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2B2C" w14:textId="45967B95" w:rsidR="003372D3" w:rsidRPr="003372D3" w:rsidRDefault="00A46FFB" w:rsidP="003372D3">
      <w:pPr>
        <w:pStyle w:val="Title"/>
        <w:jc w:val="right"/>
        <w:rPr>
          <w:lang w:val="sr-Latn-CS"/>
        </w:rPr>
      </w:pPr>
      <w:r>
        <w:rPr>
          <w:lang w:val="sr-Latn-CS"/>
        </w:rPr>
        <w:t>Binky</w:t>
      </w:r>
    </w:p>
    <w:p w14:paraId="4A5A2B2D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14:paraId="4A5A2B2E" w14:textId="77777777" w:rsidR="00206E1F" w:rsidRPr="003372D3" w:rsidRDefault="00397DD2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4A5A2B2F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4A5A2B30" w14:textId="752216DD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</w:t>
      </w:r>
      <w:r w:rsidR="00D52902">
        <w:rPr>
          <w:sz w:val="28"/>
          <w:lang w:val="sr-Latn-CS"/>
        </w:rPr>
        <w:t>1</w:t>
      </w:r>
    </w:p>
    <w:p w14:paraId="4A5A2B31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7"/>
          <w:footerReference w:type="even" r:id="rId8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4A5A2B32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4A5A2B37" w14:textId="77777777">
        <w:tc>
          <w:tcPr>
            <w:tcW w:w="2304" w:type="dxa"/>
          </w:tcPr>
          <w:p w14:paraId="4A5A2B33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4A5A2B34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4A5A2B35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4A5A2B36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3372D3" w14:paraId="4A5A2B3C" w14:textId="77777777">
        <w:tc>
          <w:tcPr>
            <w:tcW w:w="2304" w:type="dxa"/>
          </w:tcPr>
          <w:p w14:paraId="4A5A2B38" w14:textId="5639EC37" w:rsidR="003372D3" w:rsidRPr="003372D3" w:rsidRDefault="004B321C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0</w:t>
            </w:r>
            <w:r w:rsidR="00040F31">
              <w:rPr>
                <w:lang w:val="sr-Latn-CS"/>
              </w:rPr>
              <w:t>7</w:t>
            </w:r>
            <w:r>
              <w:rPr>
                <w:lang w:val="sr-Latn-CS"/>
              </w:rPr>
              <w:t>.10.2025.</w:t>
            </w:r>
          </w:p>
        </w:tc>
        <w:tc>
          <w:tcPr>
            <w:tcW w:w="1152" w:type="dxa"/>
          </w:tcPr>
          <w:p w14:paraId="4A5A2B39" w14:textId="7014D609" w:rsidR="003372D3" w:rsidRPr="003372D3" w:rsidRDefault="004B321C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4A5A2B3A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4A5A2B3B" w14:textId="00592E7D" w:rsidR="003372D3" w:rsidRPr="003372D3" w:rsidRDefault="004B321C" w:rsidP="003372D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Milena, Neda, Natalija, Dimitrije</w:t>
            </w:r>
          </w:p>
        </w:tc>
      </w:tr>
      <w:tr w:rsidR="003372D3" w:rsidRPr="003372D3" w14:paraId="4A5A2B41" w14:textId="77777777">
        <w:tc>
          <w:tcPr>
            <w:tcW w:w="2304" w:type="dxa"/>
          </w:tcPr>
          <w:p w14:paraId="4A5A2B3D" w14:textId="0E3E82E7" w:rsidR="003372D3" w:rsidRPr="003372D3" w:rsidRDefault="00D529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09.10.2025.</w:t>
            </w:r>
          </w:p>
        </w:tc>
        <w:tc>
          <w:tcPr>
            <w:tcW w:w="1152" w:type="dxa"/>
          </w:tcPr>
          <w:p w14:paraId="4A5A2B3E" w14:textId="6FA446D9" w:rsidR="003372D3" w:rsidRPr="003372D3" w:rsidRDefault="00D529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1.1</w:t>
            </w:r>
          </w:p>
        </w:tc>
        <w:tc>
          <w:tcPr>
            <w:tcW w:w="3744" w:type="dxa"/>
          </w:tcPr>
          <w:p w14:paraId="4A5A2B3F" w14:textId="599B1008" w:rsidR="003372D3" w:rsidRPr="00397DD2" w:rsidRDefault="00D529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Revizija</w:t>
            </w:r>
          </w:p>
        </w:tc>
        <w:tc>
          <w:tcPr>
            <w:tcW w:w="2304" w:type="dxa"/>
          </w:tcPr>
          <w:p w14:paraId="4A5A2B40" w14:textId="40DD8937" w:rsidR="003372D3" w:rsidRPr="003372D3" w:rsidRDefault="00D529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Milena, Neda, Natalija, Dimitrije</w:t>
            </w:r>
          </w:p>
        </w:tc>
      </w:tr>
      <w:tr w:rsidR="003372D3" w:rsidRPr="003372D3" w14:paraId="4A5A2B46" w14:textId="77777777">
        <w:tc>
          <w:tcPr>
            <w:tcW w:w="2304" w:type="dxa"/>
          </w:tcPr>
          <w:p w14:paraId="4A5A2B42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A5A2B4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A5A2B44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A5A2B45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4A5A2B4B" w14:textId="77777777">
        <w:tc>
          <w:tcPr>
            <w:tcW w:w="2304" w:type="dxa"/>
          </w:tcPr>
          <w:p w14:paraId="4A5A2B47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A5A2B48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A5A2B49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A5A2B4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4A5A2B4C" w14:textId="77777777" w:rsidR="00206E1F" w:rsidRPr="003372D3" w:rsidRDefault="00206E1F">
      <w:pPr>
        <w:rPr>
          <w:lang w:val="sr-Latn-CS"/>
        </w:rPr>
      </w:pPr>
    </w:p>
    <w:p w14:paraId="4A5A2B4D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337A8AA2" w14:textId="70D02157" w:rsidR="00B33205" w:rsidRDefault="00206E1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B33205" w:rsidRPr="00995BEF">
        <w:rPr>
          <w:noProof/>
          <w:lang w:val="sr-Latn-CS"/>
        </w:rPr>
        <w:t>1.</w:t>
      </w:r>
      <w:r w:rsidR="00B33205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="00B33205" w:rsidRPr="00995BEF">
        <w:rPr>
          <w:noProof/>
          <w:lang w:val="sr-Latn-CS"/>
        </w:rPr>
        <w:t>Cilj dokumenta</w:t>
      </w:r>
      <w:r w:rsidR="00B33205">
        <w:rPr>
          <w:noProof/>
        </w:rPr>
        <w:tab/>
      </w:r>
      <w:r w:rsidR="00B33205">
        <w:rPr>
          <w:noProof/>
        </w:rPr>
        <w:fldChar w:fldCharType="begin"/>
      </w:r>
      <w:r w:rsidR="00B33205">
        <w:rPr>
          <w:noProof/>
        </w:rPr>
        <w:instrText xml:space="preserve"> PAGEREF _Toc210685075 \h </w:instrText>
      </w:r>
      <w:r w:rsidR="00B33205">
        <w:rPr>
          <w:noProof/>
        </w:rPr>
      </w:r>
      <w:r w:rsidR="00B33205">
        <w:rPr>
          <w:noProof/>
        </w:rPr>
        <w:fldChar w:fldCharType="separate"/>
      </w:r>
      <w:r w:rsidR="00B33205">
        <w:rPr>
          <w:noProof/>
        </w:rPr>
        <w:t>4</w:t>
      </w:r>
      <w:r w:rsidR="00B33205">
        <w:rPr>
          <w:noProof/>
        </w:rPr>
        <w:fldChar w:fldCharType="end"/>
      </w:r>
    </w:p>
    <w:p w14:paraId="7F252DEF" w14:textId="2A8A72B6" w:rsidR="00B33205" w:rsidRDefault="00B332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6015CC" w14:textId="15456FD2" w:rsidR="00B33205" w:rsidRDefault="00B332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1310336" w14:textId="520E9FDB" w:rsidR="00B33205" w:rsidRDefault="00B332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Pregled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54E8C4" w14:textId="1B2F9986" w:rsidR="00B33205" w:rsidRDefault="00B332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7258E1" w14:textId="78AEC5CD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>
        <w:rPr>
          <w:noProof/>
        </w:rPr>
        <w:t>Ginekolog/Lekar (skraćeno Lekar):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C899FC" w14:textId="3A4A4BDF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>
        <w:rPr>
          <w:noProof/>
        </w:rPr>
        <w:t>Porodilja/Korisnik (skraćeno Korisnik):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7C84843" w14:textId="6C0A30E4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>
        <w:rPr>
          <w:noProof/>
        </w:rPr>
        <w:t>Član porodice/Posetilac sistema (skraćeno Posetilac):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9892BE1" w14:textId="223C5386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>
        <w:rPr>
          <w:noProof/>
        </w:rPr>
        <w:t>Administrator (skra</w:t>
      </w:r>
      <w:r w:rsidRPr="00995BEF">
        <w:rPr>
          <w:noProof/>
          <w:lang w:val="sr-Latn-RS"/>
        </w:rPr>
        <w:t>ćeno Admin</w:t>
      </w:r>
      <w:r>
        <w:rPr>
          <w:noProof/>
        </w:rPr>
        <w:t>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64FBAD" w14:textId="2E4F20AD" w:rsidR="00B33205" w:rsidRDefault="00B332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3180ABE" w14:textId="5C67AD64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Ograničen pristup informacijama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60EE45" w14:textId="412AD542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Prijavljivanje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DA19F56" w14:textId="081CC111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Ažuriranje podataka o sebi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C6A9103" w14:textId="4A84CB10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Selekcija prikaza svojih pregleda posetiocima sistema.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F4A1A26" w14:textId="37793852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Pregled tekućih preporuka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8D9F998" w14:textId="7F93C879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Pregled rezultata pregleda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D493B9A" w14:textId="1013302F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Uvid u ime i prezime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D802E54" w14:textId="77679B63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Uvid u izabranog lekara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97E2CE0" w14:textId="74FE7F81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Uvid u nedelju trudnoće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88C577C" w14:textId="43B60DDA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Promena izabranog lekara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B04D5D0" w14:textId="7E7A6C7C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Pregled poslatih zahteva za preglede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38B5504" w14:textId="68C7BE96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Pregled odobrenih termina pregleda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3496D18" w14:textId="34925444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Odabir tipa pregleda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2EB081C" w14:textId="57A52A86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Odabir datuma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A30493" w14:textId="6F9CB5AD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Odabir termina iz liste dostupnih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1F32C2F" w14:textId="1C6E0D18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Slanje kompletiranog zahteva za 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8F2C411" w14:textId="23F5168C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Registrovanje lekara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589478" w14:textId="11C9D7E2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Pregled istorije pregleda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544A6B1" w14:textId="4C51F2B3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6.19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Uvid u ime i prezime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5BBD21C" w14:textId="56FDEA5C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Uvid u LBO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782EAC" w14:textId="45369D6B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Uvid u nedelju trudnoće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AA366A8" w14:textId="0D9D1888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Deklaracija da je trudnoća okončana (pacijentkinja se porodila)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9A623A2" w14:textId="71605599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Dodavanje informacija i rezultata pregleda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5B1C736" w14:textId="5BA9FCAD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Dodavanje preporuka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0340F6D" w14:textId="39B0273C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Prihvatanje predloženog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84093E7" w14:textId="1E1E3B29" w:rsidR="00B33205" w:rsidRDefault="00B3320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6.26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Odbijanje predloženog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076CD73" w14:textId="3BEC9B0D" w:rsidR="00B33205" w:rsidRDefault="00B3320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Dodatni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8B48807" w14:textId="01C2D7B4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Funkcionalnost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0D32074" w14:textId="013F9108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Upotrebivost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E90C68E" w14:textId="178F84C9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7.3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1DE2D7" w14:textId="473BADF1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7.4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C944739" w14:textId="530EBC60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7.5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Podrška i održavanje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F7D0583" w14:textId="5AA8E245" w:rsidR="00B33205" w:rsidRDefault="00B33205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995BEF">
        <w:rPr>
          <w:noProof/>
          <w:lang w:val="sr-Latn-CS"/>
        </w:rPr>
        <w:t>7.6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  <w:tab/>
      </w:r>
      <w:r w:rsidRPr="00995BEF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_Toc210685117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A5A2B73" w14:textId="6A494815" w:rsidR="00206E1F" w:rsidRPr="003372D3" w:rsidRDefault="00206E1F" w:rsidP="00397DD2">
      <w:pPr>
        <w:pStyle w:val="Title"/>
        <w:tabs>
          <w:tab w:val="left" w:pos="540"/>
        </w:tabs>
        <w:rPr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3372D3">
        <w:rPr>
          <w:lang w:val="sr-Latn-CS"/>
        </w:rPr>
        <w:br w:type="page"/>
      </w:r>
      <w:r w:rsidR="00397DD2">
        <w:rPr>
          <w:lang w:val="sr-Latn-CS"/>
        </w:rPr>
        <w:lastRenderedPageBreak/>
        <w:t>Specifikacija zahteva</w:t>
      </w:r>
    </w:p>
    <w:p w14:paraId="4A5A2B74" w14:textId="77777777" w:rsidR="00206E1F" w:rsidRPr="003372D3" w:rsidRDefault="003372D3">
      <w:pPr>
        <w:pStyle w:val="Heading1"/>
        <w:rPr>
          <w:lang w:val="sr-Latn-CS"/>
        </w:rPr>
      </w:pPr>
      <w:bookmarkStart w:id="0" w:name="_Toc210685075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w14:paraId="4A5A2B75" w14:textId="60A62E7D" w:rsidR="00206E1F" w:rsidRPr="003372D3" w:rsidRDefault="00B849B5" w:rsidP="00397DD2">
      <w:pPr>
        <w:pStyle w:val="BodyText"/>
        <w:rPr>
          <w:lang w:val="sr-Latn-CS"/>
        </w:rPr>
      </w:pPr>
      <w:r>
        <w:rPr>
          <w:lang w:val="sr-Latn-CS"/>
        </w:rPr>
        <w:t xml:space="preserve">Cilj ovog dokumenta je </w:t>
      </w:r>
      <w:r w:rsidR="00397DD2">
        <w:rPr>
          <w:lang w:val="sr-Latn-CS"/>
        </w:rPr>
        <w:t>specifikacija</w:t>
      </w:r>
      <w:r>
        <w:rPr>
          <w:lang w:val="sr-Latn-CS"/>
        </w:rPr>
        <w:t xml:space="preserve"> zahteva </w:t>
      </w:r>
      <w:r w:rsidR="00397DD2">
        <w:rPr>
          <w:lang w:val="sr-Latn-CS"/>
        </w:rPr>
        <w:t>u pogledu detaljnog opisa slučajeva korišćenja</w:t>
      </w:r>
      <w:r>
        <w:rPr>
          <w:lang w:val="sr-Latn-CS"/>
        </w:rPr>
        <w:t xml:space="preserve"> </w:t>
      </w:r>
      <w:r w:rsidR="00BC184C">
        <w:rPr>
          <w:lang w:val="sr-Latn-CS"/>
        </w:rPr>
        <w:t>Binky web aplikacije.</w:t>
      </w:r>
    </w:p>
    <w:p w14:paraId="4A5A2B76" w14:textId="77777777" w:rsidR="00206E1F" w:rsidRPr="003372D3" w:rsidRDefault="003372D3">
      <w:pPr>
        <w:pStyle w:val="Heading1"/>
        <w:rPr>
          <w:lang w:val="sr-Latn-CS"/>
        </w:rPr>
      </w:pPr>
      <w:bookmarkStart w:id="1" w:name="_Toc210685076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1"/>
    </w:p>
    <w:p w14:paraId="51AEF022" w14:textId="77777777" w:rsidR="008F0977" w:rsidRDefault="008F0977" w:rsidP="008F0977">
      <w:pPr>
        <w:pStyle w:val="BodyText"/>
        <w:jc w:val="both"/>
        <w:rPr>
          <w:lang w:val="sr-Latn-RS"/>
        </w:rPr>
      </w:pPr>
      <w:r>
        <w:rPr>
          <w:lang w:val="sr-Latn-RS"/>
        </w:rPr>
        <w:t xml:space="preserve">Dokument se odnosi na Binky web aplikaciju koju će razvijati Code &amp; Cuddles tim. </w:t>
      </w:r>
    </w:p>
    <w:p w14:paraId="3F3F3A18" w14:textId="77777777" w:rsidR="008F0977" w:rsidRPr="00A22BAC" w:rsidRDefault="008F0977" w:rsidP="008F0977">
      <w:pPr>
        <w:pStyle w:val="BodyText"/>
        <w:jc w:val="both"/>
        <w:rPr>
          <w:lang w:val="sr-Latn-RS"/>
        </w:rPr>
      </w:pPr>
      <w:r>
        <w:rPr>
          <w:lang w:val="sr-Latn-RS"/>
        </w:rPr>
        <w:t>Binky web aplikacija predstavlja centralizovani alat za digitalno praćenje napretka toka trudnoće, koja uključuje i informacije o lekarskim pregledima. Aplikacija treba da dozvoli pristup informacijama o zdrastvenom stanju porodilje i užim članovima njene porodice. Ona takođe omogućava doktorima da ažuriraju informacije o statusu njenih pregleda i napretku njene trudnoće.</w:t>
      </w:r>
    </w:p>
    <w:p w14:paraId="4A5A2B78" w14:textId="77777777" w:rsidR="00206E1F" w:rsidRPr="003372D3" w:rsidRDefault="003372D3">
      <w:pPr>
        <w:pStyle w:val="Heading1"/>
        <w:rPr>
          <w:lang w:val="sr-Latn-CS"/>
        </w:rPr>
      </w:pPr>
      <w:bookmarkStart w:id="2" w:name="_Toc210685077"/>
      <w:r>
        <w:rPr>
          <w:lang w:val="sr-Latn-CS"/>
        </w:rPr>
        <w:t>Reference</w:t>
      </w:r>
      <w:bookmarkEnd w:id="2"/>
    </w:p>
    <w:p w14:paraId="4A5A2B79" w14:textId="77777777" w:rsidR="00206E1F" w:rsidRPr="003372D3" w:rsidRDefault="003372D3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4A5A2B7A" w14:textId="214493B5" w:rsidR="00DE518F" w:rsidRDefault="008F0977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Binky</w:t>
      </w:r>
      <w:r w:rsidR="00DE518F">
        <w:rPr>
          <w:lang w:val="sr-Latn-CS"/>
        </w:rPr>
        <w:t xml:space="preserve"> – </w:t>
      </w:r>
      <w:r>
        <w:rPr>
          <w:lang w:val="sr-Latn-CS"/>
        </w:rPr>
        <w:t>Vizija sistema</w:t>
      </w:r>
      <w:r w:rsidR="00DE518F" w:rsidRPr="006F61C6">
        <w:rPr>
          <w:lang w:val="sr-Latn-CS"/>
        </w:rPr>
        <w:t xml:space="preserve">, </w:t>
      </w:r>
      <w:r w:rsidR="00DE518F">
        <w:rPr>
          <w:lang w:val="sr-Latn-CS"/>
        </w:rPr>
        <w:t>SWE-</w:t>
      </w:r>
      <w:r>
        <w:rPr>
          <w:lang w:val="sr-Latn-CS"/>
        </w:rPr>
        <w:t>Binky</w:t>
      </w:r>
      <w:r w:rsidR="00DE518F">
        <w:rPr>
          <w:lang w:val="sr-Latn-CS"/>
        </w:rPr>
        <w:t>-0</w:t>
      </w:r>
      <w:r>
        <w:rPr>
          <w:lang w:val="sr-Latn-CS"/>
        </w:rPr>
        <w:t>2</w:t>
      </w:r>
      <w:r w:rsidR="00DE518F" w:rsidRPr="006F61C6">
        <w:rPr>
          <w:lang w:val="sr-Latn-CS"/>
        </w:rPr>
        <w:t>, V1.0</w:t>
      </w:r>
      <w:r w:rsidR="00DE518F">
        <w:rPr>
          <w:lang w:val="sr-Latn-CS"/>
        </w:rPr>
        <w:t>, 2</w:t>
      </w:r>
      <w:r>
        <w:rPr>
          <w:lang w:val="sr-Latn-CS"/>
        </w:rPr>
        <w:t>025</w:t>
      </w:r>
      <w:r w:rsidR="00DE518F" w:rsidRPr="006F61C6">
        <w:rPr>
          <w:lang w:val="sr-Latn-CS"/>
        </w:rPr>
        <w:t xml:space="preserve">, </w:t>
      </w:r>
      <w:r>
        <w:rPr>
          <w:lang w:val="sr-Latn-CS"/>
        </w:rPr>
        <w:t>Code&amp;Cuddles</w:t>
      </w:r>
      <w:r w:rsidR="00DE518F" w:rsidRPr="006F61C6">
        <w:rPr>
          <w:lang w:val="sr-Latn-CS"/>
        </w:rPr>
        <w:t>.</w:t>
      </w:r>
    </w:p>
    <w:p w14:paraId="4A5A2B7E" w14:textId="77777777" w:rsidR="00206E1F" w:rsidRDefault="006E5E1D" w:rsidP="006E5E1D">
      <w:pPr>
        <w:pStyle w:val="Heading1"/>
        <w:rPr>
          <w:lang w:val="sr-Latn-CS"/>
        </w:rPr>
      </w:pPr>
      <w:bookmarkStart w:id="3" w:name="_Toc210685078"/>
      <w:r>
        <w:rPr>
          <w:lang w:val="sr-Latn-CS"/>
        </w:rPr>
        <w:t xml:space="preserve">Pregled slučajeva </w:t>
      </w:r>
      <w:r w:rsidR="00397DD2">
        <w:rPr>
          <w:lang w:val="sr-Latn-CS"/>
        </w:rPr>
        <w:t>korišćenja</w:t>
      </w:r>
      <w:bookmarkEnd w:id="3"/>
    </w:p>
    <w:p w14:paraId="4A5A2B7F" w14:textId="00FB6F64" w:rsidR="00397DD2" w:rsidRDefault="0020422A" w:rsidP="0020422A">
      <w:pPr>
        <w:pStyle w:val="BodyText"/>
        <w:rPr>
          <w:lang w:val="sr-Latn-CS"/>
        </w:rPr>
      </w:pPr>
      <w:r>
        <w:rPr>
          <w:lang w:val="sr-Latn-CS"/>
        </w:rPr>
        <w:t>Osnovni UML dijagram koji prikazuje korisnike i s</w:t>
      </w:r>
      <w:r w:rsidR="00E177E4">
        <w:rPr>
          <w:lang w:val="sr-Latn-CS"/>
        </w:rPr>
        <w:t>lučajev</w:t>
      </w:r>
      <w:r>
        <w:rPr>
          <w:lang w:val="sr-Latn-CS"/>
        </w:rPr>
        <w:t>e</w:t>
      </w:r>
      <w:r w:rsidR="00E177E4">
        <w:rPr>
          <w:lang w:val="sr-Latn-CS"/>
        </w:rPr>
        <w:t xml:space="preserve"> korišćenja </w:t>
      </w:r>
      <w:r w:rsidR="00711FAA">
        <w:rPr>
          <w:lang w:val="sr-Latn-CS"/>
        </w:rPr>
        <w:t>Binky web aplikacije</w:t>
      </w:r>
      <w:r w:rsidR="00E177E4">
        <w:rPr>
          <w:lang w:val="sr-Latn-CS"/>
        </w:rPr>
        <w:t xml:space="preserve"> prikazan je na sledećoj slici:</w:t>
      </w:r>
    </w:p>
    <w:p w14:paraId="4A5A2B80" w14:textId="03DC3138" w:rsidR="0020422A" w:rsidRDefault="00BA22C0" w:rsidP="00267D1C">
      <w:pPr>
        <w:pStyle w:val="BodyText"/>
        <w:rPr>
          <w:lang w:val="sr-Latn-CS"/>
        </w:rPr>
      </w:pPr>
      <w:r w:rsidRPr="00BA22C0">
        <w:rPr>
          <w:noProof/>
          <w:lang w:val="sr-Latn-CS"/>
        </w:rPr>
        <w:drawing>
          <wp:inline distT="0" distB="0" distL="0" distR="0" wp14:anchorId="3158F216" wp14:editId="25B81B6B">
            <wp:extent cx="5047819" cy="4648200"/>
            <wp:effectExtent l="0" t="0" r="0" b="0"/>
            <wp:docPr id="109788372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3724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3462" cy="46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2B81" w14:textId="6A85C100" w:rsidR="00962138" w:rsidRDefault="00962138" w:rsidP="006E5E1D">
      <w:pPr>
        <w:pStyle w:val="BodyText"/>
        <w:rPr>
          <w:lang w:val="sr-Latn-CS"/>
        </w:rPr>
      </w:pPr>
      <w:r>
        <w:rPr>
          <w:lang w:val="sr-Latn-CS"/>
        </w:rPr>
        <w:lastRenderedPageBreak/>
        <w:t>Slučajevi korišćenja</w:t>
      </w:r>
      <w:r w:rsidR="008C7BBC">
        <w:rPr>
          <w:lang w:val="sr-Latn-CS"/>
        </w:rPr>
        <w:t xml:space="preserve"> </w:t>
      </w:r>
      <w:r w:rsidR="00365AEA">
        <w:rPr>
          <w:i/>
          <w:iCs/>
          <w:lang w:val="sr-Latn-CS"/>
        </w:rPr>
        <w:t xml:space="preserve">Upravljanje rasporedom </w:t>
      </w:r>
      <w:r w:rsidR="009C0B29">
        <w:rPr>
          <w:i/>
          <w:iCs/>
          <w:lang w:val="sr-Latn-CS"/>
        </w:rPr>
        <w:t xml:space="preserve">pregleda pacijentkinja, </w:t>
      </w:r>
      <w:r w:rsidR="00491039">
        <w:rPr>
          <w:i/>
          <w:iCs/>
          <w:lang w:val="sr-Latn-CS"/>
        </w:rPr>
        <w:t>Dodavanje informacija i rezultata pregleda i preporuka pacijentkinji</w:t>
      </w:r>
      <w:r w:rsidR="003E03AA">
        <w:rPr>
          <w:i/>
          <w:iCs/>
          <w:lang w:val="sr-Latn-CS"/>
        </w:rPr>
        <w:t xml:space="preserve">, Pregled informacija svojih pacijentkinja, </w:t>
      </w:r>
      <w:r w:rsidR="00F51C4C">
        <w:rPr>
          <w:i/>
          <w:iCs/>
          <w:lang w:val="sr-Latn-CS"/>
        </w:rPr>
        <w:t>Pregled svih</w:t>
      </w:r>
      <w:r w:rsidR="00757C11">
        <w:rPr>
          <w:i/>
          <w:iCs/>
          <w:lang w:val="sr-Latn-CS"/>
        </w:rPr>
        <w:t xml:space="preserve"> </w:t>
      </w:r>
      <w:r w:rsidR="00F51C4C">
        <w:rPr>
          <w:i/>
          <w:iCs/>
          <w:lang w:val="sr-Latn-CS"/>
        </w:rPr>
        <w:t>ličnih podataka i rezultata i pregleda</w:t>
      </w:r>
      <w:r w:rsidR="00C54BFF">
        <w:rPr>
          <w:i/>
          <w:iCs/>
          <w:lang w:val="sr-Latn-CS"/>
        </w:rPr>
        <w:t xml:space="preserve"> i Zakazivanje pregleda kod svog odabranog lekara</w:t>
      </w:r>
      <w:r w:rsidR="00491039">
        <w:rPr>
          <w:i/>
          <w:iCs/>
          <w:lang w:val="sr-Latn-CS"/>
        </w:rPr>
        <w:t xml:space="preserve"> </w:t>
      </w:r>
      <w:r>
        <w:rPr>
          <w:lang w:val="sr-Latn-CS"/>
        </w:rPr>
        <w:t xml:space="preserve">obuhvataju složenije radnje koje se mogu </w:t>
      </w:r>
      <w:r w:rsidR="006E5E1D">
        <w:rPr>
          <w:lang w:val="sr-Latn-CS"/>
        </w:rPr>
        <w:t>dalje razložiti na pojedinačne slučajeve korišćenja.</w:t>
      </w:r>
    </w:p>
    <w:p w14:paraId="4A5A2B82" w14:textId="73A705C4" w:rsidR="006E5E1D" w:rsidRDefault="006E5E1D" w:rsidP="006E5E1D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 w:rsidR="00907A85">
        <w:rPr>
          <w:i/>
          <w:iCs/>
          <w:lang w:val="sr-Latn-CS"/>
        </w:rPr>
        <w:t>Upravljanje rasporedom pregleda pacijentkinja</w:t>
      </w:r>
      <w:r>
        <w:rPr>
          <w:lang w:val="sr-Latn-CS"/>
        </w:rPr>
        <w:t xml:space="preserve"> je prikazan na sledećoj slici:</w:t>
      </w:r>
    </w:p>
    <w:p w14:paraId="4A5A2B83" w14:textId="53AE3C3F" w:rsidR="00962138" w:rsidRDefault="00343C55" w:rsidP="004E4574">
      <w:pPr>
        <w:pStyle w:val="BodyText"/>
        <w:rPr>
          <w:lang w:val="sr-Latn-CS"/>
        </w:rPr>
      </w:pPr>
      <w:r w:rsidRPr="00343C55">
        <w:rPr>
          <w:noProof/>
          <w:lang w:val="sr-Latn-CS"/>
        </w:rPr>
        <w:drawing>
          <wp:inline distT="0" distB="0" distL="0" distR="0" wp14:anchorId="5E4A23D6" wp14:editId="6473DD02">
            <wp:extent cx="4360333" cy="3100003"/>
            <wp:effectExtent l="0" t="0" r="0" b="0"/>
            <wp:docPr id="194082621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6210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918" cy="312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2B84" w14:textId="75612DEC" w:rsidR="006E5E1D" w:rsidRDefault="006E5E1D" w:rsidP="006E5E1D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 w:rsidR="00CF790D">
        <w:rPr>
          <w:i/>
          <w:iCs/>
          <w:lang w:val="sr-Latn-CS"/>
        </w:rPr>
        <w:t>Dodavanje informacija i rezultata pregleda i preporuka pacijentkinji</w:t>
      </w:r>
      <w:r>
        <w:rPr>
          <w:lang w:val="sr-Latn-CS"/>
        </w:rPr>
        <w:t xml:space="preserve"> je prikazan na sledećoj slici:</w:t>
      </w:r>
    </w:p>
    <w:p w14:paraId="4A5A2B85" w14:textId="0BA97FE6" w:rsidR="00104020" w:rsidRDefault="0034031E" w:rsidP="004E4574">
      <w:pPr>
        <w:pStyle w:val="BodyText"/>
        <w:rPr>
          <w:lang w:val="sr-Latn-CS"/>
        </w:rPr>
      </w:pPr>
      <w:r w:rsidRPr="0034031E">
        <w:rPr>
          <w:noProof/>
          <w:lang w:val="sr-Latn-CS"/>
        </w:rPr>
        <w:drawing>
          <wp:inline distT="0" distB="0" distL="0" distR="0" wp14:anchorId="01623198" wp14:editId="7904F548">
            <wp:extent cx="4340610" cy="3107266"/>
            <wp:effectExtent l="0" t="0" r="0" b="0"/>
            <wp:docPr id="12846783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78339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823" cy="31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2605" w14:textId="1FECEFC5" w:rsidR="006E5E1D" w:rsidRDefault="00104020" w:rsidP="00104020">
      <w:pPr>
        <w:widowControl/>
        <w:spacing w:line="240" w:lineRule="auto"/>
        <w:rPr>
          <w:lang w:val="sr-Latn-CS"/>
        </w:rPr>
      </w:pPr>
      <w:r>
        <w:rPr>
          <w:lang w:val="sr-Latn-CS"/>
        </w:rPr>
        <w:br w:type="page"/>
      </w:r>
    </w:p>
    <w:p w14:paraId="577CC4D4" w14:textId="467DA5B6" w:rsidR="00537571" w:rsidRDefault="00537571" w:rsidP="00537571">
      <w:pPr>
        <w:pStyle w:val="BodyText"/>
        <w:rPr>
          <w:lang w:val="sr-Latn-CS"/>
        </w:rPr>
      </w:pPr>
      <w:r>
        <w:rPr>
          <w:lang w:val="sr-Latn-CS"/>
        </w:rPr>
        <w:lastRenderedPageBreak/>
        <w:t xml:space="preserve">Detaljni UML dijagram za slučaj korišćenja </w:t>
      </w:r>
      <w:r>
        <w:rPr>
          <w:i/>
          <w:iCs/>
          <w:lang w:val="sr-Latn-CS"/>
        </w:rPr>
        <w:t xml:space="preserve">Pregled svih ličnih podataka i rezultata i pregleda </w:t>
      </w:r>
      <w:r>
        <w:rPr>
          <w:lang w:val="sr-Latn-CS"/>
        </w:rPr>
        <w:t>je prikazan na sledećoj slici:</w:t>
      </w:r>
    </w:p>
    <w:p w14:paraId="3EA2EFAB" w14:textId="22DAB6B6" w:rsidR="00537571" w:rsidRDefault="00CE3263" w:rsidP="004E4574">
      <w:pPr>
        <w:pStyle w:val="BodyText"/>
        <w:rPr>
          <w:lang w:val="sr-Latn-CS"/>
        </w:rPr>
      </w:pPr>
      <w:r w:rsidRPr="00CE3263">
        <w:rPr>
          <w:noProof/>
          <w:lang w:val="sr-Latn-CS"/>
        </w:rPr>
        <w:drawing>
          <wp:inline distT="0" distB="0" distL="0" distR="0" wp14:anchorId="3BA0242E" wp14:editId="59C0F607">
            <wp:extent cx="4747553" cy="3291840"/>
            <wp:effectExtent l="0" t="0" r="0" b="0"/>
            <wp:docPr id="69779807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8071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996" cy="33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2B86" w14:textId="4E4447E5" w:rsidR="009458D3" w:rsidRDefault="009458D3" w:rsidP="009458D3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 w:rsidR="00E40863">
        <w:rPr>
          <w:i/>
          <w:iCs/>
          <w:lang w:val="sr-Latn-CS"/>
        </w:rPr>
        <w:t>Pregled informacija svojih pacijentkinja</w:t>
      </w:r>
      <w:r>
        <w:rPr>
          <w:lang w:val="sr-Latn-CS"/>
        </w:rPr>
        <w:t xml:space="preserve"> je prikazan na sledećoj slici:</w:t>
      </w:r>
    </w:p>
    <w:p w14:paraId="4A5A2B87" w14:textId="35153516" w:rsidR="009458D3" w:rsidRDefault="008D660B" w:rsidP="004E4574">
      <w:pPr>
        <w:pStyle w:val="BodyText"/>
        <w:rPr>
          <w:lang w:val="sr-Latn-CS"/>
        </w:rPr>
      </w:pPr>
      <w:r w:rsidRPr="008D660B">
        <w:rPr>
          <w:noProof/>
          <w:lang w:val="sr-Latn-CS"/>
        </w:rPr>
        <w:drawing>
          <wp:inline distT="0" distB="0" distL="0" distR="0" wp14:anchorId="09A249D6" wp14:editId="2C5E59F1">
            <wp:extent cx="3291840" cy="3871792"/>
            <wp:effectExtent l="0" t="0" r="0" b="0"/>
            <wp:docPr id="169359891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8912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645" cy="38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574B" w14:textId="683F690F" w:rsidR="00B66DA9" w:rsidRDefault="00B66DA9" w:rsidP="00B66DA9">
      <w:pPr>
        <w:pStyle w:val="BodyText"/>
        <w:rPr>
          <w:lang w:val="sr-Latn-CS"/>
        </w:rPr>
      </w:pPr>
      <w:r>
        <w:rPr>
          <w:lang w:val="sr-Latn-CS"/>
        </w:rPr>
        <w:lastRenderedPageBreak/>
        <w:t xml:space="preserve">Detaljni UML dijagram za slučaj korišćenja </w:t>
      </w:r>
      <w:r>
        <w:rPr>
          <w:i/>
          <w:iCs/>
          <w:lang w:val="sr-Latn-CS"/>
        </w:rPr>
        <w:t>Zakazivanje pregleda kod svog odabranog lekara</w:t>
      </w:r>
      <w:r>
        <w:rPr>
          <w:lang w:val="sr-Latn-CS"/>
        </w:rPr>
        <w:t xml:space="preserve"> je prikazan na sledećoj slici:</w:t>
      </w:r>
    </w:p>
    <w:p w14:paraId="11D24A90" w14:textId="4500378D" w:rsidR="00CA3838" w:rsidRDefault="00CA3838" w:rsidP="00B66DA9">
      <w:pPr>
        <w:pStyle w:val="BodyText"/>
        <w:rPr>
          <w:lang w:val="sr-Latn-CS"/>
        </w:rPr>
      </w:pPr>
      <w:r w:rsidRPr="00CA3838">
        <w:rPr>
          <w:noProof/>
          <w:lang w:val="sr-Latn-CS"/>
        </w:rPr>
        <w:drawing>
          <wp:inline distT="0" distB="0" distL="0" distR="0" wp14:anchorId="34600426" wp14:editId="1B6D99FF">
            <wp:extent cx="4480777" cy="3596640"/>
            <wp:effectExtent l="0" t="0" r="0" b="0"/>
            <wp:docPr id="213301762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17625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9786" cy="36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9BEA" w14:textId="77777777" w:rsidR="00B66DA9" w:rsidRDefault="00B66DA9" w:rsidP="004E4574">
      <w:pPr>
        <w:pStyle w:val="BodyText"/>
        <w:rPr>
          <w:lang w:val="sr-Latn-CS"/>
        </w:rPr>
      </w:pPr>
    </w:p>
    <w:p w14:paraId="4A5A2B88" w14:textId="77777777" w:rsidR="006E5E1D" w:rsidRDefault="006E5E1D" w:rsidP="006E5E1D">
      <w:pPr>
        <w:pStyle w:val="Heading1"/>
        <w:rPr>
          <w:lang w:val="sr-Latn-CS"/>
        </w:rPr>
      </w:pPr>
      <w:bookmarkStart w:id="4" w:name="_Toc210685079"/>
      <w:r>
        <w:rPr>
          <w:lang w:val="sr-Latn-CS"/>
        </w:rPr>
        <w:t>Profili korisnika</w:t>
      </w:r>
      <w:bookmarkEnd w:id="4"/>
    </w:p>
    <w:p w14:paraId="4A5A2B89" w14:textId="7CCA339D" w:rsidR="0020422A" w:rsidRDefault="0020422A" w:rsidP="004E4574">
      <w:pPr>
        <w:pStyle w:val="BodyText"/>
        <w:rPr>
          <w:lang w:val="sr-Latn-CS"/>
        </w:rPr>
      </w:pPr>
      <w:r>
        <w:rPr>
          <w:lang w:val="sr-Latn-CS"/>
        </w:rPr>
        <w:t xml:space="preserve">Identifikovani su sledeći </w:t>
      </w:r>
      <w:r w:rsidR="004E4574">
        <w:rPr>
          <w:lang w:val="sr-Latn-CS"/>
        </w:rPr>
        <w:t>profili</w:t>
      </w:r>
      <w:r>
        <w:rPr>
          <w:lang w:val="sr-Latn-CS"/>
        </w:rPr>
        <w:t xml:space="preserve"> korisnika </w:t>
      </w:r>
      <w:r w:rsidR="00822977">
        <w:rPr>
          <w:lang w:val="sr-Latn-CS"/>
        </w:rPr>
        <w:t>web aplikacije Binky</w:t>
      </w:r>
      <w:r>
        <w:rPr>
          <w:lang w:val="sr-Latn-CS"/>
        </w:rPr>
        <w:t>:</w:t>
      </w:r>
    </w:p>
    <w:p w14:paraId="333FA4CB" w14:textId="77777777" w:rsidR="00865932" w:rsidRPr="00865932" w:rsidRDefault="00053F50" w:rsidP="00847431">
      <w:pPr>
        <w:pStyle w:val="Heading2"/>
        <w:jc w:val="both"/>
        <w:rPr>
          <w:b w:val="0"/>
          <w:bCs w:val="0"/>
        </w:rPr>
      </w:pPr>
      <w:bookmarkStart w:id="5" w:name="_Toc210685080"/>
      <w:proofErr w:type="spellStart"/>
      <w:r w:rsidRPr="00053F50">
        <w:t>Ginekolog</w:t>
      </w:r>
      <w:proofErr w:type="spellEnd"/>
      <w:r w:rsidRPr="00053F50">
        <w:t>/</w:t>
      </w:r>
      <w:proofErr w:type="spellStart"/>
      <w:r w:rsidRPr="00053F50">
        <w:t>Lekar</w:t>
      </w:r>
      <w:proofErr w:type="spellEnd"/>
      <w:r w:rsidRPr="00053F50">
        <w:t xml:space="preserve"> (</w:t>
      </w:r>
      <w:proofErr w:type="spellStart"/>
      <w:r w:rsidRPr="00053F50">
        <w:t>skraćeno</w:t>
      </w:r>
      <w:proofErr w:type="spellEnd"/>
      <w:r w:rsidRPr="00053F50">
        <w:t xml:space="preserve"> </w:t>
      </w:r>
      <w:proofErr w:type="spellStart"/>
      <w:r w:rsidRPr="00053F50">
        <w:t>Lekar</w:t>
      </w:r>
      <w:proofErr w:type="spellEnd"/>
      <w:r w:rsidRPr="00053F50">
        <w:t>):</w:t>
      </w:r>
      <w:bookmarkEnd w:id="5"/>
      <w:r w:rsidRPr="00053F50">
        <w:t xml:space="preserve"> </w:t>
      </w:r>
    </w:p>
    <w:p w14:paraId="1960E7AA" w14:textId="1A4A6634" w:rsidR="00D007B7" w:rsidRDefault="00053F50" w:rsidP="00865932">
      <w:pPr>
        <w:ind w:firstLine="720"/>
      </w:pPr>
      <w:proofErr w:type="spellStart"/>
      <w:r w:rsidRPr="00053F50">
        <w:t>Lekar</w:t>
      </w:r>
      <w:proofErr w:type="spellEnd"/>
      <w:r w:rsidRPr="00053F50">
        <w:t xml:space="preserve"> je </w:t>
      </w:r>
      <w:proofErr w:type="spellStart"/>
      <w:r w:rsidRPr="00053F50">
        <w:t>zadužen</w:t>
      </w:r>
      <w:proofErr w:type="spellEnd"/>
      <w:r w:rsidRPr="00053F50">
        <w:t xml:space="preserve"> za </w:t>
      </w:r>
      <w:proofErr w:type="spellStart"/>
      <w:r w:rsidRPr="00053F50">
        <w:t>profesionalni</w:t>
      </w:r>
      <w:proofErr w:type="spellEnd"/>
      <w:r w:rsidRPr="00053F50">
        <w:t xml:space="preserve"> deo </w:t>
      </w:r>
      <w:proofErr w:type="spellStart"/>
      <w:r w:rsidRPr="00053F50">
        <w:t>vođenja</w:t>
      </w:r>
      <w:proofErr w:type="spellEnd"/>
      <w:r w:rsidRPr="00053F50">
        <w:t xml:space="preserve"> </w:t>
      </w:r>
      <w:proofErr w:type="spellStart"/>
      <w:r w:rsidRPr="00053F50">
        <w:t>trudnoće</w:t>
      </w:r>
      <w:proofErr w:type="spellEnd"/>
      <w:r w:rsidRPr="00053F50">
        <w:t xml:space="preserve">, </w:t>
      </w:r>
      <w:proofErr w:type="spellStart"/>
      <w:r w:rsidRPr="00053F50">
        <w:t>što</w:t>
      </w:r>
      <w:proofErr w:type="spellEnd"/>
      <w:r w:rsidRPr="00053F50">
        <w:t xml:space="preserve"> </w:t>
      </w:r>
      <w:proofErr w:type="spellStart"/>
      <w:r w:rsidRPr="00053F50">
        <w:t>uključuje</w:t>
      </w:r>
      <w:proofErr w:type="spellEnd"/>
      <w:r w:rsidRPr="00053F50">
        <w:t xml:space="preserve"> </w:t>
      </w:r>
      <w:proofErr w:type="spellStart"/>
      <w:r w:rsidRPr="00053F50">
        <w:t>unos</w:t>
      </w:r>
      <w:proofErr w:type="spellEnd"/>
      <w:r w:rsidRPr="00053F50">
        <w:t xml:space="preserve">, </w:t>
      </w:r>
      <w:proofErr w:type="spellStart"/>
      <w:r w:rsidRPr="00053F50">
        <w:t>prikaz</w:t>
      </w:r>
      <w:proofErr w:type="spellEnd"/>
      <w:r w:rsidRPr="00053F50">
        <w:t xml:space="preserve"> </w:t>
      </w:r>
      <w:proofErr w:type="spellStart"/>
      <w:r w:rsidRPr="00053F50">
        <w:t>i</w:t>
      </w:r>
      <w:proofErr w:type="spellEnd"/>
      <w:r w:rsidRPr="00053F50">
        <w:t xml:space="preserve"> </w:t>
      </w:r>
      <w:proofErr w:type="spellStart"/>
      <w:r w:rsidRPr="00053F50">
        <w:t>ažuriranje</w:t>
      </w:r>
      <w:proofErr w:type="spellEnd"/>
      <w:r w:rsidRPr="00053F50">
        <w:t xml:space="preserve"> </w:t>
      </w:r>
      <w:proofErr w:type="spellStart"/>
      <w:r w:rsidRPr="00053F50">
        <w:t>svih</w:t>
      </w:r>
      <w:proofErr w:type="spellEnd"/>
      <w:r w:rsidRPr="00053F50">
        <w:t xml:space="preserve"> </w:t>
      </w:r>
      <w:proofErr w:type="spellStart"/>
      <w:r w:rsidRPr="00053F50">
        <w:t>medicinskih</w:t>
      </w:r>
      <w:proofErr w:type="spellEnd"/>
      <w:r w:rsidRPr="00053F50">
        <w:t xml:space="preserve"> </w:t>
      </w:r>
      <w:proofErr w:type="spellStart"/>
      <w:r w:rsidRPr="00053F50">
        <w:t>podataka</w:t>
      </w:r>
      <w:proofErr w:type="spellEnd"/>
      <w:r w:rsidRPr="00053F50">
        <w:t xml:space="preserve"> o </w:t>
      </w:r>
      <w:proofErr w:type="spellStart"/>
      <w:r w:rsidRPr="00053F50">
        <w:t>pacijentkinji</w:t>
      </w:r>
      <w:proofErr w:type="spellEnd"/>
      <w:r w:rsidRPr="00053F50">
        <w:t xml:space="preserve"> (</w:t>
      </w:r>
      <w:proofErr w:type="spellStart"/>
      <w:r w:rsidRPr="00053F50">
        <w:t>rezultati</w:t>
      </w:r>
      <w:proofErr w:type="spellEnd"/>
      <w:r w:rsidRPr="00053F50">
        <w:t xml:space="preserve"> </w:t>
      </w:r>
      <w:proofErr w:type="spellStart"/>
      <w:r w:rsidRPr="00053F50">
        <w:t>analiza</w:t>
      </w:r>
      <w:proofErr w:type="spellEnd"/>
      <w:r w:rsidRPr="00053F50">
        <w:t xml:space="preserve">, </w:t>
      </w:r>
      <w:proofErr w:type="spellStart"/>
      <w:r w:rsidRPr="00053F50">
        <w:t>nalazi</w:t>
      </w:r>
      <w:proofErr w:type="spellEnd"/>
      <w:r w:rsidRPr="00053F50">
        <w:t xml:space="preserve"> </w:t>
      </w:r>
      <w:proofErr w:type="spellStart"/>
      <w:r w:rsidRPr="00053F50">
        <w:t>sa</w:t>
      </w:r>
      <w:proofErr w:type="spellEnd"/>
      <w:r w:rsidRPr="00053F50">
        <w:t xml:space="preserve"> </w:t>
      </w:r>
      <w:proofErr w:type="spellStart"/>
      <w:r w:rsidRPr="00053F50">
        <w:t>pregleda</w:t>
      </w:r>
      <w:proofErr w:type="spellEnd"/>
      <w:r w:rsidRPr="00053F50">
        <w:t xml:space="preserve">), </w:t>
      </w:r>
      <w:proofErr w:type="spellStart"/>
      <w:r w:rsidRPr="00053F50">
        <w:t>kao</w:t>
      </w:r>
      <w:proofErr w:type="spellEnd"/>
      <w:r w:rsidRPr="00053F50">
        <w:t xml:space="preserve"> </w:t>
      </w:r>
      <w:proofErr w:type="spellStart"/>
      <w:r w:rsidRPr="00053F50">
        <w:t>i</w:t>
      </w:r>
      <w:proofErr w:type="spellEnd"/>
      <w:r w:rsidRPr="00053F50">
        <w:t xml:space="preserve"> </w:t>
      </w:r>
      <w:proofErr w:type="spellStart"/>
      <w:r w:rsidRPr="00053F50">
        <w:t>odobravanje</w:t>
      </w:r>
      <w:proofErr w:type="spellEnd"/>
      <w:r w:rsidRPr="00053F50">
        <w:t xml:space="preserve"> termina </w:t>
      </w:r>
      <w:proofErr w:type="spellStart"/>
      <w:r w:rsidRPr="00053F50">
        <w:t>zakazanih</w:t>
      </w:r>
      <w:proofErr w:type="spellEnd"/>
      <w:r w:rsidRPr="00053F50">
        <w:t xml:space="preserve"> </w:t>
      </w:r>
      <w:proofErr w:type="spellStart"/>
      <w:r w:rsidRPr="00053F50">
        <w:t>putem</w:t>
      </w:r>
      <w:proofErr w:type="spellEnd"/>
      <w:r w:rsidRPr="00053F50">
        <w:t xml:space="preserve"> </w:t>
      </w:r>
      <w:proofErr w:type="spellStart"/>
      <w:r w:rsidRPr="00053F50">
        <w:t>aplikacije</w:t>
      </w:r>
      <w:proofErr w:type="spellEnd"/>
      <w:r w:rsidRPr="00053F50">
        <w:t xml:space="preserve">. </w:t>
      </w:r>
      <w:proofErr w:type="spellStart"/>
      <w:r w:rsidRPr="00053F50">
        <w:t>Lekar</w:t>
      </w:r>
      <w:proofErr w:type="spellEnd"/>
      <w:r w:rsidRPr="00053F50">
        <w:t xml:space="preserve"> je </w:t>
      </w:r>
      <w:proofErr w:type="spellStart"/>
      <w:r w:rsidRPr="00053F50">
        <w:t>obrazovana</w:t>
      </w:r>
      <w:proofErr w:type="spellEnd"/>
      <w:r w:rsidRPr="00053F50">
        <w:t xml:space="preserve"> </w:t>
      </w:r>
      <w:proofErr w:type="spellStart"/>
      <w:r w:rsidRPr="00053F50">
        <w:t>osoba</w:t>
      </w:r>
      <w:proofErr w:type="spellEnd"/>
      <w:r w:rsidRPr="00053F50">
        <w:t xml:space="preserve"> </w:t>
      </w:r>
      <w:proofErr w:type="spellStart"/>
      <w:r w:rsidRPr="00053F50">
        <w:t>sa</w:t>
      </w:r>
      <w:proofErr w:type="spellEnd"/>
      <w:r w:rsidRPr="00053F50">
        <w:t xml:space="preserve"> </w:t>
      </w:r>
      <w:proofErr w:type="spellStart"/>
      <w:r w:rsidRPr="00053F50">
        <w:t>poznavanjem</w:t>
      </w:r>
      <w:proofErr w:type="spellEnd"/>
      <w:r w:rsidRPr="00053F50">
        <w:t xml:space="preserve"> I </w:t>
      </w:r>
      <w:proofErr w:type="spellStart"/>
      <w:r w:rsidRPr="00053F50">
        <w:t>iskustvom</w:t>
      </w:r>
      <w:proofErr w:type="spellEnd"/>
      <w:r w:rsidRPr="00053F50">
        <w:t xml:space="preserve"> </w:t>
      </w:r>
      <w:proofErr w:type="spellStart"/>
      <w:r w:rsidRPr="00053F50">
        <w:t>sa</w:t>
      </w:r>
      <w:proofErr w:type="spellEnd"/>
      <w:r w:rsidRPr="00053F50">
        <w:t xml:space="preserve"> </w:t>
      </w:r>
      <w:proofErr w:type="spellStart"/>
      <w:r w:rsidRPr="00053F50">
        <w:t>radom</w:t>
      </w:r>
      <w:proofErr w:type="spellEnd"/>
      <w:r w:rsidRPr="00053F50">
        <w:t xml:space="preserve"> </w:t>
      </w:r>
      <w:proofErr w:type="spellStart"/>
      <w:r w:rsidRPr="00053F50">
        <w:t>na</w:t>
      </w:r>
      <w:proofErr w:type="spellEnd"/>
      <w:r w:rsidRPr="00053F50">
        <w:t xml:space="preserve"> </w:t>
      </w:r>
      <w:proofErr w:type="spellStart"/>
      <w:r w:rsidRPr="00053F50">
        <w:t>računaru</w:t>
      </w:r>
      <w:proofErr w:type="spellEnd"/>
      <w:r w:rsidRPr="00053F50">
        <w:t>.</w:t>
      </w:r>
    </w:p>
    <w:p w14:paraId="17F87D45" w14:textId="77777777" w:rsidR="00865932" w:rsidRDefault="00106EBC" w:rsidP="00516C39">
      <w:pPr>
        <w:pStyle w:val="Heading2"/>
      </w:pPr>
      <w:bookmarkStart w:id="6" w:name="_Toc210685081"/>
      <w:proofErr w:type="spellStart"/>
      <w:r>
        <w:t>Porodilja</w:t>
      </w:r>
      <w:proofErr w:type="spellEnd"/>
      <w:r w:rsidR="00516C39" w:rsidRPr="005F7FA4">
        <w:t>/</w:t>
      </w:r>
      <w:proofErr w:type="spellStart"/>
      <w:r w:rsidR="00516C39" w:rsidRPr="005F7FA4">
        <w:t>Korisnik</w:t>
      </w:r>
      <w:proofErr w:type="spellEnd"/>
      <w:r w:rsidR="00516C39" w:rsidRPr="005F7FA4">
        <w:t xml:space="preserve"> (</w:t>
      </w:r>
      <w:proofErr w:type="spellStart"/>
      <w:r w:rsidR="00516C39" w:rsidRPr="005F7FA4">
        <w:t>skraćeno</w:t>
      </w:r>
      <w:proofErr w:type="spellEnd"/>
      <w:r w:rsidR="00516C39" w:rsidRPr="005F7FA4">
        <w:t xml:space="preserve"> </w:t>
      </w:r>
      <w:proofErr w:type="spellStart"/>
      <w:r w:rsidR="00516C39" w:rsidRPr="005F7FA4">
        <w:t>Korisnik</w:t>
      </w:r>
      <w:proofErr w:type="spellEnd"/>
      <w:r w:rsidR="00516C39" w:rsidRPr="005F7FA4">
        <w:t>):</w:t>
      </w:r>
      <w:bookmarkEnd w:id="6"/>
      <w:r w:rsidR="00516C39" w:rsidRPr="005F7FA4">
        <w:t xml:space="preserve"> </w:t>
      </w:r>
    </w:p>
    <w:p w14:paraId="2B6A9C3F" w14:textId="0CB507CA" w:rsidR="00FD7C35" w:rsidRPr="00516C39" w:rsidRDefault="00516C39" w:rsidP="00865932">
      <w:pPr>
        <w:ind w:firstLine="720"/>
      </w:pPr>
      <w:proofErr w:type="spellStart"/>
      <w:r w:rsidRPr="00516C39">
        <w:t>Korisnik</w:t>
      </w:r>
      <w:proofErr w:type="spellEnd"/>
      <w:r w:rsidRPr="00516C39">
        <w:t xml:space="preserve"> je </w:t>
      </w:r>
      <w:proofErr w:type="spellStart"/>
      <w:r w:rsidRPr="00516C39">
        <w:t>primarna</w:t>
      </w:r>
      <w:proofErr w:type="spellEnd"/>
      <w:r w:rsidRPr="00516C39">
        <w:t xml:space="preserve"> </w:t>
      </w:r>
      <w:proofErr w:type="spellStart"/>
      <w:r w:rsidRPr="00516C39">
        <w:t>ciljna</w:t>
      </w:r>
      <w:proofErr w:type="spellEnd"/>
      <w:r w:rsidRPr="00516C39">
        <w:t xml:space="preserve"> </w:t>
      </w:r>
      <w:proofErr w:type="spellStart"/>
      <w:r w:rsidRPr="00516C39">
        <w:t>grupa</w:t>
      </w:r>
      <w:proofErr w:type="spellEnd"/>
      <w:r w:rsidRPr="00516C39">
        <w:t xml:space="preserve">, </w:t>
      </w:r>
      <w:proofErr w:type="spellStart"/>
      <w:r w:rsidRPr="00516C39">
        <w:t>zadužena</w:t>
      </w:r>
      <w:proofErr w:type="spellEnd"/>
      <w:r w:rsidRPr="00516C39">
        <w:t xml:space="preserve"> za </w:t>
      </w:r>
      <w:proofErr w:type="spellStart"/>
      <w:r w:rsidRPr="00516C39">
        <w:t>praćenje</w:t>
      </w:r>
      <w:proofErr w:type="spellEnd"/>
      <w:r w:rsidRPr="00516C39">
        <w:t xml:space="preserve"> </w:t>
      </w:r>
      <w:proofErr w:type="spellStart"/>
      <w:r w:rsidRPr="00516C39">
        <w:t>ličnih</w:t>
      </w:r>
      <w:proofErr w:type="spellEnd"/>
      <w:r w:rsidRPr="00516C39">
        <w:t xml:space="preserve"> </w:t>
      </w:r>
      <w:proofErr w:type="spellStart"/>
      <w:r w:rsidRPr="00516C39">
        <w:t>informacija</w:t>
      </w:r>
      <w:proofErr w:type="spellEnd"/>
      <w:r w:rsidRPr="00516C39">
        <w:t xml:space="preserve"> o </w:t>
      </w:r>
      <w:proofErr w:type="spellStart"/>
      <w:r w:rsidRPr="00516C39">
        <w:t>trudnoći</w:t>
      </w:r>
      <w:proofErr w:type="spellEnd"/>
      <w:r w:rsidRPr="00516C39">
        <w:t xml:space="preserve">, </w:t>
      </w:r>
      <w:proofErr w:type="spellStart"/>
      <w:r w:rsidRPr="00516C39">
        <w:t>kontrolu</w:t>
      </w:r>
      <w:proofErr w:type="spellEnd"/>
      <w:r w:rsidRPr="00516C39">
        <w:t xml:space="preserve"> </w:t>
      </w:r>
      <w:proofErr w:type="spellStart"/>
      <w:r w:rsidRPr="00516C39">
        <w:t>privatnosti</w:t>
      </w:r>
      <w:proofErr w:type="spellEnd"/>
      <w:r w:rsidRPr="00516C39">
        <w:t xml:space="preserve">, </w:t>
      </w:r>
      <w:proofErr w:type="spellStart"/>
      <w:r w:rsidRPr="00516C39">
        <w:t>upravljanje</w:t>
      </w:r>
      <w:proofErr w:type="spellEnd"/>
      <w:r w:rsidRPr="00516C39">
        <w:t xml:space="preserve"> </w:t>
      </w:r>
      <w:proofErr w:type="spellStart"/>
      <w:r w:rsidRPr="00516C39">
        <w:t>deljenjem</w:t>
      </w:r>
      <w:proofErr w:type="spellEnd"/>
      <w:r w:rsidRPr="00516C39">
        <w:t xml:space="preserve"> </w:t>
      </w:r>
      <w:proofErr w:type="spellStart"/>
      <w:r w:rsidRPr="00516C39">
        <w:t>informacija</w:t>
      </w:r>
      <w:proofErr w:type="spellEnd"/>
      <w:r w:rsidRPr="00516C39">
        <w:t xml:space="preserve"> </w:t>
      </w:r>
      <w:proofErr w:type="spellStart"/>
      <w:r w:rsidRPr="00516C39">
        <w:t>sa</w:t>
      </w:r>
      <w:proofErr w:type="spellEnd"/>
      <w:r w:rsidRPr="00516C39">
        <w:t xml:space="preserve"> </w:t>
      </w:r>
      <w:proofErr w:type="spellStart"/>
      <w:r w:rsidRPr="00516C39">
        <w:t>članovima</w:t>
      </w:r>
      <w:proofErr w:type="spellEnd"/>
      <w:r w:rsidRPr="00516C39">
        <w:t xml:space="preserve"> </w:t>
      </w:r>
      <w:proofErr w:type="spellStart"/>
      <w:r w:rsidRPr="00516C39">
        <w:t>porodice</w:t>
      </w:r>
      <w:proofErr w:type="spellEnd"/>
      <w:r w:rsidRPr="00516C39">
        <w:t xml:space="preserve"> </w:t>
      </w:r>
      <w:proofErr w:type="spellStart"/>
      <w:r w:rsidRPr="00516C39">
        <w:t>i</w:t>
      </w:r>
      <w:proofErr w:type="spellEnd"/>
      <w:r w:rsidRPr="00516C39">
        <w:t xml:space="preserve"> </w:t>
      </w:r>
      <w:proofErr w:type="spellStart"/>
      <w:r w:rsidRPr="00516C39">
        <w:t>digitalno</w:t>
      </w:r>
      <w:proofErr w:type="spellEnd"/>
      <w:r w:rsidRPr="00516C39">
        <w:t xml:space="preserve"> </w:t>
      </w:r>
      <w:proofErr w:type="spellStart"/>
      <w:r w:rsidRPr="00516C39">
        <w:t>zakazivanje</w:t>
      </w:r>
      <w:proofErr w:type="spellEnd"/>
      <w:r w:rsidRPr="00516C39">
        <w:t xml:space="preserve"> termina </w:t>
      </w:r>
      <w:proofErr w:type="spellStart"/>
      <w:r w:rsidRPr="00516C39">
        <w:t>pregleda</w:t>
      </w:r>
      <w:proofErr w:type="spellEnd"/>
      <w:r w:rsidRPr="00516C39">
        <w:t xml:space="preserve">. </w:t>
      </w:r>
      <w:proofErr w:type="spellStart"/>
      <w:r w:rsidRPr="00516C39">
        <w:t>Korisnik</w:t>
      </w:r>
      <w:proofErr w:type="spellEnd"/>
      <w:r w:rsidRPr="00516C39">
        <w:t xml:space="preserve"> </w:t>
      </w:r>
      <w:proofErr w:type="spellStart"/>
      <w:r w:rsidRPr="00516C39">
        <w:t>ima</w:t>
      </w:r>
      <w:proofErr w:type="spellEnd"/>
      <w:r w:rsidRPr="00516C39">
        <w:t xml:space="preserve"> </w:t>
      </w:r>
      <w:proofErr w:type="spellStart"/>
      <w:r w:rsidRPr="00516C39">
        <w:t>uvid</w:t>
      </w:r>
      <w:proofErr w:type="spellEnd"/>
      <w:r w:rsidRPr="00516C39">
        <w:t xml:space="preserve"> u </w:t>
      </w:r>
      <w:proofErr w:type="spellStart"/>
      <w:r w:rsidRPr="00516C39">
        <w:t>sve</w:t>
      </w:r>
      <w:proofErr w:type="spellEnd"/>
      <w:r w:rsidRPr="00516C39">
        <w:t xml:space="preserve"> </w:t>
      </w:r>
      <w:proofErr w:type="spellStart"/>
      <w:r w:rsidRPr="00516C39">
        <w:t>svoje</w:t>
      </w:r>
      <w:proofErr w:type="spellEnd"/>
      <w:r w:rsidRPr="00516C39">
        <w:t xml:space="preserve"> </w:t>
      </w:r>
      <w:proofErr w:type="spellStart"/>
      <w:r w:rsidRPr="00516C39">
        <w:t>podatke</w:t>
      </w:r>
      <w:proofErr w:type="spellEnd"/>
      <w:r w:rsidRPr="00516C39">
        <w:t>.</w:t>
      </w:r>
    </w:p>
    <w:p w14:paraId="7DCE791F" w14:textId="77777777" w:rsidR="00865932" w:rsidRPr="00865932" w:rsidRDefault="00D007B7" w:rsidP="00FD7C35">
      <w:pPr>
        <w:pStyle w:val="Heading2"/>
        <w:rPr>
          <w:b w:val="0"/>
          <w:bCs w:val="0"/>
        </w:rPr>
      </w:pPr>
      <w:bookmarkStart w:id="7" w:name="_Toc210685082"/>
      <w:proofErr w:type="spellStart"/>
      <w:r>
        <w:t>Član</w:t>
      </w:r>
      <w:proofErr w:type="spellEnd"/>
      <w:r>
        <w:t xml:space="preserve"> </w:t>
      </w:r>
      <w:proofErr w:type="spellStart"/>
      <w:r>
        <w:t>porodice</w:t>
      </w:r>
      <w:proofErr w:type="spellEnd"/>
      <w:r w:rsidRPr="005F7FA4">
        <w:t>/</w:t>
      </w:r>
      <w:proofErr w:type="spellStart"/>
      <w:r w:rsidR="006B668D">
        <w:t>P</w:t>
      </w:r>
      <w:r w:rsidRPr="005F7FA4">
        <w:t>osetilac</w:t>
      </w:r>
      <w:proofErr w:type="spellEnd"/>
      <w:r w:rsidR="006B668D">
        <w:t xml:space="preserve"> </w:t>
      </w:r>
      <w:proofErr w:type="spellStart"/>
      <w:r w:rsidR="006B668D">
        <w:t>sistema</w:t>
      </w:r>
      <w:proofErr w:type="spellEnd"/>
      <w:r w:rsidRPr="005F7FA4">
        <w:t xml:space="preserve"> (</w:t>
      </w:r>
      <w:proofErr w:type="spellStart"/>
      <w:r w:rsidRPr="005F7FA4">
        <w:t>skraćeno</w:t>
      </w:r>
      <w:proofErr w:type="spellEnd"/>
      <w:r w:rsidRPr="005F7FA4">
        <w:t xml:space="preserve"> </w:t>
      </w:r>
      <w:proofErr w:type="spellStart"/>
      <w:r>
        <w:t>Posetilac</w:t>
      </w:r>
      <w:proofErr w:type="spellEnd"/>
      <w:r w:rsidRPr="005F7FA4">
        <w:t>):</w:t>
      </w:r>
      <w:bookmarkEnd w:id="7"/>
      <w:r w:rsidRPr="005F7FA4">
        <w:t xml:space="preserve"> </w:t>
      </w:r>
    </w:p>
    <w:p w14:paraId="4A5A2B93" w14:textId="4B90670F" w:rsidR="0020422A" w:rsidRDefault="00D007B7" w:rsidP="00865932">
      <w:pPr>
        <w:ind w:firstLine="720"/>
      </w:pPr>
      <w:proofErr w:type="spellStart"/>
      <w:r w:rsidRPr="00FD7C35">
        <w:t>Bližnji</w:t>
      </w:r>
      <w:proofErr w:type="spellEnd"/>
      <w:r w:rsidRPr="00FD7C35">
        <w:t xml:space="preserve"> je </w:t>
      </w:r>
      <w:proofErr w:type="spellStart"/>
      <w:r w:rsidRPr="00FD7C35">
        <w:t>osoba</w:t>
      </w:r>
      <w:proofErr w:type="spellEnd"/>
      <w:r w:rsidRPr="00FD7C35">
        <w:t xml:space="preserve"> </w:t>
      </w:r>
      <w:proofErr w:type="spellStart"/>
      <w:r w:rsidRPr="00FD7C35">
        <w:t>zainteresovana</w:t>
      </w:r>
      <w:proofErr w:type="spellEnd"/>
      <w:r w:rsidRPr="00FD7C35">
        <w:t xml:space="preserve"> za </w:t>
      </w:r>
      <w:proofErr w:type="spellStart"/>
      <w:r w:rsidRPr="00FD7C35">
        <w:t>napredak</w:t>
      </w:r>
      <w:proofErr w:type="spellEnd"/>
      <w:r w:rsidRPr="00FD7C35">
        <w:t xml:space="preserve"> </w:t>
      </w:r>
      <w:proofErr w:type="spellStart"/>
      <w:r w:rsidRPr="00FD7C35">
        <w:t>trudnoće</w:t>
      </w:r>
      <w:proofErr w:type="spellEnd"/>
      <w:r w:rsidRPr="00FD7C35">
        <w:t xml:space="preserve"> </w:t>
      </w:r>
      <w:proofErr w:type="spellStart"/>
      <w:r w:rsidRPr="00FD7C35">
        <w:t>i</w:t>
      </w:r>
      <w:proofErr w:type="spellEnd"/>
      <w:r w:rsidRPr="00FD7C35">
        <w:t xml:space="preserve"> </w:t>
      </w:r>
      <w:proofErr w:type="spellStart"/>
      <w:r w:rsidRPr="00FD7C35">
        <w:t>zdravstveno</w:t>
      </w:r>
      <w:proofErr w:type="spellEnd"/>
      <w:r w:rsidRPr="00FD7C35">
        <w:t xml:space="preserve"> </w:t>
      </w:r>
      <w:proofErr w:type="spellStart"/>
      <w:r w:rsidRPr="00FD7C35">
        <w:t>stanje</w:t>
      </w:r>
      <w:proofErr w:type="spellEnd"/>
      <w:r w:rsidRPr="00FD7C35">
        <w:t xml:space="preserve"> Korisnika, a </w:t>
      </w:r>
      <w:proofErr w:type="spellStart"/>
      <w:r w:rsidRPr="00FD7C35">
        <w:t>kojoj</w:t>
      </w:r>
      <w:proofErr w:type="spellEnd"/>
      <w:r w:rsidRPr="00FD7C35">
        <w:t xml:space="preserve"> je </w:t>
      </w:r>
      <w:proofErr w:type="spellStart"/>
      <w:r w:rsidRPr="00FD7C35">
        <w:t>Korisnik</w:t>
      </w:r>
      <w:proofErr w:type="spellEnd"/>
      <w:r w:rsidRPr="00FD7C35">
        <w:t xml:space="preserve"> </w:t>
      </w:r>
      <w:proofErr w:type="spellStart"/>
      <w:r w:rsidRPr="00FD7C35">
        <w:t>eksplicitno</w:t>
      </w:r>
      <w:proofErr w:type="spellEnd"/>
      <w:r w:rsidRPr="00FD7C35">
        <w:t xml:space="preserve"> </w:t>
      </w:r>
      <w:proofErr w:type="spellStart"/>
      <w:r w:rsidRPr="00FD7C35">
        <w:t>dozvolio</w:t>
      </w:r>
      <w:proofErr w:type="spellEnd"/>
      <w:r w:rsidRPr="00FD7C35">
        <w:t xml:space="preserve"> </w:t>
      </w:r>
      <w:proofErr w:type="spellStart"/>
      <w:r w:rsidRPr="00FD7C35">
        <w:t>pristup</w:t>
      </w:r>
      <w:proofErr w:type="spellEnd"/>
      <w:r w:rsidRPr="00FD7C35">
        <w:t xml:space="preserve"> </w:t>
      </w:r>
      <w:proofErr w:type="spellStart"/>
      <w:r w:rsidRPr="00FD7C35">
        <w:t>informacijama</w:t>
      </w:r>
      <w:proofErr w:type="spellEnd"/>
      <w:r w:rsidRPr="00FD7C35">
        <w:t xml:space="preserve">. </w:t>
      </w:r>
      <w:proofErr w:type="spellStart"/>
      <w:r w:rsidRPr="00FD7C35">
        <w:t>Najčešće</w:t>
      </w:r>
      <w:proofErr w:type="spellEnd"/>
      <w:r w:rsidRPr="00FD7C35">
        <w:t xml:space="preserve"> </w:t>
      </w:r>
      <w:proofErr w:type="spellStart"/>
      <w:r w:rsidRPr="00FD7C35">
        <w:t>su</w:t>
      </w:r>
      <w:proofErr w:type="spellEnd"/>
      <w:r w:rsidRPr="00FD7C35">
        <w:t xml:space="preserve"> to </w:t>
      </w:r>
      <w:proofErr w:type="spellStart"/>
      <w:r w:rsidRPr="00FD7C35">
        <w:t>članovi</w:t>
      </w:r>
      <w:proofErr w:type="spellEnd"/>
      <w:r w:rsidRPr="00FD7C35">
        <w:t xml:space="preserve"> </w:t>
      </w:r>
      <w:proofErr w:type="spellStart"/>
      <w:r w:rsidRPr="00FD7C35">
        <w:t>uže</w:t>
      </w:r>
      <w:proofErr w:type="spellEnd"/>
      <w:r w:rsidRPr="00FD7C35">
        <w:t xml:space="preserve"> </w:t>
      </w:r>
      <w:proofErr w:type="spellStart"/>
      <w:r w:rsidRPr="00FD7C35">
        <w:t>porodice</w:t>
      </w:r>
      <w:proofErr w:type="spellEnd"/>
      <w:r w:rsidRPr="00FD7C35">
        <w:t xml:space="preserve"> </w:t>
      </w:r>
      <w:proofErr w:type="spellStart"/>
      <w:r w:rsidRPr="00FD7C35">
        <w:t>i</w:t>
      </w:r>
      <w:proofErr w:type="spellEnd"/>
      <w:r w:rsidRPr="00FD7C35">
        <w:t xml:space="preserve"> </w:t>
      </w:r>
      <w:proofErr w:type="spellStart"/>
      <w:r w:rsidRPr="00FD7C35">
        <w:t>prijatelji</w:t>
      </w:r>
      <w:proofErr w:type="spellEnd"/>
      <w:r w:rsidRPr="00FD7C35">
        <w:t xml:space="preserve">. </w:t>
      </w:r>
      <w:proofErr w:type="spellStart"/>
      <w:r w:rsidRPr="00FD7C35">
        <w:t>Bližnji</w:t>
      </w:r>
      <w:proofErr w:type="spellEnd"/>
      <w:r w:rsidRPr="00FD7C35">
        <w:t xml:space="preserve"> </w:t>
      </w:r>
      <w:proofErr w:type="spellStart"/>
      <w:r w:rsidRPr="00FD7C35">
        <w:t>ima</w:t>
      </w:r>
      <w:proofErr w:type="spellEnd"/>
      <w:r w:rsidRPr="00FD7C35">
        <w:t xml:space="preserve"> </w:t>
      </w:r>
      <w:proofErr w:type="spellStart"/>
      <w:r w:rsidRPr="00FD7C35">
        <w:t>pristup</w:t>
      </w:r>
      <w:proofErr w:type="spellEnd"/>
      <w:r w:rsidRPr="00FD7C35">
        <w:t xml:space="preserve"> </w:t>
      </w:r>
      <w:proofErr w:type="spellStart"/>
      <w:r w:rsidRPr="00FD7C35">
        <w:t>samo</w:t>
      </w:r>
      <w:proofErr w:type="spellEnd"/>
      <w:r w:rsidRPr="00FD7C35">
        <w:t xml:space="preserve"> </w:t>
      </w:r>
      <w:proofErr w:type="spellStart"/>
      <w:r w:rsidRPr="00FD7C35">
        <w:t>onim</w:t>
      </w:r>
      <w:proofErr w:type="spellEnd"/>
      <w:r w:rsidRPr="00FD7C35">
        <w:t xml:space="preserve"> </w:t>
      </w:r>
      <w:proofErr w:type="spellStart"/>
      <w:r w:rsidRPr="00FD7C35">
        <w:t>javnim</w:t>
      </w:r>
      <w:proofErr w:type="spellEnd"/>
      <w:r w:rsidRPr="00FD7C35">
        <w:t xml:space="preserve"> </w:t>
      </w:r>
      <w:proofErr w:type="spellStart"/>
      <w:r w:rsidRPr="00FD7C35">
        <w:t>informacijama</w:t>
      </w:r>
      <w:proofErr w:type="spellEnd"/>
      <w:r w:rsidRPr="00FD7C35">
        <w:t xml:space="preserve"> </w:t>
      </w:r>
      <w:proofErr w:type="spellStart"/>
      <w:r w:rsidRPr="00FD7C35">
        <w:t>i</w:t>
      </w:r>
      <w:proofErr w:type="spellEnd"/>
      <w:r w:rsidRPr="00FD7C35">
        <w:t xml:space="preserve"> </w:t>
      </w:r>
      <w:proofErr w:type="spellStart"/>
      <w:r w:rsidRPr="00FD7C35">
        <w:t>privatnim</w:t>
      </w:r>
      <w:proofErr w:type="spellEnd"/>
      <w:r w:rsidRPr="00FD7C35">
        <w:t xml:space="preserve"> </w:t>
      </w:r>
      <w:proofErr w:type="spellStart"/>
      <w:r w:rsidRPr="00FD7C35">
        <w:t>podacima</w:t>
      </w:r>
      <w:proofErr w:type="spellEnd"/>
      <w:r w:rsidRPr="00FD7C35">
        <w:t xml:space="preserve"> </w:t>
      </w:r>
      <w:proofErr w:type="spellStart"/>
      <w:r w:rsidRPr="00FD7C35">
        <w:t>koje</w:t>
      </w:r>
      <w:proofErr w:type="spellEnd"/>
      <w:r w:rsidRPr="00FD7C35">
        <w:t xml:space="preserve"> mu je </w:t>
      </w:r>
      <w:proofErr w:type="spellStart"/>
      <w:r w:rsidRPr="00FD7C35">
        <w:t>Korisnik</w:t>
      </w:r>
      <w:proofErr w:type="spellEnd"/>
      <w:r w:rsidRPr="00FD7C35">
        <w:t xml:space="preserve"> </w:t>
      </w:r>
      <w:proofErr w:type="spellStart"/>
      <w:r w:rsidRPr="00FD7C35">
        <w:t>dozvolio</w:t>
      </w:r>
      <w:proofErr w:type="spellEnd"/>
      <w:r w:rsidRPr="00FD7C35">
        <w:t xml:space="preserve"> da </w:t>
      </w:r>
      <w:proofErr w:type="spellStart"/>
      <w:r w:rsidRPr="00FD7C35">
        <w:t>vidi</w:t>
      </w:r>
      <w:proofErr w:type="spellEnd"/>
      <w:r w:rsidRPr="00FD7C35">
        <w:t>.</w:t>
      </w:r>
    </w:p>
    <w:p w14:paraId="74644B8E" w14:textId="77777777" w:rsidR="00865932" w:rsidRDefault="00383CB0" w:rsidP="0031527A">
      <w:pPr>
        <w:pStyle w:val="Heading2"/>
      </w:pPr>
      <w:bookmarkStart w:id="8" w:name="_Toc210685083"/>
      <w:r>
        <w:t>Administrator (</w:t>
      </w:r>
      <w:proofErr w:type="spellStart"/>
      <w:r>
        <w:t>skra</w:t>
      </w:r>
      <w:proofErr w:type="spellEnd"/>
      <w:r w:rsidR="005A7DDA">
        <w:rPr>
          <w:lang w:val="sr-Latn-RS"/>
        </w:rPr>
        <w:t>ćeno Admin</w:t>
      </w:r>
      <w:r>
        <w:t>)</w:t>
      </w:r>
      <w:r w:rsidR="005A7DDA">
        <w:t>:</w:t>
      </w:r>
      <w:bookmarkEnd w:id="8"/>
      <w:r w:rsidR="005A7DDA">
        <w:t xml:space="preserve"> </w:t>
      </w:r>
    </w:p>
    <w:p w14:paraId="7586A0EE" w14:textId="2C5FDB14" w:rsidR="00267D1C" w:rsidRPr="00267D1C" w:rsidRDefault="005A7DDA" w:rsidP="00865932">
      <w:pPr>
        <w:ind w:firstLine="720"/>
      </w:pPr>
      <w:r>
        <w:t xml:space="preserve">Admin je </w:t>
      </w:r>
      <w:proofErr w:type="spellStart"/>
      <w:r>
        <w:t>sofistički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koji </w:t>
      </w:r>
      <w:proofErr w:type="spellStart"/>
      <w:r>
        <w:t>poznaje</w:t>
      </w:r>
      <w:proofErr w:type="spellEnd"/>
      <w:r>
        <w:t xml:space="preserve"> </w:t>
      </w:r>
      <w:proofErr w:type="spellStart"/>
      <w:r>
        <w:t>njegovu</w:t>
      </w:r>
      <w:proofErr w:type="spellEnd"/>
      <w:r>
        <w:t xml:space="preserve"> </w:t>
      </w:r>
      <w:proofErr w:type="spellStart"/>
      <w:r>
        <w:t>detaljnu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. Pored </w:t>
      </w:r>
      <w:proofErr w:type="spellStart"/>
      <w:r w:rsidR="00AF6E64">
        <w:t>generalnog</w:t>
      </w:r>
      <w:proofErr w:type="spellEnd"/>
      <w:r w:rsidR="00AF6E64">
        <w:t xml:space="preserve"> </w:t>
      </w:r>
      <w:proofErr w:type="spellStart"/>
      <w:r>
        <w:t>održavanja</w:t>
      </w:r>
      <w:proofErr w:type="spellEnd"/>
      <w:r w:rsidR="00AF6E64">
        <w:t xml:space="preserve">, </w:t>
      </w:r>
      <w:proofErr w:type="spellStart"/>
      <w:r w:rsidR="00AF6E64">
        <w:t>posao</w:t>
      </w:r>
      <w:proofErr w:type="spellEnd"/>
      <w:r w:rsidR="00AF6E64">
        <w:t xml:space="preserve"> </w:t>
      </w:r>
      <w:proofErr w:type="spellStart"/>
      <w:r w:rsidR="00AF6E64">
        <w:t>admina</w:t>
      </w:r>
      <w:proofErr w:type="spellEnd"/>
      <w:r w:rsidR="00F04356">
        <w:t xml:space="preserve"> je da </w:t>
      </w:r>
      <w:proofErr w:type="spellStart"/>
      <w:r w:rsidR="00F04356">
        <w:t>registruje</w:t>
      </w:r>
      <w:proofErr w:type="spellEnd"/>
      <w:r w:rsidR="00F04356">
        <w:t xml:space="preserve"> </w:t>
      </w:r>
      <w:proofErr w:type="spellStart"/>
      <w:r w:rsidR="00F04356">
        <w:t>lekare</w:t>
      </w:r>
      <w:proofErr w:type="spellEnd"/>
      <w:r w:rsidR="00631AA4">
        <w:t xml:space="preserve">. </w:t>
      </w:r>
      <w:r w:rsidR="00D178B6">
        <w:t xml:space="preserve">Pri </w:t>
      </w:r>
      <w:proofErr w:type="spellStart"/>
      <w:r w:rsidR="00D178B6">
        <w:t>registraciji</w:t>
      </w:r>
      <w:proofErr w:type="spellEnd"/>
      <w:r w:rsidR="00D178B6">
        <w:t xml:space="preserve">, </w:t>
      </w:r>
      <w:proofErr w:type="spellStart"/>
      <w:r w:rsidR="00D178B6">
        <w:t>lekar</w:t>
      </w:r>
      <w:proofErr w:type="spellEnd"/>
      <w:r w:rsidR="00D178B6">
        <w:t xml:space="preserve"> </w:t>
      </w:r>
      <w:proofErr w:type="spellStart"/>
      <w:r w:rsidR="00D178B6">
        <w:t>podnosi</w:t>
      </w:r>
      <w:proofErr w:type="spellEnd"/>
      <w:r w:rsidR="00D178B6">
        <w:t xml:space="preserve"> </w:t>
      </w:r>
      <w:proofErr w:type="spellStart"/>
      <w:r w:rsidR="00D178B6">
        <w:t>kopiju</w:t>
      </w:r>
      <w:proofErr w:type="spellEnd"/>
      <w:r w:rsidR="00D178B6">
        <w:t xml:space="preserve"> </w:t>
      </w:r>
      <w:proofErr w:type="spellStart"/>
      <w:r w:rsidR="00AD3AC3">
        <w:t>ugovora</w:t>
      </w:r>
      <w:proofErr w:type="spellEnd"/>
      <w:r w:rsidR="00AD3AC3">
        <w:t xml:space="preserve"> o </w:t>
      </w:r>
      <w:proofErr w:type="spellStart"/>
      <w:r w:rsidR="00AD3AC3">
        <w:t>radu</w:t>
      </w:r>
      <w:proofErr w:type="spellEnd"/>
      <w:r w:rsidR="00AD3AC3">
        <w:t xml:space="preserve"> u </w:t>
      </w:r>
      <w:proofErr w:type="spellStart"/>
      <w:r w:rsidR="00AD3AC3">
        <w:t>određenoj</w:t>
      </w:r>
      <w:proofErr w:type="spellEnd"/>
      <w:r w:rsidR="00AD3AC3">
        <w:t xml:space="preserve"> </w:t>
      </w:r>
      <w:proofErr w:type="spellStart"/>
      <w:r w:rsidR="00AD3AC3">
        <w:t>ustanovi</w:t>
      </w:r>
      <w:proofErr w:type="spellEnd"/>
      <w:r w:rsidR="00AD3AC3">
        <w:t xml:space="preserve"> </w:t>
      </w:r>
      <w:proofErr w:type="spellStart"/>
      <w:r w:rsidR="00AD3AC3">
        <w:t>kako</w:t>
      </w:r>
      <w:proofErr w:type="spellEnd"/>
      <w:r w:rsidR="00AD3AC3">
        <w:t xml:space="preserve"> </w:t>
      </w:r>
      <w:proofErr w:type="spellStart"/>
      <w:r w:rsidR="00AD3AC3">
        <w:t>bi</w:t>
      </w:r>
      <w:proofErr w:type="spellEnd"/>
      <w:r w:rsidR="00AD3AC3">
        <w:t xml:space="preserve"> </w:t>
      </w:r>
      <w:proofErr w:type="spellStart"/>
      <w:r w:rsidR="00AD3AC3">
        <w:t>dokazao</w:t>
      </w:r>
      <w:proofErr w:type="spellEnd"/>
      <w:r w:rsidR="00AD3AC3">
        <w:t xml:space="preserve"> parvo </w:t>
      </w:r>
      <w:proofErr w:type="spellStart"/>
      <w:r w:rsidR="00AD3AC3">
        <w:t>privilegije</w:t>
      </w:r>
      <w:proofErr w:type="spellEnd"/>
      <w:r w:rsidR="00AD3AC3">
        <w:t xml:space="preserve"> </w:t>
      </w:r>
      <w:proofErr w:type="spellStart"/>
      <w:r w:rsidR="003D692A">
        <w:t>na</w:t>
      </w:r>
      <w:proofErr w:type="spellEnd"/>
      <w:r w:rsidR="003D692A">
        <w:t xml:space="preserve"> </w:t>
      </w:r>
      <w:proofErr w:type="spellStart"/>
      <w:r w:rsidR="003D692A">
        <w:t>lekarski</w:t>
      </w:r>
      <w:proofErr w:type="spellEnd"/>
      <w:r w:rsidR="003D692A">
        <w:t xml:space="preserve"> </w:t>
      </w:r>
      <w:proofErr w:type="spellStart"/>
      <w:r w:rsidR="003D692A">
        <w:t>nalog</w:t>
      </w:r>
      <w:proofErr w:type="spellEnd"/>
      <w:r w:rsidR="003D692A">
        <w:t>.</w:t>
      </w:r>
      <w:r>
        <w:t xml:space="preserve"> </w:t>
      </w:r>
    </w:p>
    <w:p w14:paraId="65D29A16" w14:textId="77777777" w:rsidR="006B668D" w:rsidRPr="006B668D" w:rsidRDefault="006B668D" w:rsidP="006B668D"/>
    <w:p w14:paraId="4A5A2B94" w14:textId="77777777" w:rsidR="00397DD2" w:rsidRDefault="006E5E1D" w:rsidP="00397DD2">
      <w:pPr>
        <w:pStyle w:val="Heading1"/>
        <w:rPr>
          <w:lang w:val="sr-Latn-CS"/>
        </w:rPr>
      </w:pPr>
      <w:bookmarkStart w:id="9" w:name="_Toc210685084"/>
      <w:r>
        <w:rPr>
          <w:lang w:val="sr-Latn-CS"/>
        </w:rPr>
        <w:lastRenderedPageBreak/>
        <w:t>Opis slučajeva korišćenja</w:t>
      </w:r>
      <w:bookmarkEnd w:id="9"/>
    </w:p>
    <w:p w14:paraId="4A5A2BA3" w14:textId="4C5C4F16" w:rsidR="00786068" w:rsidRPr="003372D3" w:rsidRDefault="00C471CD" w:rsidP="00786068">
      <w:pPr>
        <w:pStyle w:val="Heading2"/>
        <w:rPr>
          <w:lang w:val="sr-Latn-CS"/>
        </w:rPr>
      </w:pPr>
      <w:bookmarkStart w:id="10" w:name="_Toc210685085"/>
      <w:r>
        <w:rPr>
          <w:lang w:val="sr-Latn-CS"/>
        </w:rPr>
        <w:t>Ograničen pristup informacijama</w:t>
      </w:r>
      <w:bookmarkEnd w:id="10"/>
    </w:p>
    <w:p w14:paraId="4A5A2BA5" w14:textId="3B26F3B7" w:rsidR="007E0B43" w:rsidRDefault="007E0B43" w:rsidP="00C471CD">
      <w:pPr>
        <w:rPr>
          <w:lang w:val="sr-Latn-CS"/>
        </w:rPr>
      </w:pPr>
      <w:r w:rsidRPr="007E0B43">
        <w:rPr>
          <w:lang w:val="sr-Latn-CS"/>
        </w:rPr>
        <w:t>Kratak opis:</w:t>
      </w:r>
      <w:r w:rsidR="00031BEC">
        <w:rPr>
          <w:lang w:val="sr-Latn-CS"/>
        </w:rPr>
        <w:t xml:space="preserve"> </w:t>
      </w:r>
    </w:p>
    <w:p w14:paraId="1E1FCE57" w14:textId="08753644" w:rsidR="007C20ED" w:rsidRPr="006B4444" w:rsidRDefault="007C20ED" w:rsidP="00C471CD">
      <w:pPr>
        <w:rPr>
          <w:lang w:val="sr-Latn-CS"/>
        </w:rPr>
      </w:pPr>
      <w:r>
        <w:rPr>
          <w:lang w:val="sr-Latn-CS"/>
        </w:rPr>
        <w:tab/>
        <w:t>Unošenjem JMBG-a porodilje, pregled ograničenih informacija o trudnoći porodilje.</w:t>
      </w:r>
    </w:p>
    <w:p w14:paraId="4A5A2BA6" w14:textId="77777777" w:rsidR="007E0B43" w:rsidRDefault="007E0B43" w:rsidP="00C471C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5091DFD4" w14:textId="283B76B6" w:rsidR="007C20ED" w:rsidRPr="007E0B43" w:rsidRDefault="007C20ED" w:rsidP="00C471CD">
      <w:pPr>
        <w:rPr>
          <w:lang w:val="sr-Latn-CS"/>
        </w:rPr>
      </w:pPr>
      <w:r>
        <w:rPr>
          <w:lang w:val="sr-Latn-CS"/>
        </w:rPr>
        <w:tab/>
        <w:t>Posetilac</w:t>
      </w:r>
    </w:p>
    <w:p w14:paraId="7218A999" w14:textId="1FDB0672" w:rsidR="007C20ED" w:rsidRDefault="007E0B43" w:rsidP="00282E3E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268BEE4A" w14:textId="2B613D2B" w:rsidR="00282E3E" w:rsidRDefault="00282E3E" w:rsidP="00A74429">
      <w:pPr>
        <w:pStyle w:val="ListParagraph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Posetilac unosi JMBG.</w:t>
      </w:r>
    </w:p>
    <w:p w14:paraId="41DE4613" w14:textId="27BD059C" w:rsidR="00282E3E" w:rsidRPr="00282E3E" w:rsidRDefault="00282E3E" w:rsidP="00A74429">
      <w:pPr>
        <w:pStyle w:val="ListParagraph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Tekuća stranica se menja i prikazuje se ograničeni opseg informacija o trudoći porodilje.</w:t>
      </w:r>
    </w:p>
    <w:p w14:paraId="4A5A2BAE" w14:textId="0AC3ED62" w:rsidR="007E0B43" w:rsidRDefault="007E0B43" w:rsidP="00C471C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525B99A2" w14:textId="3B698EFA" w:rsidR="00282E3E" w:rsidRPr="006B4444" w:rsidRDefault="00282E3E" w:rsidP="00C471CD">
      <w:pPr>
        <w:rPr>
          <w:lang w:val="sr-Latn-CS"/>
        </w:rPr>
      </w:pPr>
      <w:r>
        <w:rPr>
          <w:lang w:val="sr-Latn-CS"/>
        </w:rPr>
        <w:tab/>
        <w:t>Nema</w:t>
      </w:r>
    </w:p>
    <w:p w14:paraId="4A5A2BAF" w14:textId="77777777" w:rsidR="007E0B43" w:rsidRDefault="007E0B43" w:rsidP="00C471C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20DC16AE" w14:textId="4D8FAE17" w:rsidR="0085233E" w:rsidRPr="007E0B43" w:rsidRDefault="0085233E" w:rsidP="00C471CD">
      <w:pPr>
        <w:rPr>
          <w:lang w:val="sr-Latn-CS"/>
        </w:rPr>
      </w:pPr>
      <w:r>
        <w:rPr>
          <w:lang w:val="sr-Latn-CS"/>
        </w:rPr>
        <w:tab/>
        <w:t xml:space="preserve">Tekuća </w:t>
      </w:r>
      <w:r w:rsidR="002808DD">
        <w:rPr>
          <w:lang w:val="sr-Latn-CS"/>
        </w:rPr>
        <w:t>stranica j</w:t>
      </w:r>
      <w:r w:rsidR="00171B5F">
        <w:rPr>
          <w:lang w:val="sr-Latn-CS"/>
        </w:rPr>
        <w:t>e</w:t>
      </w:r>
      <w:r w:rsidR="002808DD">
        <w:rPr>
          <w:lang w:val="sr-Latn-CS"/>
        </w:rPr>
        <w:t xml:space="preserve"> stranica koja prikazuje odobrene podatke.</w:t>
      </w:r>
    </w:p>
    <w:p w14:paraId="4A5A2BB1" w14:textId="370D4D9B" w:rsidR="00786068" w:rsidRPr="003372D3" w:rsidRDefault="00786068" w:rsidP="00786068">
      <w:pPr>
        <w:pStyle w:val="Heading2"/>
        <w:rPr>
          <w:lang w:val="sr-Latn-CS"/>
        </w:rPr>
      </w:pPr>
      <w:bookmarkStart w:id="11" w:name="_Toc210685086"/>
      <w:r>
        <w:rPr>
          <w:lang w:val="sr-Latn-CS"/>
        </w:rPr>
        <w:t>Pr</w:t>
      </w:r>
      <w:r w:rsidR="000E0148">
        <w:rPr>
          <w:lang w:val="sr-Latn-CS"/>
        </w:rPr>
        <w:t>ijavljivanje</w:t>
      </w:r>
      <w:bookmarkEnd w:id="11"/>
    </w:p>
    <w:p w14:paraId="7D5953E2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4D3461B9" w14:textId="74DB7B25" w:rsidR="000E0148" w:rsidRPr="006B4444" w:rsidRDefault="000E0148" w:rsidP="00C471CD">
      <w:pPr>
        <w:rPr>
          <w:lang w:val="sr-Latn-CS"/>
        </w:rPr>
      </w:pPr>
      <w:r>
        <w:rPr>
          <w:lang w:val="sr-Latn-CS"/>
        </w:rPr>
        <w:tab/>
      </w:r>
      <w:r w:rsidR="0019441E">
        <w:rPr>
          <w:lang w:val="sr-Latn-CS"/>
        </w:rPr>
        <w:t>Prijavljivanje korisnika na njegov nalog na web aplikaciji.</w:t>
      </w:r>
    </w:p>
    <w:p w14:paraId="66F3F651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3F592CB1" w14:textId="5CA17717" w:rsidR="0019441E" w:rsidRPr="007E0B43" w:rsidRDefault="0019441E" w:rsidP="00C471CD">
      <w:pPr>
        <w:rPr>
          <w:lang w:val="sr-Latn-CS"/>
        </w:rPr>
      </w:pPr>
      <w:r>
        <w:rPr>
          <w:lang w:val="sr-Latn-CS"/>
        </w:rPr>
        <w:tab/>
        <w:t>Lekar ili p</w:t>
      </w:r>
      <w:r w:rsidR="003A1279">
        <w:rPr>
          <w:lang w:val="sr-Latn-CS"/>
        </w:rPr>
        <w:t>orodilja</w:t>
      </w:r>
    </w:p>
    <w:p w14:paraId="383D6CF3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161701C0" w14:textId="7DA6627E" w:rsidR="003A1279" w:rsidRDefault="003A1279" w:rsidP="00A74429">
      <w:pPr>
        <w:pStyle w:val="ListParagraph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Korisnik unosi email.</w:t>
      </w:r>
    </w:p>
    <w:p w14:paraId="4AB76AB0" w14:textId="60D2A0BD" w:rsidR="003A1279" w:rsidRDefault="003A1279" w:rsidP="00A74429">
      <w:pPr>
        <w:pStyle w:val="ListParagraph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Korisnik unosi lozinku.</w:t>
      </w:r>
    </w:p>
    <w:p w14:paraId="7ADA7F25" w14:textId="1B986649" w:rsidR="003A1279" w:rsidRPr="003A1279" w:rsidRDefault="003A1279" w:rsidP="00A74429">
      <w:pPr>
        <w:pStyle w:val="ListParagraph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Tekuća stranica se menja i prikazuje se odgovarajući „dshboard“ u zavisnosti od tipa korisnika koji se prijavljuje.</w:t>
      </w:r>
    </w:p>
    <w:p w14:paraId="2976EBCB" w14:textId="2B30A123" w:rsidR="00B01D6A" w:rsidRDefault="00B01D6A" w:rsidP="00C471CD">
      <w:pPr>
        <w:rPr>
          <w:lang w:val="sr-Latn-CS"/>
        </w:rPr>
      </w:pPr>
      <w:r>
        <w:rPr>
          <w:lang w:val="sr-Latn-CS"/>
        </w:rPr>
        <w:t>Dijagram sekvence:</w:t>
      </w:r>
    </w:p>
    <w:p w14:paraId="0B4288F3" w14:textId="438C1444" w:rsidR="00B01D6A" w:rsidRDefault="00527EAF" w:rsidP="00C471CD">
      <w:pPr>
        <w:rPr>
          <w:lang w:val="sr-Latn-CS"/>
        </w:rPr>
      </w:pPr>
      <w:r w:rsidRPr="00527EAF">
        <w:rPr>
          <w:noProof/>
          <w:lang w:val="sr-Latn-CS"/>
        </w:rPr>
        <w:drawing>
          <wp:inline distT="0" distB="0" distL="0" distR="0" wp14:anchorId="6FF25309" wp14:editId="14A68E9E">
            <wp:extent cx="4693920" cy="3884947"/>
            <wp:effectExtent l="0" t="0" r="0" b="0"/>
            <wp:docPr id="1164311623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1623" name="Picture 1" descr="A diagram of a perso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78" cy="39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943B" w14:textId="77777777" w:rsidR="00D52817" w:rsidRDefault="00D52817" w:rsidP="00C471CD">
      <w:pPr>
        <w:rPr>
          <w:lang w:val="sr-Latn-CS"/>
        </w:rPr>
      </w:pPr>
    </w:p>
    <w:p w14:paraId="278972DB" w14:textId="22FEF12C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lastRenderedPageBreak/>
        <w:t>Izuzetci:</w:t>
      </w:r>
    </w:p>
    <w:p w14:paraId="3C6A3B63" w14:textId="2D727A27" w:rsidR="003A1279" w:rsidRPr="006B4444" w:rsidRDefault="003A1279" w:rsidP="00C471CD">
      <w:pPr>
        <w:rPr>
          <w:lang w:val="sr-Latn-CS"/>
        </w:rPr>
      </w:pPr>
      <w:r>
        <w:rPr>
          <w:lang w:val="sr-Latn-CS"/>
        </w:rPr>
        <w:tab/>
        <w:t>Nema.</w:t>
      </w:r>
    </w:p>
    <w:p w14:paraId="5F080776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7006B498" w14:textId="1FCD3A1E" w:rsidR="003A1279" w:rsidRPr="007E0B43" w:rsidRDefault="003A1279" w:rsidP="00C471CD">
      <w:pPr>
        <w:rPr>
          <w:lang w:val="sr-Latn-CS"/>
        </w:rPr>
      </w:pPr>
      <w:r>
        <w:rPr>
          <w:lang w:val="sr-Latn-CS"/>
        </w:rPr>
        <w:tab/>
        <w:t xml:space="preserve">Tekuća stranica je </w:t>
      </w:r>
      <w:r w:rsidR="00597C6D">
        <w:rPr>
          <w:lang w:val="sr-Latn-CS"/>
        </w:rPr>
        <w:t>odgovarajući „dashboard“ u zavisnosti od tipa korisnika koji se prijavljuje (lekar ili porodilja).</w:t>
      </w:r>
    </w:p>
    <w:p w14:paraId="4A5A2BBF" w14:textId="775720F9" w:rsidR="00786068" w:rsidRPr="003372D3" w:rsidRDefault="00597C6D" w:rsidP="00786068">
      <w:pPr>
        <w:pStyle w:val="Heading2"/>
        <w:rPr>
          <w:lang w:val="sr-Latn-CS"/>
        </w:rPr>
      </w:pPr>
      <w:bookmarkStart w:id="12" w:name="_Toc210685087"/>
      <w:r>
        <w:rPr>
          <w:lang w:val="sr-Latn-CS"/>
        </w:rPr>
        <w:t>Ažuriranje podataka o sebi</w:t>
      </w:r>
      <w:bookmarkEnd w:id="12"/>
    </w:p>
    <w:p w14:paraId="4CC6876D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58A068CC" w14:textId="3EAF6A52" w:rsidR="00597C6D" w:rsidRDefault="00597C6D" w:rsidP="00C471CD">
      <w:pPr>
        <w:rPr>
          <w:lang w:val="sr-Latn-CS"/>
        </w:rPr>
      </w:pPr>
      <w:r>
        <w:rPr>
          <w:lang w:val="sr-Latn-CS"/>
        </w:rPr>
        <w:tab/>
        <w:t xml:space="preserve">Korisnik menja </w:t>
      </w:r>
      <w:r w:rsidR="004217D2">
        <w:rPr>
          <w:lang w:val="sr-Latn-CS"/>
        </w:rPr>
        <w:t>lozinku za svoj nalog.</w:t>
      </w:r>
    </w:p>
    <w:p w14:paraId="7B91F8E2" w14:textId="3527448D" w:rsidR="004217D2" w:rsidRDefault="004217D2" w:rsidP="00C471CD">
      <w:pPr>
        <w:rPr>
          <w:lang w:val="sr-Latn-CS"/>
        </w:rPr>
      </w:pPr>
      <w:r>
        <w:rPr>
          <w:lang w:val="sr-Latn-CS"/>
        </w:rPr>
        <w:t xml:space="preserve">Preduslov: </w:t>
      </w:r>
    </w:p>
    <w:p w14:paraId="734511ED" w14:textId="334EEBFA" w:rsidR="004217D2" w:rsidRPr="006B4444" w:rsidRDefault="004217D2" w:rsidP="00C471CD">
      <w:pPr>
        <w:rPr>
          <w:lang w:val="sr-Latn-CS"/>
        </w:rPr>
      </w:pPr>
      <w:r>
        <w:rPr>
          <w:lang w:val="sr-Latn-CS"/>
        </w:rPr>
        <w:tab/>
        <w:t>Korisnik postoji i prijavljen je na web aplikacju.</w:t>
      </w:r>
    </w:p>
    <w:p w14:paraId="77463CE8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5438E9C8" w14:textId="472A1725" w:rsidR="004217D2" w:rsidRPr="007E0B43" w:rsidRDefault="004217D2" w:rsidP="00C471CD">
      <w:pPr>
        <w:rPr>
          <w:lang w:val="sr-Latn-CS"/>
        </w:rPr>
      </w:pPr>
      <w:r>
        <w:rPr>
          <w:lang w:val="sr-Latn-CS"/>
        </w:rPr>
        <w:tab/>
        <w:t>Lekar ili porodilja</w:t>
      </w:r>
    </w:p>
    <w:p w14:paraId="5C9B8817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4977A88F" w14:textId="672E4F0F" w:rsidR="001F11BA" w:rsidRDefault="001F11BA" w:rsidP="00A74429">
      <w:pPr>
        <w:pStyle w:val="ListParagraph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Korisnik unosi svoju staru lozinku.</w:t>
      </w:r>
    </w:p>
    <w:p w14:paraId="571209D7" w14:textId="0DB5CF50" w:rsidR="001F11BA" w:rsidRDefault="001F11BA" w:rsidP="00A74429">
      <w:pPr>
        <w:pStyle w:val="ListParagraph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Korisnik unosi novu lozinku.</w:t>
      </w:r>
    </w:p>
    <w:p w14:paraId="0AD4C1EE" w14:textId="739569CA" w:rsidR="001F11BA" w:rsidRPr="001F11BA" w:rsidRDefault="001F11BA" w:rsidP="00A74429">
      <w:pPr>
        <w:pStyle w:val="ListParagraph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U bazi podataka čuva se nova lozinka korisnika.</w:t>
      </w:r>
    </w:p>
    <w:p w14:paraId="55C0C547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47D77D50" w14:textId="4352F5CD" w:rsidR="001F11BA" w:rsidRPr="006B4444" w:rsidRDefault="001F11BA" w:rsidP="00C471CD">
      <w:pPr>
        <w:rPr>
          <w:lang w:val="sr-Latn-CS"/>
        </w:rPr>
      </w:pPr>
      <w:r>
        <w:rPr>
          <w:lang w:val="sr-Latn-CS"/>
        </w:rPr>
        <w:tab/>
        <w:t>Nema.</w:t>
      </w:r>
    </w:p>
    <w:p w14:paraId="5F5D1659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57DE52C2" w14:textId="12950791" w:rsidR="001F11BA" w:rsidRDefault="001F11BA" w:rsidP="00C471CD">
      <w:pPr>
        <w:rPr>
          <w:lang w:val="sr-Latn-CS"/>
        </w:rPr>
      </w:pPr>
      <w:r>
        <w:rPr>
          <w:lang w:val="sr-Latn-CS"/>
        </w:rPr>
        <w:tab/>
        <w:t>Promenjena je lozinka korisnika.</w:t>
      </w:r>
    </w:p>
    <w:p w14:paraId="6B1362C8" w14:textId="0709FA29" w:rsidR="00BA22C0" w:rsidRDefault="00BA22C0" w:rsidP="00BA22C0">
      <w:pPr>
        <w:pStyle w:val="Heading2"/>
        <w:rPr>
          <w:lang w:val="sr-Latn-CS"/>
        </w:rPr>
      </w:pPr>
      <w:r>
        <w:rPr>
          <w:lang w:val="sr-Latn-CS"/>
        </w:rPr>
        <w:t>Registracija sebe</w:t>
      </w:r>
    </w:p>
    <w:p w14:paraId="5A5DB36B" w14:textId="77777777" w:rsidR="00BA22C0" w:rsidRDefault="00BA22C0" w:rsidP="00BA22C0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4CB37B0E" w14:textId="5792AB40" w:rsidR="00BA22C0" w:rsidRPr="006B4444" w:rsidRDefault="00BA22C0" w:rsidP="00BA22C0">
      <w:pPr>
        <w:rPr>
          <w:lang w:val="sr-Latn-CS"/>
        </w:rPr>
      </w:pPr>
      <w:r>
        <w:rPr>
          <w:lang w:val="sr-Latn-CS"/>
        </w:rPr>
        <w:tab/>
        <w:t>Kreiranje naloga porodilje..</w:t>
      </w:r>
    </w:p>
    <w:p w14:paraId="1C84A320" w14:textId="77777777" w:rsidR="00BA22C0" w:rsidRDefault="00BA22C0" w:rsidP="00BA22C0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2772D0B4" w14:textId="646CD564" w:rsidR="00BA22C0" w:rsidRPr="007E0B43" w:rsidRDefault="00BA22C0" w:rsidP="00BA22C0">
      <w:pPr>
        <w:rPr>
          <w:lang w:val="sr-Latn-CS"/>
        </w:rPr>
      </w:pPr>
      <w:r>
        <w:rPr>
          <w:lang w:val="sr-Latn-CS"/>
        </w:rPr>
        <w:tab/>
        <w:t>Porodilja.</w:t>
      </w:r>
    </w:p>
    <w:p w14:paraId="7ABD4734" w14:textId="77777777" w:rsidR="00BA22C0" w:rsidRDefault="00BA22C0" w:rsidP="00BA22C0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4A619079" w14:textId="679921A4" w:rsidR="00BA22C0" w:rsidRDefault="00BA22C0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unosi ime i prezime.</w:t>
      </w:r>
    </w:p>
    <w:p w14:paraId="78F4B382" w14:textId="2CC70D93" w:rsidR="005235CF" w:rsidRDefault="005235CF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unosi datum rodjenja</w:t>
      </w:r>
      <w:r w:rsidR="00620E7B">
        <w:rPr>
          <w:lang w:val="sr-Latn-CS"/>
        </w:rPr>
        <w:t>.</w:t>
      </w:r>
    </w:p>
    <w:p w14:paraId="48904260" w14:textId="1DDB4080" w:rsidR="007217ED" w:rsidRDefault="007217ED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unosi broj telefona.</w:t>
      </w:r>
    </w:p>
    <w:p w14:paraId="1BF05218" w14:textId="3EDD5165" w:rsidR="00BA22C0" w:rsidRDefault="00BA22C0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unosi JMBG.</w:t>
      </w:r>
    </w:p>
    <w:p w14:paraId="49906BBC" w14:textId="5CD14272" w:rsidR="00BA22C0" w:rsidRDefault="00BA22C0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unosi LBO.</w:t>
      </w:r>
    </w:p>
    <w:p w14:paraId="6D8A17EA" w14:textId="7B324812" w:rsidR="00BA22C0" w:rsidRDefault="006D16B9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unosi email.</w:t>
      </w:r>
    </w:p>
    <w:p w14:paraId="57CB873F" w14:textId="17C3BEBF" w:rsidR="006D16B9" w:rsidRDefault="006D16B9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unosi lozinku.</w:t>
      </w:r>
    </w:p>
    <w:p w14:paraId="0983C5C3" w14:textId="56BB2E92" w:rsidR="006D16B9" w:rsidRDefault="006D16B9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ima opciju da pridruži sliku koja će biti korišćena kao njena profilna slika.</w:t>
      </w:r>
    </w:p>
    <w:p w14:paraId="4EA8B41F" w14:textId="77777777" w:rsidR="00620E7B" w:rsidRDefault="00620E7B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Porodilja dodaje datum početka njene trudnoće.</w:t>
      </w:r>
    </w:p>
    <w:p w14:paraId="393B8616" w14:textId="55E8019D" w:rsidR="006D16B9" w:rsidRPr="001F11BA" w:rsidRDefault="00620E7B" w:rsidP="00A74429">
      <w:pPr>
        <w:pStyle w:val="ListParagraph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Klikom na dugme</w:t>
      </w:r>
      <w:r w:rsidR="00424AE4">
        <w:rPr>
          <w:lang w:val="sr-Latn-CS"/>
        </w:rPr>
        <w:t xml:space="preserve">, </w:t>
      </w:r>
      <w:r w:rsidR="00FC14D3">
        <w:rPr>
          <w:lang w:val="sr-Latn-CS"/>
        </w:rPr>
        <w:t>u bazi podataka čuva se novi entry i porodilja ima svoj nalog.</w:t>
      </w:r>
    </w:p>
    <w:p w14:paraId="2936CB30" w14:textId="0EC0ADEE" w:rsidR="00171B5F" w:rsidRDefault="00E00E47" w:rsidP="00BA22C0">
      <w:pPr>
        <w:rPr>
          <w:lang w:val="sr-Latn-CS"/>
        </w:rPr>
      </w:pPr>
      <w:r>
        <w:rPr>
          <w:lang w:val="sr-Latn-CS"/>
        </w:rPr>
        <w:t>Dijagram sekvence:</w:t>
      </w:r>
    </w:p>
    <w:p w14:paraId="3E099BCA" w14:textId="77777777" w:rsidR="00D52817" w:rsidRDefault="00F51C65" w:rsidP="00BA22C0">
      <w:pPr>
        <w:rPr>
          <w:lang w:val="sr-Latn-CS"/>
        </w:rPr>
      </w:pPr>
      <w:r w:rsidRPr="00F51C65">
        <w:rPr>
          <w:noProof/>
          <w:lang w:val="sr-Latn-CS"/>
        </w:rPr>
        <w:lastRenderedPageBreak/>
        <w:drawing>
          <wp:inline distT="0" distB="0" distL="0" distR="0" wp14:anchorId="10DF4DFD" wp14:editId="6972D5F2">
            <wp:extent cx="4152900" cy="7324205"/>
            <wp:effectExtent l="0" t="0" r="0" b="0"/>
            <wp:docPr id="19524312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120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0090" cy="738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ADC" w14:textId="650CFB17" w:rsidR="00BA22C0" w:rsidRDefault="00BA22C0" w:rsidP="00BA22C0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3B4467B1" w14:textId="77777777" w:rsidR="00BA22C0" w:rsidRPr="006B4444" w:rsidRDefault="00BA22C0" w:rsidP="00BA22C0">
      <w:pPr>
        <w:rPr>
          <w:lang w:val="sr-Latn-CS"/>
        </w:rPr>
      </w:pPr>
      <w:r>
        <w:rPr>
          <w:lang w:val="sr-Latn-CS"/>
        </w:rPr>
        <w:tab/>
        <w:t>Nema.</w:t>
      </w:r>
    </w:p>
    <w:p w14:paraId="4A4ACF1C" w14:textId="77777777" w:rsidR="00BA22C0" w:rsidRDefault="00BA22C0" w:rsidP="00BA22C0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32F84EE6" w14:textId="143A2C31" w:rsidR="00BA22C0" w:rsidRDefault="00BA22C0" w:rsidP="00BA22C0">
      <w:pPr>
        <w:rPr>
          <w:lang w:val="sr-Latn-CS"/>
        </w:rPr>
      </w:pPr>
      <w:r>
        <w:rPr>
          <w:lang w:val="sr-Latn-CS"/>
        </w:rPr>
        <w:tab/>
      </w:r>
      <w:r w:rsidR="00A74429">
        <w:rPr>
          <w:lang w:val="sr-Latn-CS"/>
        </w:rPr>
        <w:t xml:space="preserve">Kreiran nalog porodilje.  </w:t>
      </w:r>
      <w:r>
        <w:rPr>
          <w:lang w:val="sr-Latn-CS"/>
        </w:rPr>
        <w:t>P</w:t>
      </w:r>
      <w:r w:rsidR="00A74429">
        <w:rPr>
          <w:lang w:val="sr-Latn-CS"/>
        </w:rPr>
        <w:t xml:space="preserve">ovratak na ekran za prijavu. </w:t>
      </w:r>
    </w:p>
    <w:p w14:paraId="25B5E3D8" w14:textId="77777777" w:rsidR="00BA22C0" w:rsidRPr="00BA22C0" w:rsidRDefault="00BA22C0" w:rsidP="00BA22C0">
      <w:pPr>
        <w:rPr>
          <w:lang w:val="sr-Latn-CS"/>
        </w:rPr>
      </w:pPr>
    </w:p>
    <w:p w14:paraId="4A5A2BCD" w14:textId="186D8B9D" w:rsidR="00786068" w:rsidRPr="003372D3" w:rsidRDefault="00CD5416" w:rsidP="00786068">
      <w:pPr>
        <w:pStyle w:val="Heading2"/>
        <w:rPr>
          <w:lang w:val="sr-Latn-CS"/>
        </w:rPr>
      </w:pPr>
      <w:bookmarkStart w:id="13" w:name="_Toc210685088"/>
      <w:r>
        <w:rPr>
          <w:lang w:val="sr-Latn-CS"/>
        </w:rPr>
        <w:t>Selekcija prikaza svojih pregleda posetiocima sistema.</w:t>
      </w:r>
      <w:bookmarkEnd w:id="13"/>
    </w:p>
    <w:p w14:paraId="015A3167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1C77F1E4" w14:textId="3D99AC89" w:rsidR="00CD5416" w:rsidRPr="006B4444" w:rsidRDefault="00CD5416" w:rsidP="00C471CD">
      <w:pPr>
        <w:rPr>
          <w:lang w:val="sr-Latn-CS"/>
        </w:rPr>
      </w:pPr>
      <w:r>
        <w:rPr>
          <w:lang w:val="sr-Latn-CS"/>
        </w:rPr>
        <w:tab/>
        <w:t xml:space="preserve">Odabir informacija koje porodilja želi da </w:t>
      </w:r>
      <w:r w:rsidR="00F62178">
        <w:rPr>
          <w:lang w:val="sr-Latn-CS"/>
        </w:rPr>
        <w:t>podeli sa posetiocima web aplikacije.</w:t>
      </w:r>
    </w:p>
    <w:p w14:paraId="1206478F" w14:textId="135A8087" w:rsidR="00F62178" w:rsidRDefault="00F62178" w:rsidP="00C471CD">
      <w:pPr>
        <w:rPr>
          <w:lang w:val="sr-Latn-CS"/>
        </w:rPr>
      </w:pPr>
      <w:r>
        <w:rPr>
          <w:lang w:val="sr-Latn-CS"/>
        </w:rPr>
        <w:t>Preduslov:</w:t>
      </w:r>
    </w:p>
    <w:p w14:paraId="40BF21C6" w14:textId="4EEF2397" w:rsidR="00596E2B" w:rsidRDefault="00596E2B" w:rsidP="00C471CD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7C25F150" w14:textId="4B7CE912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5FBD3FF4" w14:textId="4FAE0BFF" w:rsidR="00596E2B" w:rsidRPr="007E0B43" w:rsidRDefault="00596E2B" w:rsidP="00C471CD">
      <w:pPr>
        <w:rPr>
          <w:lang w:val="sr-Latn-CS"/>
        </w:rPr>
      </w:pPr>
      <w:r>
        <w:rPr>
          <w:lang w:val="sr-Latn-CS"/>
        </w:rPr>
        <w:tab/>
        <w:t>Porodilja</w:t>
      </w:r>
    </w:p>
    <w:p w14:paraId="56A79368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54F1000F" w14:textId="291F0BC4" w:rsidR="00596E2B" w:rsidRDefault="00596E2B" w:rsidP="00A74429">
      <w:pPr>
        <w:pStyle w:val="ListParagraph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 xml:space="preserve">Porodilja označava </w:t>
      </w:r>
      <w:r w:rsidR="00566A4E">
        <w:rPr>
          <w:lang w:val="sr-Latn-CS"/>
        </w:rPr>
        <w:t>informacije o pregledima</w:t>
      </w:r>
      <w:r>
        <w:rPr>
          <w:lang w:val="sr-Latn-CS"/>
        </w:rPr>
        <w:t xml:space="preserve"> </w:t>
      </w:r>
      <w:r w:rsidR="00566A4E">
        <w:rPr>
          <w:lang w:val="sr-Latn-CS"/>
        </w:rPr>
        <w:t>koje želi da deli sa posetiocima.</w:t>
      </w:r>
    </w:p>
    <w:p w14:paraId="0C6BC3E4" w14:textId="26D65D02" w:rsidR="00566A4E" w:rsidRPr="00596E2B" w:rsidRDefault="00566A4E" w:rsidP="00A74429">
      <w:pPr>
        <w:pStyle w:val="ListParagraph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U bazi podataka osvežavaju se podaci o privilegijama pregleda informacija o pregledima.</w:t>
      </w:r>
    </w:p>
    <w:p w14:paraId="75CEE035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6FD12C04" w14:textId="51F55A48" w:rsidR="00FA2450" w:rsidRPr="006B4444" w:rsidRDefault="00FA2450" w:rsidP="00C471CD">
      <w:pPr>
        <w:rPr>
          <w:lang w:val="sr-Latn-CS"/>
        </w:rPr>
      </w:pPr>
      <w:r>
        <w:rPr>
          <w:lang w:val="sr-Latn-CS"/>
        </w:rPr>
        <w:tab/>
        <w:t>Nema</w:t>
      </w:r>
    </w:p>
    <w:p w14:paraId="1C7C52E2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1BEADCF4" w14:textId="36BE778F" w:rsidR="00FA2450" w:rsidRPr="007E0B43" w:rsidRDefault="00FA2450" w:rsidP="00C471CD">
      <w:pPr>
        <w:rPr>
          <w:lang w:val="sr-Latn-CS"/>
        </w:rPr>
      </w:pPr>
      <w:r>
        <w:rPr>
          <w:lang w:val="sr-Latn-CS"/>
        </w:rPr>
        <w:tab/>
        <w:t>Promene privilegija pregleda informacija o pregledima za posetioce</w:t>
      </w:r>
      <w:r w:rsidR="002819AF">
        <w:rPr>
          <w:lang w:val="sr-Latn-CS"/>
        </w:rPr>
        <w:t>.</w:t>
      </w:r>
    </w:p>
    <w:p w14:paraId="4A5A2BDB" w14:textId="09CD4DD3" w:rsidR="00786068" w:rsidRPr="003372D3" w:rsidRDefault="00786068" w:rsidP="00786068">
      <w:pPr>
        <w:pStyle w:val="Heading2"/>
        <w:rPr>
          <w:lang w:val="sr-Latn-CS"/>
        </w:rPr>
      </w:pPr>
      <w:bookmarkStart w:id="14" w:name="_Toc210685089"/>
      <w:r>
        <w:rPr>
          <w:lang w:val="sr-Latn-CS"/>
        </w:rPr>
        <w:t xml:space="preserve">Pregled </w:t>
      </w:r>
      <w:r w:rsidR="002819AF">
        <w:rPr>
          <w:lang w:val="sr-Latn-CS"/>
        </w:rPr>
        <w:t>tekućih preporuka</w:t>
      </w:r>
      <w:bookmarkEnd w:id="14"/>
    </w:p>
    <w:p w14:paraId="15BFC340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462E197A" w14:textId="58BCD3AE" w:rsidR="002819AF" w:rsidRPr="006B4444" w:rsidRDefault="002819AF" w:rsidP="00C471CD">
      <w:pPr>
        <w:rPr>
          <w:lang w:val="sr-Latn-CS"/>
        </w:rPr>
      </w:pPr>
      <w:r>
        <w:rPr>
          <w:lang w:val="sr-Latn-CS"/>
        </w:rPr>
        <w:tab/>
        <w:t>Čitanje liste tekućih preporuka.</w:t>
      </w:r>
    </w:p>
    <w:p w14:paraId="07DDD63F" w14:textId="2820FF3D" w:rsidR="002819AF" w:rsidRDefault="002819AF" w:rsidP="00C471CD">
      <w:pPr>
        <w:rPr>
          <w:lang w:val="sr-Latn-CS"/>
        </w:rPr>
      </w:pPr>
      <w:r>
        <w:rPr>
          <w:lang w:val="sr-Latn-CS"/>
        </w:rPr>
        <w:t xml:space="preserve">Preduslov: </w:t>
      </w:r>
    </w:p>
    <w:p w14:paraId="52290E5B" w14:textId="7B2524D5" w:rsidR="002819AF" w:rsidRDefault="002819AF" w:rsidP="00C471CD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78B23B93" w14:textId="7BC6775B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4482B931" w14:textId="25D87327" w:rsidR="002819AF" w:rsidRPr="007E0B43" w:rsidRDefault="002819AF" w:rsidP="00C471CD">
      <w:pPr>
        <w:rPr>
          <w:lang w:val="sr-Latn-CS"/>
        </w:rPr>
      </w:pPr>
      <w:r>
        <w:rPr>
          <w:lang w:val="sr-Latn-CS"/>
        </w:rPr>
        <w:tab/>
        <w:t>Poroodilja</w:t>
      </w:r>
    </w:p>
    <w:p w14:paraId="68A4619F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1DF11ED8" w14:textId="0D1A3301" w:rsidR="002819AF" w:rsidRPr="002819AF" w:rsidRDefault="002819AF" w:rsidP="00A74429">
      <w:pPr>
        <w:pStyle w:val="ListParagraph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 xml:space="preserve">Na </w:t>
      </w:r>
      <w:r w:rsidR="00B205D2">
        <w:rPr>
          <w:lang w:val="sr-Latn-CS"/>
        </w:rPr>
        <w:t>stranici</w:t>
      </w:r>
      <w:r>
        <w:rPr>
          <w:lang w:val="sr-Latn-CS"/>
        </w:rPr>
        <w:t xml:space="preserve"> </w:t>
      </w:r>
      <w:r w:rsidR="00D86A4A">
        <w:rPr>
          <w:lang w:val="sr-Latn-CS"/>
        </w:rPr>
        <w:t>prikazuju se trenutno važeće preporuke za porodilju.</w:t>
      </w:r>
    </w:p>
    <w:p w14:paraId="05420E45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332D4EEE" w14:textId="0D3FC6DB" w:rsidR="00D86A4A" w:rsidRPr="006B4444" w:rsidRDefault="00D86A4A" w:rsidP="00C471CD">
      <w:pPr>
        <w:rPr>
          <w:lang w:val="sr-Latn-CS"/>
        </w:rPr>
      </w:pPr>
      <w:r>
        <w:rPr>
          <w:lang w:val="sr-Latn-CS"/>
        </w:rPr>
        <w:tab/>
        <w:t>Nema</w:t>
      </w:r>
    </w:p>
    <w:p w14:paraId="522A2A0F" w14:textId="77777777" w:rsidR="006B4444" w:rsidRDefault="006B4444" w:rsidP="00C471C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74AC99E2" w14:textId="4DBE810E" w:rsidR="00D86A4A" w:rsidRPr="007E0B43" w:rsidRDefault="00D86A4A" w:rsidP="00C471CD">
      <w:pPr>
        <w:rPr>
          <w:lang w:val="sr-Latn-CS"/>
        </w:rPr>
      </w:pPr>
      <w:r>
        <w:rPr>
          <w:lang w:val="sr-Latn-CS"/>
        </w:rPr>
        <w:tab/>
        <w:t>Nema</w:t>
      </w:r>
    </w:p>
    <w:p w14:paraId="4A5A2BEB" w14:textId="65E9973F" w:rsidR="00786068" w:rsidRPr="003372D3" w:rsidRDefault="00786068" w:rsidP="00786068">
      <w:pPr>
        <w:pStyle w:val="Heading2"/>
        <w:rPr>
          <w:lang w:val="sr-Latn-CS"/>
        </w:rPr>
      </w:pPr>
      <w:bookmarkStart w:id="15" w:name="_Toc210685090"/>
      <w:r>
        <w:rPr>
          <w:lang w:val="sr-Latn-CS"/>
        </w:rPr>
        <w:t xml:space="preserve">Pregled </w:t>
      </w:r>
      <w:r w:rsidR="00B205D2">
        <w:rPr>
          <w:lang w:val="sr-Latn-CS"/>
        </w:rPr>
        <w:t>rezultata pregleda</w:t>
      </w:r>
      <w:bookmarkEnd w:id="15"/>
    </w:p>
    <w:p w14:paraId="023AC89F" w14:textId="77777777" w:rsidR="00031BEC" w:rsidRDefault="00031BEC" w:rsidP="00C471C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66D7976F" w14:textId="334C361D" w:rsidR="00B205D2" w:rsidRPr="006B4444" w:rsidRDefault="00B205D2" w:rsidP="00C471CD">
      <w:pPr>
        <w:rPr>
          <w:lang w:val="sr-Latn-CS"/>
        </w:rPr>
      </w:pPr>
      <w:r>
        <w:rPr>
          <w:lang w:val="sr-Latn-CS"/>
        </w:rPr>
        <w:tab/>
        <w:t>Čitanje liste rezultata svih pregleda porodilje.</w:t>
      </w:r>
    </w:p>
    <w:p w14:paraId="51A6199E" w14:textId="238A6117" w:rsidR="00B205D2" w:rsidRDefault="00B205D2" w:rsidP="00C471CD">
      <w:pPr>
        <w:rPr>
          <w:lang w:val="sr-Latn-CS"/>
        </w:rPr>
      </w:pPr>
      <w:r>
        <w:rPr>
          <w:lang w:val="sr-Latn-CS"/>
        </w:rPr>
        <w:t>Preduslov:</w:t>
      </w:r>
    </w:p>
    <w:p w14:paraId="4B011B0B" w14:textId="15C11BC3" w:rsidR="00B205D2" w:rsidRDefault="00B205D2" w:rsidP="00C471CD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242F23C7" w14:textId="0DC4CAD6" w:rsidR="00031BEC" w:rsidRDefault="00031BEC" w:rsidP="00C471C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7CE8E418" w14:textId="09926D99" w:rsidR="00B205D2" w:rsidRPr="007E0B43" w:rsidRDefault="00B205D2" w:rsidP="00C471CD">
      <w:pPr>
        <w:rPr>
          <w:lang w:val="sr-Latn-CS"/>
        </w:rPr>
      </w:pPr>
      <w:r>
        <w:rPr>
          <w:lang w:val="sr-Latn-CS"/>
        </w:rPr>
        <w:tab/>
        <w:t>Porodilja</w:t>
      </w:r>
    </w:p>
    <w:p w14:paraId="3F7C3C9F" w14:textId="77777777" w:rsidR="00031BEC" w:rsidRDefault="00031BEC" w:rsidP="00C471C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3203DDDE" w14:textId="0BB0650F" w:rsidR="00B205D2" w:rsidRPr="00B205D2" w:rsidRDefault="00B205D2" w:rsidP="00A74429">
      <w:pPr>
        <w:pStyle w:val="ListParagraph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>Na stranici prikazuju se sv</w:t>
      </w:r>
      <w:r w:rsidR="00AC076C">
        <w:rPr>
          <w:lang w:val="sr-Latn-CS"/>
        </w:rPr>
        <w:t>i rezultati pregleda porodilje.</w:t>
      </w:r>
    </w:p>
    <w:p w14:paraId="1C2E7A81" w14:textId="77777777" w:rsidR="00031BEC" w:rsidRDefault="00031BEC" w:rsidP="00C471C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6A4170C7" w14:textId="7230BF7D" w:rsidR="00AC076C" w:rsidRPr="006B4444" w:rsidRDefault="00AC076C" w:rsidP="00C471CD">
      <w:pPr>
        <w:rPr>
          <w:lang w:val="sr-Latn-CS"/>
        </w:rPr>
      </w:pPr>
      <w:r>
        <w:rPr>
          <w:lang w:val="sr-Latn-CS"/>
        </w:rPr>
        <w:tab/>
        <w:t>Nema</w:t>
      </w:r>
    </w:p>
    <w:p w14:paraId="3E1E5911" w14:textId="77777777" w:rsidR="00031BEC" w:rsidRDefault="00031BEC" w:rsidP="00C471C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5248D843" w14:textId="2DCC6345" w:rsidR="00AC076C" w:rsidRPr="007E0B43" w:rsidRDefault="00AC076C" w:rsidP="00C471CD">
      <w:pPr>
        <w:rPr>
          <w:lang w:val="sr-Latn-CS"/>
        </w:rPr>
      </w:pPr>
      <w:r>
        <w:rPr>
          <w:lang w:val="sr-Latn-CS"/>
        </w:rPr>
        <w:tab/>
        <w:t>Nema</w:t>
      </w:r>
    </w:p>
    <w:p w14:paraId="4A5A2BFB" w14:textId="00F3C9C0" w:rsidR="00786068" w:rsidRPr="003372D3" w:rsidRDefault="006A25EA" w:rsidP="00785A86">
      <w:pPr>
        <w:pStyle w:val="Heading2"/>
        <w:rPr>
          <w:lang w:val="sr-Latn-CS"/>
        </w:rPr>
      </w:pPr>
      <w:bookmarkStart w:id="16" w:name="_Toc210685091"/>
      <w:r>
        <w:rPr>
          <w:lang w:val="sr-Latn-CS"/>
        </w:rPr>
        <w:t>Uvid u ime i prezime</w:t>
      </w:r>
      <w:bookmarkEnd w:id="16"/>
    </w:p>
    <w:p w14:paraId="05D452D7" w14:textId="77777777" w:rsidR="006A25EA" w:rsidRDefault="006A25EA" w:rsidP="006A25EA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3D7AC35E" w14:textId="57D52C0A" w:rsidR="006A25EA" w:rsidRPr="006B4444" w:rsidRDefault="006A25EA" w:rsidP="006A25EA">
      <w:pPr>
        <w:rPr>
          <w:lang w:val="sr-Latn-CS"/>
        </w:rPr>
      </w:pPr>
      <w:r>
        <w:rPr>
          <w:lang w:val="sr-Latn-CS"/>
        </w:rPr>
        <w:tab/>
        <w:t>Čitanje imena i prezimena porodilje.</w:t>
      </w:r>
    </w:p>
    <w:p w14:paraId="29A5CF02" w14:textId="77777777" w:rsidR="006A25EA" w:rsidRDefault="006A25EA" w:rsidP="006A25EA">
      <w:pPr>
        <w:rPr>
          <w:lang w:val="sr-Latn-CS"/>
        </w:rPr>
      </w:pPr>
      <w:r>
        <w:rPr>
          <w:lang w:val="sr-Latn-CS"/>
        </w:rPr>
        <w:t>Preduslov:</w:t>
      </w:r>
    </w:p>
    <w:p w14:paraId="59033BBE" w14:textId="77777777" w:rsidR="006A25EA" w:rsidRDefault="006A25EA" w:rsidP="006A25EA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6C17D4D1" w14:textId="77777777" w:rsidR="006A25EA" w:rsidRDefault="006A25EA" w:rsidP="006A25EA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694C4C3C" w14:textId="77777777" w:rsidR="006A25EA" w:rsidRPr="007E0B43" w:rsidRDefault="006A25EA" w:rsidP="006A25EA">
      <w:pPr>
        <w:rPr>
          <w:lang w:val="sr-Latn-CS"/>
        </w:rPr>
      </w:pPr>
      <w:r>
        <w:rPr>
          <w:lang w:val="sr-Latn-CS"/>
        </w:rPr>
        <w:tab/>
        <w:t>Porodilja</w:t>
      </w:r>
    </w:p>
    <w:p w14:paraId="2F1592CF" w14:textId="77777777" w:rsidR="006A25EA" w:rsidRDefault="006A25EA" w:rsidP="006A25EA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69ADD016" w14:textId="71B25202" w:rsidR="006A25EA" w:rsidRPr="00B205D2" w:rsidRDefault="006A25EA" w:rsidP="00A74429">
      <w:pPr>
        <w:pStyle w:val="ListParagraph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lastRenderedPageBreak/>
        <w:t>Na stranici prikazuje se ime i prezime porodilje.</w:t>
      </w:r>
    </w:p>
    <w:p w14:paraId="4C14C15F" w14:textId="77777777" w:rsidR="006A25EA" w:rsidRDefault="006A25EA" w:rsidP="006A25EA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534B2A22" w14:textId="77777777" w:rsidR="006A25EA" w:rsidRPr="006B4444" w:rsidRDefault="006A25EA" w:rsidP="006A25EA">
      <w:pPr>
        <w:rPr>
          <w:lang w:val="sr-Latn-CS"/>
        </w:rPr>
      </w:pPr>
      <w:r>
        <w:rPr>
          <w:lang w:val="sr-Latn-CS"/>
        </w:rPr>
        <w:tab/>
        <w:t>Nema</w:t>
      </w:r>
    </w:p>
    <w:p w14:paraId="059C4547" w14:textId="77777777" w:rsidR="006A25EA" w:rsidRDefault="006A25EA" w:rsidP="006A25EA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571A6FFC" w14:textId="77777777" w:rsidR="006A25EA" w:rsidRPr="007E0B43" w:rsidRDefault="006A25EA" w:rsidP="006A25EA">
      <w:pPr>
        <w:rPr>
          <w:lang w:val="sr-Latn-CS"/>
        </w:rPr>
      </w:pPr>
      <w:r>
        <w:rPr>
          <w:lang w:val="sr-Latn-CS"/>
        </w:rPr>
        <w:tab/>
        <w:t>Nema</w:t>
      </w:r>
    </w:p>
    <w:p w14:paraId="4A5A2C09" w14:textId="276A9B28" w:rsidR="00786068" w:rsidRPr="003372D3" w:rsidRDefault="006A25EA" w:rsidP="00786068">
      <w:pPr>
        <w:pStyle w:val="Heading2"/>
        <w:rPr>
          <w:lang w:val="sr-Latn-CS"/>
        </w:rPr>
      </w:pPr>
      <w:bookmarkStart w:id="17" w:name="_Toc210685092"/>
      <w:r>
        <w:rPr>
          <w:lang w:val="sr-Latn-CS"/>
        </w:rPr>
        <w:t xml:space="preserve">Uvid u </w:t>
      </w:r>
      <w:r w:rsidR="006F58B9">
        <w:rPr>
          <w:lang w:val="sr-Latn-CS"/>
        </w:rPr>
        <w:t>izabranog lekara</w:t>
      </w:r>
      <w:bookmarkEnd w:id="17"/>
    </w:p>
    <w:p w14:paraId="3668BC43" w14:textId="77777777" w:rsidR="006F58B9" w:rsidRDefault="006F58B9" w:rsidP="006F58B9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6B0B1BCC" w14:textId="7D9D0E20" w:rsidR="006F58B9" w:rsidRPr="006B4444" w:rsidRDefault="006F58B9" w:rsidP="006F58B9">
      <w:pPr>
        <w:rPr>
          <w:lang w:val="sr-Latn-CS"/>
        </w:rPr>
      </w:pPr>
      <w:r>
        <w:rPr>
          <w:lang w:val="sr-Latn-CS"/>
        </w:rPr>
        <w:tab/>
        <w:t>Čitanje imena i prezimena izabranog lekara porodilje.</w:t>
      </w:r>
    </w:p>
    <w:p w14:paraId="24364990" w14:textId="77777777" w:rsidR="006F58B9" w:rsidRDefault="006F58B9" w:rsidP="006F58B9">
      <w:pPr>
        <w:rPr>
          <w:lang w:val="sr-Latn-CS"/>
        </w:rPr>
      </w:pPr>
      <w:r>
        <w:rPr>
          <w:lang w:val="sr-Latn-CS"/>
        </w:rPr>
        <w:t>Preduslov:</w:t>
      </w:r>
    </w:p>
    <w:p w14:paraId="51B0D4E1" w14:textId="77777777" w:rsidR="006F58B9" w:rsidRDefault="006F58B9" w:rsidP="006F58B9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07E3A517" w14:textId="77777777" w:rsidR="006F58B9" w:rsidRDefault="006F58B9" w:rsidP="006F58B9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434125AB" w14:textId="77777777" w:rsidR="006F58B9" w:rsidRPr="007E0B43" w:rsidRDefault="006F58B9" w:rsidP="006F58B9">
      <w:pPr>
        <w:rPr>
          <w:lang w:val="sr-Latn-CS"/>
        </w:rPr>
      </w:pPr>
      <w:r>
        <w:rPr>
          <w:lang w:val="sr-Latn-CS"/>
        </w:rPr>
        <w:tab/>
        <w:t>Porodilja</w:t>
      </w:r>
    </w:p>
    <w:p w14:paraId="354EE172" w14:textId="77777777" w:rsidR="006F58B9" w:rsidRDefault="006F58B9" w:rsidP="006F58B9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2E2BA177" w14:textId="7986E61D" w:rsidR="006F58B9" w:rsidRPr="00B205D2" w:rsidRDefault="006F58B9" w:rsidP="00A74429">
      <w:pPr>
        <w:pStyle w:val="ListParagraph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Na stranici prikazuju se ime i prezime izabranog lekara porodilje.</w:t>
      </w:r>
    </w:p>
    <w:p w14:paraId="5ADE1DE8" w14:textId="77777777" w:rsidR="006F58B9" w:rsidRDefault="006F58B9" w:rsidP="006F58B9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162E38A8" w14:textId="77777777" w:rsidR="006F58B9" w:rsidRPr="006B4444" w:rsidRDefault="006F58B9" w:rsidP="006F58B9">
      <w:pPr>
        <w:rPr>
          <w:lang w:val="sr-Latn-CS"/>
        </w:rPr>
      </w:pPr>
      <w:r>
        <w:rPr>
          <w:lang w:val="sr-Latn-CS"/>
        </w:rPr>
        <w:tab/>
        <w:t>Nema</w:t>
      </w:r>
    </w:p>
    <w:p w14:paraId="064043AD" w14:textId="77777777" w:rsidR="006F58B9" w:rsidRDefault="006F58B9" w:rsidP="006F58B9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6A70F1A0" w14:textId="77777777" w:rsidR="006F58B9" w:rsidRPr="007E0B43" w:rsidRDefault="006F58B9" w:rsidP="006F58B9">
      <w:pPr>
        <w:rPr>
          <w:lang w:val="sr-Latn-CS"/>
        </w:rPr>
      </w:pPr>
      <w:r>
        <w:rPr>
          <w:lang w:val="sr-Latn-CS"/>
        </w:rPr>
        <w:tab/>
        <w:t>Nema</w:t>
      </w:r>
    </w:p>
    <w:p w14:paraId="4A5A2C17" w14:textId="0FD8F161" w:rsidR="00786068" w:rsidRDefault="006F58B9" w:rsidP="003D60F1">
      <w:pPr>
        <w:pStyle w:val="Heading2"/>
        <w:rPr>
          <w:lang w:val="sr-Latn-CS"/>
        </w:rPr>
      </w:pPr>
      <w:bookmarkStart w:id="18" w:name="_Toc210685093"/>
      <w:r>
        <w:rPr>
          <w:lang w:val="sr-Latn-CS"/>
        </w:rPr>
        <w:t>Uvid u nedelju trudnoće</w:t>
      </w:r>
      <w:bookmarkEnd w:id="18"/>
    </w:p>
    <w:p w14:paraId="38C29FFC" w14:textId="77777777" w:rsidR="003E3073" w:rsidRDefault="003E3073" w:rsidP="003E3073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1D805B4B" w14:textId="7DFD2EE9" w:rsidR="003E3073" w:rsidRPr="006B4444" w:rsidRDefault="003E3073" w:rsidP="003E3073">
      <w:pPr>
        <w:rPr>
          <w:lang w:val="sr-Latn-CS"/>
        </w:rPr>
      </w:pPr>
      <w:r>
        <w:rPr>
          <w:lang w:val="sr-Latn-CS"/>
        </w:rPr>
        <w:tab/>
        <w:t>Čitanje rednog broja nedelje trudnoće porodilje.</w:t>
      </w:r>
    </w:p>
    <w:p w14:paraId="603B106E" w14:textId="77777777" w:rsidR="003E3073" w:rsidRDefault="003E3073" w:rsidP="003E3073">
      <w:pPr>
        <w:rPr>
          <w:lang w:val="sr-Latn-CS"/>
        </w:rPr>
      </w:pPr>
      <w:r>
        <w:rPr>
          <w:lang w:val="sr-Latn-CS"/>
        </w:rPr>
        <w:t>Preduslov:</w:t>
      </w:r>
    </w:p>
    <w:p w14:paraId="54F2310A" w14:textId="77777777" w:rsidR="003E3073" w:rsidRDefault="003E3073" w:rsidP="003E3073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6A5027BE" w14:textId="77777777" w:rsidR="003E3073" w:rsidRDefault="003E3073" w:rsidP="003E3073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20119F6F" w14:textId="77777777" w:rsidR="003E3073" w:rsidRPr="007E0B43" w:rsidRDefault="003E3073" w:rsidP="003E3073">
      <w:pPr>
        <w:rPr>
          <w:lang w:val="sr-Latn-CS"/>
        </w:rPr>
      </w:pPr>
      <w:r>
        <w:rPr>
          <w:lang w:val="sr-Latn-CS"/>
        </w:rPr>
        <w:tab/>
        <w:t>Porodilja</w:t>
      </w:r>
    </w:p>
    <w:p w14:paraId="5F1E1F04" w14:textId="77777777" w:rsidR="003E3073" w:rsidRDefault="003E3073" w:rsidP="003E3073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2198D76A" w14:textId="72DEAB40" w:rsidR="003E3073" w:rsidRPr="00B205D2" w:rsidRDefault="003E3073" w:rsidP="00A74429">
      <w:pPr>
        <w:pStyle w:val="ListParagraph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Na stranici prikazuje redni broj nedelje trudnoće porodilje.</w:t>
      </w:r>
    </w:p>
    <w:p w14:paraId="7F8CB3C1" w14:textId="77777777" w:rsidR="003E3073" w:rsidRDefault="003E3073" w:rsidP="003E3073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53D8E06F" w14:textId="77777777" w:rsidR="003E3073" w:rsidRPr="006B4444" w:rsidRDefault="003E3073" w:rsidP="003E3073">
      <w:pPr>
        <w:rPr>
          <w:lang w:val="sr-Latn-CS"/>
        </w:rPr>
      </w:pPr>
      <w:r>
        <w:rPr>
          <w:lang w:val="sr-Latn-CS"/>
        </w:rPr>
        <w:tab/>
        <w:t>Nema</w:t>
      </w:r>
    </w:p>
    <w:p w14:paraId="4226DCC3" w14:textId="77777777" w:rsidR="003E3073" w:rsidRDefault="003E3073" w:rsidP="003E3073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03CE430B" w14:textId="24967026" w:rsidR="00C471CD" w:rsidRPr="00C471CD" w:rsidRDefault="003E3073" w:rsidP="00C24536">
      <w:pPr>
        <w:rPr>
          <w:lang w:val="sr-Latn-CS"/>
        </w:rPr>
      </w:pPr>
      <w:r>
        <w:rPr>
          <w:lang w:val="sr-Latn-CS"/>
        </w:rPr>
        <w:tab/>
        <w:t>Nema</w:t>
      </w:r>
    </w:p>
    <w:p w14:paraId="4A5A2C2B" w14:textId="5459AD21" w:rsidR="00786068" w:rsidRPr="003372D3" w:rsidRDefault="00FC69D5" w:rsidP="007061AB">
      <w:pPr>
        <w:pStyle w:val="Heading2"/>
        <w:rPr>
          <w:lang w:val="sr-Latn-CS"/>
        </w:rPr>
      </w:pPr>
      <w:bookmarkStart w:id="19" w:name="_Toc210685094"/>
      <w:r>
        <w:rPr>
          <w:lang w:val="sr-Latn-CS"/>
        </w:rPr>
        <w:t>Promena izabranog lekara</w:t>
      </w:r>
      <w:bookmarkEnd w:id="19"/>
    </w:p>
    <w:p w14:paraId="48E88BE0" w14:textId="77777777" w:rsidR="00FC69D5" w:rsidRDefault="00FC69D5" w:rsidP="00FC69D5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1C4ADA2F" w14:textId="17E0EB42" w:rsidR="00FC69D5" w:rsidRPr="006B4444" w:rsidRDefault="00FC69D5" w:rsidP="00FC69D5">
      <w:pPr>
        <w:rPr>
          <w:lang w:val="sr-Latn-CS"/>
        </w:rPr>
      </w:pPr>
      <w:r>
        <w:rPr>
          <w:lang w:val="sr-Latn-CS"/>
        </w:rPr>
        <w:tab/>
        <w:t>Promena izabranog lekara porodilje.</w:t>
      </w:r>
    </w:p>
    <w:p w14:paraId="7EA0ED53" w14:textId="77777777" w:rsidR="00FC69D5" w:rsidRDefault="00FC69D5" w:rsidP="00FC69D5">
      <w:pPr>
        <w:rPr>
          <w:lang w:val="sr-Latn-CS"/>
        </w:rPr>
      </w:pPr>
      <w:r>
        <w:rPr>
          <w:lang w:val="sr-Latn-CS"/>
        </w:rPr>
        <w:t>Preduslov:</w:t>
      </w:r>
    </w:p>
    <w:p w14:paraId="7EBD8874" w14:textId="3606D90E" w:rsidR="00FC69D5" w:rsidRDefault="00FC69D5" w:rsidP="00FC69D5">
      <w:pPr>
        <w:rPr>
          <w:lang w:val="sr-Latn-CS"/>
        </w:rPr>
      </w:pPr>
      <w:r>
        <w:rPr>
          <w:lang w:val="sr-Latn-CS"/>
        </w:rPr>
        <w:tab/>
        <w:t>Porodilja je prijavljena na web aplikaciju (ukoliko već nema izabranog lekar</w:t>
      </w:r>
      <w:r w:rsidR="00D91B01">
        <w:rPr>
          <w:lang w:val="sr-Latn-CS"/>
        </w:rPr>
        <w:t>a, istom funkcijom se i dodeljuje prvi lekar</w:t>
      </w:r>
      <w:r>
        <w:rPr>
          <w:lang w:val="sr-Latn-CS"/>
        </w:rPr>
        <w:t>).</w:t>
      </w:r>
    </w:p>
    <w:p w14:paraId="4828BB5B" w14:textId="77777777" w:rsidR="00FC69D5" w:rsidRDefault="00FC69D5" w:rsidP="00FC69D5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5DA87D94" w14:textId="77777777" w:rsidR="00FC69D5" w:rsidRPr="007E0B43" w:rsidRDefault="00FC69D5" w:rsidP="00FC69D5">
      <w:pPr>
        <w:rPr>
          <w:lang w:val="sr-Latn-CS"/>
        </w:rPr>
      </w:pPr>
      <w:r>
        <w:rPr>
          <w:lang w:val="sr-Latn-CS"/>
        </w:rPr>
        <w:tab/>
        <w:t>Porodilja</w:t>
      </w:r>
    </w:p>
    <w:p w14:paraId="23E689B5" w14:textId="77777777" w:rsidR="00FC69D5" w:rsidRDefault="00FC69D5" w:rsidP="00FC69D5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5E3DB0A8" w14:textId="2BF7BE82" w:rsidR="00FC69D5" w:rsidRDefault="00D91B01" w:rsidP="00A74429">
      <w:pPr>
        <w:pStyle w:val="ListParagraph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Klik na dugme „Promeni izabranog lekara“</w:t>
      </w:r>
      <w:r w:rsidR="00FC69D5">
        <w:rPr>
          <w:lang w:val="sr-Latn-CS"/>
        </w:rPr>
        <w:t>.</w:t>
      </w:r>
    </w:p>
    <w:p w14:paraId="71532B8D" w14:textId="5593B853" w:rsidR="00D91B01" w:rsidRDefault="00D91B01" w:rsidP="00A74429">
      <w:pPr>
        <w:pStyle w:val="ListParagraph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Izbor lekara iz padajućeg menija koji sadrži spisak svih lekara</w:t>
      </w:r>
      <w:r w:rsidR="005D4644">
        <w:rPr>
          <w:lang w:val="sr-Latn-CS"/>
        </w:rPr>
        <w:t>.</w:t>
      </w:r>
    </w:p>
    <w:p w14:paraId="0EC9F15D" w14:textId="1C4E773B" w:rsidR="005725A7" w:rsidRPr="00B205D2" w:rsidRDefault="005725A7" w:rsidP="00A74429">
      <w:pPr>
        <w:pStyle w:val="ListParagraph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 xml:space="preserve">Invalidiranje trenutnog entry-a o lečenju u bazi podataka i dodavanje novog. Invalidirani entry se ne briše </w:t>
      </w:r>
      <w:r w:rsidR="00641DDD">
        <w:rPr>
          <w:lang w:val="sr-Latn-CS"/>
        </w:rPr>
        <w:t>zbog održavanja konzistentnosti baze podataka (konkretno, zbog konzistentnosti istorije pregleda)</w:t>
      </w:r>
    </w:p>
    <w:p w14:paraId="7FAEF6F1" w14:textId="77777777" w:rsidR="00FC69D5" w:rsidRDefault="00FC69D5" w:rsidP="00FC69D5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76447A8D" w14:textId="77777777" w:rsidR="00FC69D5" w:rsidRPr="006B4444" w:rsidRDefault="00FC69D5" w:rsidP="00FC69D5">
      <w:pPr>
        <w:rPr>
          <w:lang w:val="sr-Latn-CS"/>
        </w:rPr>
      </w:pPr>
      <w:r>
        <w:rPr>
          <w:lang w:val="sr-Latn-CS"/>
        </w:rPr>
        <w:tab/>
        <w:t>Nema</w:t>
      </w:r>
    </w:p>
    <w:p w14:paraId="3C1E6EEE" w14:textId="77777777" w:rsidR="00FC69D5" w:rsidRDefault="00FC69D5" w:rsidP="00FC69D5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4A5A2C42" w14:textId="57CBE55B" w:rsidR="007E0B43" w:rsidRDefault="00FC69D5" w:rsidP="00C24536">
      <w:pPr>
        <w:rPr>
          <w:lang w:val="sr-Latn-CS"/>
        </w:rPr>
      </w:pPr>
      <w:r>
        <w:rPr>
          <w:lang w:val="sr-Latn-CS"/>
        </w:rPr>
        <w:tab/>
      </w:r>
      <w:r w:rsidR="00641DDD">
        <w:rPr>
          <w:lang w:val="sr-Latn-CS"/>
        </w:rPr>
        <w:t>Novi (i jedini validni za konkretnu porodilju) entry o lečenju kod izabranog lekara u bazi podataka.</w:t>
      </w:r>
    </w:p>
    <w:p w14:paraId="4A5A2C43" w14:textId="2930A094" w:rsidR="00786068" w:rsidRPr="003372D3" w:rsidRDefault="00B93BAD" w:rsidP="00786068">
      <w:pPr>
        <w:pStyle w:val="Heading2"/>
        <w:rPr>
          <w:lang w:val="sr-Latn-CS"/>
        </w:rPr>
      </w:pPr>
      <w:bookmarkStart w:id="20" w:name="_Toc210685095"/>
      <w:r>
        <w:rPr>
          <w:lang w:val="sr-Latn-CS"/>
        </w:rPr>
        <w:lastRenderedPageBreak/>
        <w:t>Pregled poslatih zahteva za preglede</w:t>
      </w:r>
      <w:bookmarkEnd w:id="20"/>
    </w:p>
    <w:p w14:paraId="7845F2C7" w14:textId="77777777" w:rsidR="00B93BAD" w:rsidRDefault="00B93BAD" w:rsidP="00B93BA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2E7FBD9F" w14:textId="2AD032A7" w:rsidR="00B93BAD" w:rsidRPr="006B4444" w:rsidRDefault="00B93BAD" w:rsidP="00B93BAD">
      <w:pPr>
        <w:rPr>
          <w:lang w:val="sr-Latn-CS"/>
        </w:rPr>
      </w:pPr>
      <w:r>
        <w:rPr>
          <w:lang w:val="sr-Latn-CS"/>
        </w:rPr>
        <w:tab/>
        <w:t xml:space="preserve">Čitanje </w:t>
      </w:r>
      <w:r w:rsidR="008C6665">
        <w:rPr>
          <w:lang w:val="sr-Latn-CS"/>
        </w:rPr>
        <w:t>liste poslatih zahteva za preglede</w:t>
      </w:r>
      <w:r>
        <w:rPr>
          <w:lang w:val="sr-Latn-CS"/>
        </w:rPr>
        <w:t xml:space="preserve"> porodilje</w:t>
      </w:r>
      <w:r w:rsidR="008C6665">
        <w:rPr>
          <w:lang w:val="sr-Latn-CS"/>
        </w:rPr>
        <w:t xml:space="preserve"> kod njenog izabranog lekara</w:t>
      </w:r>
      <w:r>
        <w:rPr>
          <w:lang w:val="sr-Latn-CS"/>
        </w:rPr>
        <w:t>.</w:t>
      </w:r>
    </w:p>
    <w:p w14:paraId="759A4404" w14:textId="77777777" w:rsidR="00B93BAD" w:rsidRDefault="00B93BAD" w:rsidP="00B93BAD">
      <w:pPr>
        <w:rPr>
          <w:lang w:val="sr-Latn-CS"/>
        </w:rPr>
      </w:pPr>
      <w:r>
        <w:rPr>
          <w:lang w:val="sr-Latn-CS"/>
        </w:rPr>
        <w:t>Preduslov:</w:t>
      </w:r>
    </w:p>
    <w:p w14:paraId="3A3043B1" w14:textId="77777777" w:rsidR="00B93BAD" w:rsidRDefault="00B93BAD" w:rsidP="00B93BAD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68A1A90D" w14:textId="77777777" w:rsidR="00B93BAD" w:rsidRDefault="00B93BAD" w:rsidP="00B93BA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1CDF4A11" w14:textId="77777777" w:rsidR="00B93BAD" w:rsidRPr="007E0B43" w:rsidRDefault="00B93BAD" w:rsidP="00B93BAD">
      <w:pPr>
        <w:rPr>
          <w:lang w:val="sr-Latn-CS"/>
        </w:rPr>
      </w:pPr>
      <w:r>
        <w:rPr>
          <w:lang w:val="sr-Latn-CS"/>
        </w:rPr>
        <w:tab/>
        <w:t>Porodilja</w:t>
      </w:r>
    </w:p>
    <w:p w14:paraId="3D2928B2" w14:textId="77777777" w:rsidR="00B93BAD" w:rsidRDefault="00B93BAD" w:rsidP="00B93BA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6F0B092E" w14:textId="10578961" w:rsidR="00B93BAD" w:rsidRPr="00B205D2" w:rsidRDefault="00B93BAD" w:rsidP="00A74429">
      <w:pPr>
        <w:pStyle w:val="ListParagraph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 xml:space="preserve">Na stranici prikazuje se </w:t>
      </w:r>
      <w:r w:rsidR="008C6665">
        <w:rPr>
          <w:lang w:val="sr-Latn-CS"/>
        </w:rPr>
        <w:t>spisak</w:t>
      </w:r>
      <w:r w:rsidR="00841F28">
        <w:rPr>
          <w:lang w:val="sr-Latn-CS"/>
        </w:rPr>
        <w:t xml:space="preserve"> poslatih neodobrenih zahteva za pregled</w:t>
      </w:r>
      <w:r>
        <w:rPr>
          <w:lang w:val="sr-Latn-CS"/>
        </w:rPr>
        <w:t xml:space="preserve"> porodilje.</w:t>
      </w:r>
    </w:p>
    <w:p w14:paraId="156C25B8" w14:textId="77777777" w:rsidR="00B93BAD" w:rsidRDefault="00B93BAD" w:rsidP="00B93BA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70EFCEFF" w14:textId="77777777" w:rsidR="00B93BAD" w:rsidRPr="006B4444" w:rsidRDefault="00B93BAD" w:rsidP="00B93BAD">
      <w:pPr>
        <w:rPr>
          <w:lang w:val="sr-Latn-CS"/>
        </w:rPr>
      </w:pPr>
      <w:r>
        <w:rPr>
          <w:lang w:val="sr-Latn-CS"/>
        </w:rPr>
        <w:tab/>
        <w:t>Nema</w:t>
      </w:r>
    </w:p>
    <w:p w14:paraId="3AE4ED98" w14:textId="77777777" w:rsidR="00B93BAD" w:rsidRDefault="00B93BAD" w:rsidP="00B93BA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7B7BBBDA" w14:textId="77777777" w:rsidR="00B93BAD" w:rsidRPr="007E0B43" w:rsidRDefault="00B93BAD" w:rsidP="00B93BAD">
      <w:pPr>
        <w:rPr>
          <w:lang w:val="sr-Latn-CS"/>
        </w:rPr>
      </w:pPr>
      <w:r>
        <w:rPr>
          <w:lang w:val="sr-Latn-CS"/>
        </w:rPr>
        <w:tab/>
        <w:t>Nema</w:t>
      </w:r>
    </w:p>
    <w:p w14:paraId="4A5A2C59" w14:textId="22641E49" w:rsidR="006C2F57" w:rsidRPr="003372D3" w:rsidRDefault="006270CA" w:rsidP="006C2F57">
      <w:pPr>
        <w:pStyle w:val="Heading2"/>
        <w:rPr>
          <w:lang w:val="sr-Latn-CS"/>
        </w:rPr>
      </w:pPr>
      <w:bookmarkStart w:id="21" w:name="_Toc210685096"/>
      <w:r>
        <w:rPr>
          <w:lang w:val="sr-Latn-CS"/>
        </w:rPr>
        <w:t>Pregled odobrenih termina pregleda</w:t>
      </w:r>
      <w:bookmarkEnd w:id="21"/>
    </w:p>
    <w:p w14:paraId="01E0D51A" w14:textId="77777777" w:rsidR="006270CA" w:rsidRDefault="006270CA" w:rsidP="006270CA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295BF9C6" w14:textId="6CC0490F" w:rsidR="006270CA" w:rsidRPr="006B4444" w:rsidRDefault="006270CA" w:rsidP="006270CA">
      <w:pPr>
        <w:rPr>
          <w:lang w:val="sr-Latn-CS"/>
        </w:rPr>
      </w:pPr>
      <w:r>
        <w:rPr>
          <w:lang w:val="sr-Latn-CS"/>
        </w:rPr>
        <w:tab/>
        <w:t xml:space="preserve">Čitanje </w:t>
      </w:r>
      <w:r w:rsidR="00253FC5">
        <w:rPr>
          <w:lang w:val="sr-Latn-CS"/>
        </w:rPr>
        <w:t>liste potvrđenih pregleda koje će</w:t>
      </w:r>
      <w:r>
        <w:rPr>
          <w:lang w:val="sr-Latn-CS"/>
        </w:rPr>
        <w:t xml:space="preserve"> porodilj</w:t>
      </w:r>
      <w:r w:rsidR="00253FC5">
        <w:rPr>
          <w:lang w:val="sr-Latn-CS"/>
        </w:rPr>
        <w:t>a imati u budućnosti</w:t>
      </w:r>
      <w:r>
        <w:rPr>
          <w:lang w:val="sr-Latn-CS"/>
        </w:rPr>
        <w:t>.</w:t>
      </w:r>
    </w:p>
    <w:p w14:paraId="4889E4AB" w14:textId="77777777" w:rsidR="006270CA" w:rsidRDefault="006270CA" w:rsidP="006270CA">
      <w:pPr>
        <w:rPr>
          <w:lang w:val="sr-Latn-CS"/>
        </w:rPr>
      </w:pPr>
      <w:r>
        <w:rPr>
          <w:lang w:val="sr-Latn-CS"/>
        </w:rPr>
        <w:t>Preduslov:</w:t>
      </w:r>
    </w:p>
    <w:p w14:paraId="6D164664" w14:textId="77777777" w:rsidR="006270CA" w:rsidRDefault="006270CA" w:rsidP="006270CA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0A97551B" w14:textId="77777777" w:rsidR="006270CA" w:rsidRDefault="006270CA" w:rsidP="006270CA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6AA89A23" w14:textId="77777777" w:rsidR="006270CA" w:rsidRPr="007E0B43" w:rsidRDefault="006270CA" w:rsidP="006270CA">
      <w:pPr>
        <w:rPr>
          <w:lang w:val="sr-Latn-CS"/>
        </w:rPr>
      </w:pPr>
      <w:r>
        <w:rPr>
          <w:lang w:val="sr-Latn-CS"/>
        </w:rPr>
        <w:tab/>
        <w:t>Porodilja</w:t>
      </w:r>
    </w:p>
    <w:p w14:paraId="612E2CCB" w14:textId="77777777" w:rsidR="006270CA" w:rsidRDefault="006270CA" w:rsidP="006270CA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43796028" w14:textId="06F487A9" w:rsidR="006270CA" w:rsidRPr="00B205D2" w:rsidRDefault="006270CA" w:rsidP="00A74429">
      <w:pPr>
        <w:pStyle w:val="ListParagraph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 xml:space="preserve">Na stranici prikazuje se </w:t>
      </w:r>
      <w:r w:rsidR="00253FC5">
        <w:rPr>
          <w:lang w:val="sr-Latn-CS"/>
        </w:rPr>
        <w:t>lista odobrenih pregleda</w:t>
      </w:r>
      <w:r>
        <w:rPr>
          <w:lang w:val="sr-Latn-CS"/>
        </w:rPr>
        <w:t xml:space="preserve"> porodilje</w:t>
      </w:r>
      <w:r w:rsidR="00253FC5">
        <w:rPr>
          <w:lang w:val="sr-Latn-CS"/>
        </w:rPr>
        <w:t xml:space="preserve"> u budućnosti</w:t>
      </w:r>
      <w:r>
        <w:rPr>
          <w:lang w:val="sr-Latn-CS"/>
        </w:rPr>
        <w:t>.</w:t>
      </w:r>
    </w:p>
    <w:p w14:paraId="226AB467" w14:textId="77777777" w:rsidR="006270CA" w:rsidRDefault="006270CA" w:rsidP="006270CA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72978D09" w14:textId="77777777" w:rsidR="006270CA" w:rsidRPr="006B4444" w:rsidRDefault="006270CA" w:rsidP="006270CA">
      <w:pPr>
        <w:rPr>
          <w:lang w:val="sr-Latn-CS"/>
        </w:rPr>
      </w:pPr>
      <w:r>
        <w:rPr>
          <w:lang w:val="sr-Latn-CS"/>
        </w:rPr>
        <w:tab/>
        <w:t>Nema</w:t>
      </w:r>
    </w:p>
    <w:p w14:paraId="3B0A8642" w14:textId="77777777" w:rsidR="006270CA" w:rsidRDefault="006270CA" w:rsidP="006270CA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1DCD72B6" w14:textId="77777777" w:rsidR="006270CA" w:rsidRPr="007E0B43" w:rsidRDefault="006270CA" w:rsidP="006270CA">
      <w:pPr>
        <w:rPr>
          <w:lang w:val="sr-Latn-CS"/>
        </w:rPr>
      </w:pPr>
      <w:r>
        <w:rPr>
          <w:lang w:val="sr-Latn-CS"/>
        </w:rPr>
        <w:tab/>
        <w:t>Nema</w:t>
      </w:r>
    </w:p>
    <w:p w14:paraId="4A5A2C6C" w14:textId="60CBFFA2" w:rsidR="00786068" w:rsidRPr="003372D3" w:rsidRDefault="00125EA9" w:rsidP="00786068">
      <w:pPr>
        <w:pStyle w:val="Heading2"/>
        <w:rPr>
          <w:lang w:val="sr-Latn-CS"/>
        </w:rPr>
      </w:pPr>
      <w:bookmarkStart w:id="22" w:name="_Toc210685097"/>
      <w:r>
        <w:rPr>
          <w:lang w:val="sr-Latn-CS"/>
        </w:rPr>
        <w:t>Odabir tipa pregleda</w:t>
      </w:r>
      <w:bookmarkEnd w:id="22"/>
    </w:p>
    <w:p w14:paraId="668D356B" w14:textId="77777777" w:rsidR="00125EA9" w:rsidRDefault="00125EA9" w:rsidP="00125EA9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5247461A" w14:textId="07E96301" w:rsidR="00125EA9" w:rsidRPr="006B4444" w:rsidRDefault="00125EA9" w:rsidP="00125EA9">
      <w:pPr>
        <w:rPr>
          <w:lang w:val="sr-Latn-CS"/>
        </w:rPr>
      </w:pPr>
      <w:r>
        <w:rPr>
          <w:lang w:val="sr-Latn-CS"/>
        </w:rPr>
        <w:tab/>
      </w:r>
      <w:r w:rsidR="002A7CEB">
        <w:rPr>
          <w:lang w:val="sr-Latn-CS"/>
        </w:rPr>
        <w:t xml:space="preserve">Deo procesa slanja zahteva za pregled. </w:t>
      </w:r>
      <w:r w:rsidR="00543161">
        <w:rPr>
          <w:lang w:val="sr-Latn-CS"/>
        </w:rPr>
        <w:t>Bira se tip pregleda.</w:t>
      </w:r>
    </w:p>
    <w:p w14:paraId="1359336E" w14:textId="77777777" w:rsidR="00125EA9" w:rsidRDefault="00125EA9" w:rsidP="00125EA9">
      <w:pPr>
        <w:rPr>
          <w:lang w:val="sr-Latn-CS"/>
        </w:rPr>
      </w:pPr>
      <w:r>
        <w:rPr>
          <w:lang w:val="sr-Latn-CS"/>
        </w:rPr>
        <w:t>Preduslov:</w:t>
      </w:r>
    </w:p>
    <w:p w14:paraId="6016D096" w14:textId="77777777" w:rsidR="00125EA9" w:rsidRDefault="00125EA9" w:rsidP="00125EA9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664CEB39" w14:textId="77777777" w:rsidR="00125EA9" w:rsidRDefault="00125EA9" w:rsidP="00125EA9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2FE8D6A7" w14:textId="77777777" w:rsidR="00125EA9" w:rsidRPr="007E0B43" w:rsidRDefault="00125EA9" w:rsidP="00125EA9">
      <w:pPr>
        <w:rPr>
          <w:lang w:val="sr-Latn-CS"/>
        </w:rPr>
      </w:pPr>
      <w:r>
        <w:rPr>
          <w:lang w:val="sr-Latn-CS"/>
        </w:rPr>
        <w:tab/>
        <w:t>Porodilja</w:t>
      </w:r>
    </w:p>
    <w:p w14:paraId="127FA28E" w14:textId="77777777" w:rsidR="00125EA9" w:rsidRDefault="00125EA9" w:rsidP="00125EA9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458BEBEA" w14:textId="29AC676F" w:rsidR="00125EA9" w:rsidRPr="00B205D2" w:rsidRDefault="00543161" w:rsidP="00A74429">
      <w:pPr>
        <w:pStyle w:val="ListParagraph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 xml:space="preserve">Porodilja iz liste u padajućem meniju bira tip pregleda </w:t>
      </w:r>
      <w:r w:rsidR="007C7250">
        <w:rPr>
          <w:lang w:val="sr-Latn-CS"/>
        </w:rPr>
        <w:t>koji želi da zalaže</w:t>
      </w:r>
      <w:r w:rsidR="00125EA9">
        <w:rPr>
          <w:lang w:val="sr-Latn-CS"/>
        </w:rPr>
        <w:t>.</w:t>
      </w:r>
    </w:p>
    <w:p w14:paraId="23E6510B" w14:textId="77777777" w:rsidR="00125EA9" w:rsidRDefault="00125EA9" w:rsidP="00125EA9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55BFCF16" w14:textId="77777777" w:rsidR="00125EA9" w:rsidRPr="006B4444" w:rsidRDefault="00125EA9" w:rsidP="00125EA9">
      <w:pPr>
        <w:rPr>
          <w:lang w:val="sr-Latn-CS"/>
        </w:rPr>
      </w:pPr>
      <w:r>
        <w:rPr>
          <w:lang w:val="sr-Latn-CS"/>
        </w:rPr>
        <w:tab/>
        <w:t>Nema</w:t>
      </w:r>
    </w:p>
    <w:p w14:paraId="3A7872C2" w14:textId="77777777" w:rsidR="00125EA9" w:rsidRDefault="00125EA9" w:rsidP="00125EA9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4A5A2C7E" w14:textId="497D2AD5" w:rsidR="007E0B43" w:rsidRDefault="00125EA9" w:rsidP="00136A14">
      <w:pPr>
        <w:rPr>
          <w:lang w:val="sr-Latn-CS"/>
        </w:rPr>
      </w:pPr>
      <w:r>
        <w:rPr>
          <w:lang w:val="sr-Latn-CS"/>
        </w:rPr>
        <w:tab/>
      </w:r>
      <w:r w:rsidR="007C7250">
        <w:rPr>
          <w:lang w:val="sr-Latn-CS"/>
        </w:rPr>
        <w:t>Na prednjoj strani aplikacije čuvaju se podaci o tipu i trajanju pregleda</w:t>
      </w:r>
      <w:r w:rsidR="00136A14">
        <w:rPr>
          <w:lang w:val="sr-Latn-CS"/>
        </w:rPr>
        <w:t>.</w:t>
      </w:r>
    </w:p>
    <w:p w14:paraId="4A5A2C7F" w14:textId="1BFA08E9" w:rsidR="00786068" w:rsidRPr="003372D3" w:rsidRDefault="00983A35" w:rsidP="00786068">
      <w:pPr>
        <w:pStyle w:val="Heading2"/>
        <w:rPr>
          <w:lang w:val="sr-Latn-CS"/>
        </w:rPr>
      </w:pPr>
      <w:bookmarkStart w:id="23" w:name="_Toc210685098"/>
      <w:r>
        <w:rPr>
          <w:lang w:val="sr-Latn-CS"/>
        </w:rPr>
        <w:t>Odabir datuma</w:t>
      </w:r>
      <w:bookmarkEnd w:id="23"/>
    </w:p>
    <w:p w14:paraId="69BD9B2F" w14:textId="77777777" w:rsidR="00983A35" w:rsidRDefault="00983A35" w:rsidP="00983A35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29F7381C" w14:textId="575C313F" w:rsidR="00983A35" w:rsidRPr="006B4444" w:rsidRDefault="00983A35" w:rsidP="00983A35">
      <w:pPr>
        <w:rPr>
          <w:lang w:val="sr-Latn-CS"/>
        </w:rPr>
      </w:pPr>
      <w:r>
        <w:rPr>
          <w:lang w:val="sr-Latn-CS"/>
        </w:rPr>
        <w:tab/>
        <w:t>Deo procesa slanja zahteva za pregled. Bira se datum kada če pregled biti obavljen.</w:t>
      </w:r>
    </w:p>
    <w:p w14:paraId="0C306271" w14:textId="77777777" w:rsidR="00983A35" w:rsidRDefault="00983A35" w:rsidP="00983A35">
      <w:pPr>
        <w:rPr>
          <w:lang w:val="sr-Latn-CS"/>
        </w:rPr>
      </w:pPr>
      <w:r>
        <w:rPr>
          <w:lang w:val="sr-Latn-CS"/>
        </w:rPr>
        <w:t>Preduslov:</w:t>
      </w:r>
    </w:p>
    <w:p w14:paraId="373D3B7A" w14:textId="77777777" w:rsidR="00983A35" w:rsidRDefault="00983A35" w:rsidP="00983A35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</w:p>
    <w:p w14:paraId="431F9A87" w14:textId="77777777" w:rsidR="00983A35" w:rsidRDefault="00983A35" w:rsidP="00983A35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2E77F367" w14:textId="77777777" w:rsidR="00983A35" w:rsidRPr="007E0B43" w:rsidRDefault="00983A35" w:rsidP="00983A35">
      <w:pPr>
        <w:rPr>
          <w:lang w:val="sr-Latn-CS"/>
        </w:rPr>
      </w:pPr>
      <w:r>
        <w:rPr>
          <w:lang w:val="sr-Latn-CS"/>
        </w:rPr>
        <w:tab/>
        <w:t>Porodilja</w:t>
      </w:r>
    </w:p>
    <w:p w14:paraId="4AC17F66" w14:textId="77777777" w:rsidR="00983A35" w:rsidRDefault="00983A35" w:rsidP="00983A35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7C4142BE" w14:textId="1F97B724" w:rsidR="00983A35" w:rsidRPr="00B205D2" w:rsidRDefault="00E017C3" w:rsidP="00A74429">
      <w:pPr>
        <w:pStyle w:val="ListParagraph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Porodilja u kalnedaru beleži datum kada želi da dođe na pregled</w:t>
      </w:r>
      <w:r w:rsidR="00983A35">
        <w:rPr>
          <w:lang w:val="sr-Latn-CS"/>
        </w:rPr>
        <w:t>.</w:t>
      </w:r>
    </w:p>
    <w:p w14:paraId="6EAA794B" w14:textId="77777777" w:rsidR="00983A35" w:rsidRDefault="00983A35" w:rsidP="00983A35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1CFC1F45" w14:textId="77777777" w:rsidR="00983A35" w:rsidRPr="006B4444" w:rsidRDefault="00983A35" w:rsidP="00983A35">
      <w:pPr>
        <w:rPr>
          <w:lang w:val="sr-Latn-CS"/>
        </w:rPr>
      </w:pPr>
      <w:r>
        <w:rPr>
          <w:lang w:val="sr-Latn-CS"/>
        </w:rPr>
        <w:tab/>
        <w:t>Nema</w:t>
      </w:r>
    </w:p>
    <w:p w14:paraId="0F4858A3" w14:textId="77777777" w:rsidR="00983A35" w:rsidRDefault="00983A35" w:rsidP="00983A35">
      <w:pPr>
        <w:rPr>
          <w:lang w:val="sr-Latn-CS"/>
        </w:rPr>
      </w:pPr>
      <w:r w:rsidRPr="007E0B43">
        <w:rPr>
          <w:lang w:val="sr-Latn-CS"/>
        </w:rPr>
        <w:lastRenderedPageBreak/>
        <w:t>Posledice:</w:t>
      </w:r>
    </w:p>
    <w:p w14:paraId="657D0C07" w14:textId="5CF056F3" w:rsidR="00983A35" w:rsidRPr="007E0B43" w:rsidRDefault="00983A35" w:rsidP="00983A35">
      <w:pPr>
        <w:rPr>
          <w:lang w:val="sr-Latn-CS"/>
        </w:rPr>
      </w:pPr>
      <w:r>
        <w:rPr>
          <w:lang w:val="sr-Latn-CS"/>
        </w:rPr>
        <w:tab/>
      </w:r>
      <w:r w:rsidR="00E017C3">
        <w:rPr>
          <w:lang w:val="sr-Latn-CS"/>
        </w:rPr>
        <w:t xml:space="preserve">Na prednjoj strani </w:t>
      </w:r>
      <w:r w:rsidR="002A69AE">
        <w:rPr>
          <w:lang w:val="sr-Latn-CS"/>
        </w:rPr>
        <w:t>pamti se željeni datum pregleda.</w:t>
      </w:r>
    </w:p>
    <w:p w14:paraId="4A5A2C93" w14:textId="5DB9BEB1" w:rsidR="00786068" w:rsidRPr="003372D3" w:rsidRDefault="004E669B" w:rsidP="00786068">
      <w:pPr>
        <w:pStyle w:val="Heading2"/>
        <w:rPr>
          <w:lang w:val="sr-Latn-CS"/>
        </w:rPr>
      </w:pPr>
      <w:bookmarkStart w:id="24" w:name="_Toc210685099"/>
      <w:r>
        <w:rPr>
          <w:lang w:val="sr-Latn-CS"/>
        </w:rPr>
        <w:t>Odabir termina iz liste dostupnih termina</w:t>
      </w:r>
      <w:bookmarkEnd w:id="24"/>
    </w:p>
    <w:p w14:paraId="78CEC218" w14:textId="77777777" w:rsidR="000C31B1" w:rsidRDefault="000C31B1" w:rsidP="000C31B1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2EF9025D" w14:textId="61AF72DA" w:rsidR="000C31B1" w:rsidRPr="006B4444" w:rsidRDefault="000C31B1" w:rsidP="000C31B1">
      <w:pPr>
        <w:rPr>
          <w:lang w:val="sr-Latn-CS"/>
        </w:rPr>
      </w:pPr>
      <w:r>
        <w:rPr>
          <w:lang w:val="sr-Latn-CS"/>
        </w:rPr>
        <w:tab/>
        <w:t>Definisanje termina u kome će</w:t>
      </w:r>
      <w:r w:rsidR="00524E07">
        <w:rPr>
          <w:lang w:val="sr-Latn-CS"/>
        </w:rPr>
        <w:t xml:space="preserve"> se pregled odvijati ukoliko bude prihvaćen.</w:t>
      </w:r>
      <w:r>
        <w:rPr>
          <w:lang w:val="sr-Latn-CS"/>
        </w:rPr>
        <w:t xml:space="preserve"> </w:t>
      </w:r>
    </w:p>
    <w:p w14:paraId="21DC7624" w14:textId="77777777" w:rsidR="000C31B1" w:rsidRDefault="000C31B1" w:rsidP="000C31B1">
      <w:pPr>
        <w:rPr>
          <w:lang w:val="sr-Latn-CS"/>
        </w:rPr>
      </w:pPr>
      <w:r>
        <w:rPr>
          <w:lang w:val="sr-Latn-CS"/>
        </w:rPr>
        <w:t>Preduslov:</w:t>
      </w:r>
    </w:p>
    <w:p w14:paraId="21ACFA14" w14:textId="5B64F292" w:rsidR="000C31B1" w:rsidRDefault="000C31B1" w:rsidP="000C31B1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  <w:r w:rsidR="00524E07">
        <w:rPr>
          <w:lang w:val="sr-Latn-CS"/>
        </w:rPr>
        <w:t xml:space="preserve"> Odabrani su datum i tip pregleda.</w:t>
      </w:r>
    </w:p>
    <w:p w14:paraId="0402912F" w14:textId="77777777" w:rsidR="000C31B1" w:rsidRDefault="000C31B1" w:rsidP="000C31B1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71886939" w14:textId="77777777" w:rsidR="000C31B1" w:rsidRPr="007E0B43" w:rsidRDefault="000C31B1" w:rsidP="000C31B1">
      <w:pPr>
        <w:rPr>
          <w:lang w:val="sr-Latn-CS"/>
        </w:rPr>
      </w:pPr>
      <w:r>
        <w:rPr>
          <w:lang w:val="sr-Latn-CS"/>
        </w:rPr>
        <w:tab/>
        <w:t>Porodilja</w:t>
      </w:r>
    </w:p>
    <w:p w14:paraId="1939B5E8" w14:textId="77777777" w:rsidR="000C31B1" w:rsidRDefault="000C31B1" w:rsidP="000C31B1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5604450B" w14:textId="0FB04629" w:rsidR="000C31B1" w:rsidRDefault="00524E07" w:rsidP="00A74429">
      <w:pPr>
        <w:pStyle w:val="ListParagraph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Na osnovu </w:t>
      </w:r>
      <w:r w:rsidR="00F247F2">
        <w:rPr>
          <w:lang w:val="sr-Latn-CS"/>
        </w:rPr>
        <w:t>rasporeda lekara za konkretan datum generiše se lista dostupnih termina za konkretan pregled</w:t>
      </w:r>
      <w:r w:rsidR="000C31B1">
        <w:rPr>
          <w:lang w:val="sr-Latn-CS"/>
        </w:rPr>
        <w:t>.</w:t>
      </w:r>
    </w:p>
    <w:p w14:paraId="6F7C9520" w14:textId="1BA7FE85" w:rsidR="00F247F2" w:rsidRPr="00B205D2" w:rsidRDefault="00F247F2" w:rsidP="00A74429">
      <w:pPr>
        <w:pStyle w:val="ListParagraph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Porodilja bira konkretan termin.</w:t>
      </w:r>
    </w:p>
    <w:p w14:paraId="7CD9A6F0" w14:textId="77777777" w:rsidR="000C31B1" w:rsidRDefault="000C31B1" w:rsidP="000C31B1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44E62D43" w14:textId="77777777" w:rsidR="000C31B1" w:rsidRPr="006B4444" w:rsidRDefault="000C31B1" w:rsidP="000C31B1">
      <w:pPr>
        <w:rPr>
          <w:lang w:val="sr-Latn-CS"/>
        </w:rPr>
      </w:pPr>
      <w:r>
        <w:rPr>
          <w:lang w:val="sr-Latn-CS"/>
        </w:rPr>
        <w:tab/>
        <w:t>Nema</w:t>
      </w:r>
    </w:p>
    <w:p w14:paraId="4D6348B8" w14:textId="77777777" w:rsidR="000C31B1" w:rsidRDefault="000C31B1" w:rsidP="000C31B1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74E98B77" w14:textId="6857810D" w:rsidR="000C31B1" w:rsidRPr="007E0B43" w:rsidRDefault="000C31B1" w:rsidP="000C31B1">
      <w:pPr>
        <w:rPr>
          <w:lang w:val="sr-Latn-CS"/>
        </w:rPr>
      </w:pPr>
      <w:r>
        <w:rPr>
          <w:lang w:val="sr-Latn-CS"/>
        </w:rPr>
        <w:tab/>
      </w:r>
      <w:r w:rsidR="00F247F2">
        <w:rPr>
          <w:lang w:val="sr-Latn-CS"/>
        </w:rPr>
        <w:t xml:space="preserve">Čuvanje podataka </w:t>
      </w:r>
      <w:r w:rsidR="008E5BAD">
        <w:rPr>
          <w:lang w:val="sr-Latn-CS"/>
        </w:rPr>
        <w:t>o zahtevu na prednjoj strani.</w:t>
      </w:r>
    </w:p>
    <w:p w14:paraId="4A5A2CA5" w14:textId="52873D0F" w:rsidR="00786068" w:rsidRPr="003372D3" w:rsidRDefault="008E5BAD" w:rsidP="00786068">
      <w:pPr>
        <w:pStyle w:val="Heading2"/>
        <w:rPr>
          <w:lang w:val="sr-Latn-CS"/>
        </w:rPr>
      </w:pPr>
      <w:bookmarkStart w:id="25" w:name="_Toc210685100"/>
      <w:r>
        <w:rPr>
          <w:lang w:val="sr-Latn-CS"/>
        </w:rPr>
        <w:t>Slanje kompletiranog zahteva za pregled</w:t>
      </w:r>
      <w:bookmarkEnd w:id="25"/>
    </w:p>
    <w:p w14:paraId="4661365F" w14:textId="77777777" w:rsidR="008E5BAD" w:rsidRDefault="008E5BAD" w:rsidP="008E5BA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1A6FBDA5" w14:textId="0AEAE7A3" w:rsidR="008E5BAD" w:rsidRPr="006B4444" w:rsidRDefault="008E5BAD" w:rsidP="008E5BAD">
      <w:pPr>
        <w:rPr>
          <w:lang w:val="sr-Latn-CS"/>
        </w:rPr>
      </w:pPr>
      <w:r>
        <w:rPr>
          <w:lang w:val="sr-Latn-CS"/>
        </w:rPr>
        <w:tab/>
        <w:t xml:space="preserve">Finalno, </w:t>
      </w:r>
      <w:r w:rsidR="00602400">
        <w:rPr>
          <w:lang w:val="sr-Latn-CS"/>
        </w:rPr>
        <w:t>slanje konkretizovanog zahteva za pregled lekaru.</w:t>
      </w:r>
    </w:p>
    <w:p w14:paraId="4BCB2255" w14:textId="77777777" w:rsidR="008E5BAD" w:rsidRDefault="008E5BAD" w:rsidP="008E5BAD">
      <w:pPr>
        <w:rPr>
          <w:lang w:val="sr-Latn-CS"/>
        </w:rPr>
      </w:pPr>
      <w:r>
        <w:rPr>
          <w:lang w:val="sr-Latn-CS"/>
        </w:rPr>
        <w:t>Preduslov:</w:t>
      </w:r>
    </w:p>
    <w:p w14:paraId="4AF0E3FB" w14:textId="11C32116" w:rsidR="008E5BAD" w:rsidRDefault="008E5BAD" w:rsidP="008E5BAD">
      <w:pPr>
        <w:rPr>
          <w:lang w:val="sr-Latn-CS"/>
        </w:rPr>
      </w:pPr>
      <w:r>
        <w:rPr>
          <w:lang w:val="sr-Latn-CS"/>
        </w:rPr>
        <w:tab/>
        <w:t>Porodilja je prijavljena na web aplikaciju.</w:t>
      </w:r>
      <w:r w:rsidR="00602400">
        <w:rPr>
          <w:lang w:val="sr-Latn-CS"/>
        </w:rPr>
        <w:t xml:space="preserve"> Odabrani su tip, datum i termin pregleda.</w:t>
      </w:r>
    </w:p>
    <w:p w14:paraId="1666EA81" w14:textId="77777777" w:rsidR="008E5BAD" w:rsidRDefault="008E5BAD" w:rsidP="008E5BA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053F13EF" w14:textId="77777777" w:rsidR="008E5BAD" w:rsidRPr="007E0B43" w:rsidRDefault="008E5BAD" w:rsidP="008E5BAD">
      <w:pPr>
        <w:rPr>
          <w:lang w:val="sr-Latn-CS"/>
        </w:rPr>
      </w:pPr>
      <w:r>
        <w:rPr>
          <w:lang w:val="sr-Latn-CS"/>
        </w:rPr>
        <w:tab/>
        <w:t>Porodilja</w:t>
      </w:r>
    </w:p>
    <w:p w14:paraId="5FEC6CB9" w14:textId="77777777" w:rsidR="008E5BAD" w:rsidRDefault="008E5BAD" w:rsidP="008E5BA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0C13D831" w14:textId="2E5D83E5" w:rsidR="008E5BAD" w:rsidRDefault="00602400" w:rsidP="00A74429">
      <w:pPr>
        <w:pStyle w:val="ListParagraph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Klikom na dugme </w:t>
      </w:r>
      <w:r w:rsidR="00632221">
        <w:rPr>
          <w:lang w:val="sr-Latn-CS"/>
        </w:rPr>
        <w:t>finalizuje se zahtev za pregled i čuva se u bazi podataka</w:t>
      </w:r>
      <w:r w:rsidR="008E5BAD">
        <w:rPr>
          <w:lang w:val="sr-Latn-CS"/>
        </w:rPr>
        <w:t>.</w:t>
      </w:r>
    </w:p>
    <w:p w14:paraId="29E93C40" w14:textId="089365B4" w:rsidR="00632221" w:rsidRPr="00B205D2" w:rsidRDefault="00632221" w:rsidP="00A74429">
      <w:pPr>
        <w:pStyle w:val="ListParagraph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Povratak na „dashboard“ porodilje.</w:t>
      </w:r>
    </w:p>
    <w:p w14:paraId="70598140" w14:textId="77777777" w:rsidR="008E5BAD" w:rsidRDefault="008E5BAD" w:rsidP="008E5BA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34C06FF5" w14:textId="77777777" w:rsidR="008E5BAD" w:rsidRPr="006B4444" w:rsidRDefault="008E5BAD" w:rsidP="008E5BAD">
      <w:pPr>
        <w:rPr>
          <w:lang w:val="sr-Latn-CS"/>
        </w:rPr>
      </w:pPr>
      <w:r>
        <w:rPr>
          <w:lang w:val="sr-Latn-CS"/>
        </w:rPr>
        <w:tab/>
        <w:t>Nema</w:t>
      </w:r>
    </w:p>
    <w:p w14:paraId="5593DFA5" w14:textId="77777777" w:rsidR="008E5BAD" w:rsidRDefault="008E5BAD" w:rsidP="008E5BA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24F7AE63" w14:textId="29F21A5A" w:rsidR="008E5BAD" w:rsidRPr="007E0B43" w:rsidRDefault="008E5BAD" w:rsidP="008E5BAD">
      <w:pPr>
        <w:rPr>
          <w:lang w:val="sr-Latn-CS"/>
        </w:rPr>
      </w:pPr>
      <w:r>
        <w:rPr>
          <w:lang w:val="sr-Latn-CS"/>
        </w:rPr>
        <w:tab/>
      </w:r>
      <w:r w:rsidR="00632221">
        <w:rPr>
          <w:lang w:val="sr-Latn-CS"/>
        </w:rPr>
        <w:t>Lekaru je „poslat“ zahtev za konkretan tip pregleda, u konkretnom terminu</w:t>
      </w:r>
      <w:r w:rsidR="00E00633">
        <w:rPr>
          <w:lang w:val="sr-Latn-CS"/>
        </w:rPr>
        <w:t>. Trenutna stranica je „dashboard“ porodilje.</w:t>
      </w:r>
      <w:r w:rsidR="00632221">
        <w:rPr>
          <w:lang w:val="sr-Latn-CS"/>
        </w:rPr>
        <w:t xml:space="preserve"> </w:t>
      </w:r>
    </w:p>
    <w:p w14:paraId="4A5A2CB7" w14:textId="2EA5C5F8" w:rsidR="00786068" w:rsidRPr="003372D3" w:rsidRDefault="001B27B9" w:rsidP="00AB730D">
      <w:pPr>
        <w:pStyle w:val="Heading2"/>
        <w:rPr>
          <w:lang w:val="sr-Latn-CS"/>
        </w:rPr>
      </w:pPr>
      <w:bookmarkStart w:id="26" w:name="_Toc210685101"/>
      <w:r>
        <w:rPr>
          <w:lang w:val="sr-Latn-CS"/>
        </w:rPr>
        <w:t>Registrovanje lekara</w:t>
      </w:r>
      <w:bookmarkEnd w:id="26"/>
    </w:p>
    <w:p w14:paraId="7C3A1821" w14:textId="77777777" w:rsidR="001B27B9" w:rsidRDefault="001B27B9" w:rsidP="001B27B9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598504BD" w14:textId="2C170572" w:rsidR="001B27B9" w:rsidRDefault="001B27B9" w:rsidP="00803C9D">
      <w:pPr>
        <w:rPr>
          <w:lang w:val="sr-Latn-CS"/>
        </w:rPr>
      </w:pPr>
      <w:r>
        <w:rPr>
          <w:lang w:val="sr-Latn-CS"/>
        </w:rPr>
        <w:tab/>
      </w:r>
      <w:r w:rsidR="00803C9D">
        <w:rPr>
          <w:lang w:val="sr-Latn-CS"/>
        </w:rPr>
        <w:t>Kreiranje naloga lekaru na web aplikaciji.</w:t>
      </w:r>
    </w:p>
    <w:p w14:paraId="5F13B6AD" w14:textId="77777777" w:rsidR="001B27B9" w:rsidRDefault="001B27B9" w:rsidP="001B27B9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1253F9E5" w14:textId="69AD5AA1" w:rsidR="001B27B9" w:rsidRPr="007E0B43" w:rsidRDefault="001B27B9" w:rsidP="001B27B9">
      <w:pPr>
        <w:rPr>
          <w:lang w:val="sr-Latn-CS"/>
        </w:rPr>
      </w:pPr>
      <w:r>
        <w:rPr>
          <w:lang w:val="sr-Latn-CS"/>
        </w:rPr>
        <w:tab/>
      </w:r>
      <w:r w:rsidR="00803C9D">
        <w:rPr>
          <w:lang w:val="sr-Latn-CS"/>
        </w:rPr>
        <w:t>Admin</w:t>
      </w:r>
    </w:p>
    <w:p w14:paraId="3AA68103" w14:textId="77777777" w:rsidR="001B27B9" w:rsidRDefault="001B27B9" w:rsidP="001B27B9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20B01A1F" w14:textId="6E270D78" w:rsidR="001B27B9" w:rsidRDefault="00803C9D" w:rsidP="00A74429">
      <w:pPr>
        <w:pStyle w:val="ListParagraph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 xml:space="preserve">Administrator upoznat sa strukturom </w:t>
      </w:r>
      <w:r w:rsidR="00B0102F">
        <w:rPr>
          <w:lang w:val="sr-Latn-CS"/>
        </w:rPr>
        <w:t>aplikacije</w:t>
      </w:r>
      <w:r w:rsidR="009325D3">
        <w:rPr>
          <w:lang w:val="sr-Latn-CS"/>
        </w:rPr>
        <w:t xml:space="preserve">, </w:t>
      </w:r>
      <w:r w:rsidR="00BD21DF">
        <w:rPr>
          <w:lang w:val="sr-Latn-CS"/>
        </w:rPr>
        <w:t>koristeći svoju privatnu konzolnu aplikaciju za heširanje lozinki, unosi u bazu podataka ručno sve podatke potrebne da bi se lekaru kreirao nalog</w:t>
      </w:r>
      <w:r w:rsidR="001B27B9">
        <w:rPr>
          <w:lang w:val="sr-Latn-CS"/>
        </w:rPr>
        <w:t>.</w:t>
      </w:r>
    </w:p>
    <w:p w14:paraId="0ECEF774" w14:textId="67549781" w:rsidR="00BD21DF" w:rsidRPr="00B205D2" w:rsidRDefault="00BD21DF" w:rsidP="00A74429">
      <w:pPr>
        <w:pStyle w:val="ListParagraph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>Čuvanje entry</w:t>
      </w:r>
      <w:r w:rsidR="00531D72">
        <w:rPr>
          <w:lang w:val="sr-Latn-CS"/>
        </w:rPr>
        <w:t>-</w:t>
      </w:r>
      <w:r>
        <w:rPr>
          <w:lang w:val="sr-Latn-CS"/>
        </w:rPr>
        <w:t>a u bazi.</w:t>
      </w:r>
    </w:p>
    <w:p w14:paraId="1EE6DC6C" w14:textId="77777777" w:rsidR="001B27B9" w:rsidRDefault="001B27B9" w:rsidP="001B27B9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19A2E7D0" w14:textId="77777777" w:rsidR="001B27B9" w:rsidRPr="006B4444" w:rsidRDefault="001B27B9" w:rsidP="001B27B9">
      <w:pPr>
        <w:rPr>
          <w:lang w:val="sr-Latn-CS"/>
        </w:rPr>
      </w:pPr>
      <w:r>
        <w:rPr>
          <w:lang w:val="sr-Latn-CS"/>
        </w:rPr>
        <w:tab/>
        <w:t>Nema</w:t>
      </w:r>
    </w:p>
    <w:p w14:paraId="19A3E278" w14:textId="77777777" w:rsidR="001B27B9" w:rsidRDefault="001B27B9" w:rsidP="001B27B9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4A5A2CCB" w14:textId="038D14E4" w:rsidR="00786068" w:rsidRPr="003372D3" w:rsidRDefault="001B27B9" w:rsidP="008D660B">
      <w:pPr>
        <w:rPr>
          <w:lang w:val="sr-Latn-CS"/>
        </w:rPr>
      </w:pPr>
      <w:r>
        <w:rPr>
          <w:lang w:val="sr-Latn-CS"/>
        </w:rPr>
        <w:tab/>
      </w:r>
      <w:r w:rsidR="00531D72">
        <w:rPr>
          <w:lang w:val="sr-Latn-CS"/>
        </w:rPr>
        <w:t>Kreiran novi nalog lekara za web aplikaciju.</w:t>
      </w:r>
    </w:p>
    <w:p w14:paraId="17DD75C7" w14:textId="66C1AD7E" w:rsidR="002F3EB2" w:rsidRDefault="001338EA" w:rsidP="001338EA">
      <w:pPr>
        <w:pStyle w:val="Heading2"/>
        <w:rPr>
          <w:lang w:val="sr-Latn-CS"/>
        </w:rPr>
      </w:pPr>
      <w:bookmarkStart w:id="27" w:name="_Toc210685102"/>
      <w:r>
        <w:rPr>
          <w:lang w:val="sr-Latn-CS"/>
        </w:rPr>
        <w:t>Pregled istorije pregleda</w:t>
      </w:r>
      <w:bookmarkEnd w:id="27"/>
    </w:p>
    <w:p w14:paraId="66D9D618" w14:textId="77777777" w:rsidR="001338EA" w:rsidRDefault="001338EA" w:rsidP="001338EA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4DF740BE" w14:textId="4CF4EA6D" w:rsidR="001338EA" w:rsidRPr="006B4444" w:rsidRDefault="001338EA" w:rsidP="001338EA">
      <w:pPr>
        <w:rPr>
          <w:lang w:val="sr-Latn-CS"/>
        </w:rPr>
      </w:pPr>
      <w:r>
        <w:rPr>
          <w:lang w:val="sr-Latn-CS"/>
        </w:rPr>
        <w:tab/>
        <w:t xml:space="preserve">Čitanje liste </w:t>
      </w:r>
      <w:r w:rsidR="009C59C0">
        <w:rPr>
          <w:lang w:val="sr-Latn-CS"/>
        </w:rPr>
        <w:t xml:space="preserve">informacija o pregledima konkretne </w:t>
      </w:r>
      <w:r w:rsidR="002243ED">
        <w:rPr>
          <w:lang w:val="sr-Latn-CS"/>
        </w:rPr>
        <w:t>porodilje</w:t>
      </w:r>
      <w:r w:rsidR="009C59C0">
        <w:rPr>
          <w:lang w:val="sr-Latn-CS"/>
        </w:rPr>
        <w:t>.</w:t>
      </w:r>
    </w:p>
    <w:p w14:paraId="217B93B0" w14:textId="77777777" w:rsidR="001338EA" w:rsidRDefault="001338EA" w:rsidP="001338EA">
      <w:pPr>
        <w:rPr>
          <w:lang w:val="sr-Latn-CS"/>
        </w:rPr>
      </w:pPr>
      <w:r>
        <w:rPr>
          <w:lang w:val="sr-Latn-CS"/>
        </w:rPr>
        <w:t>Preduslov:</w:t>
      </w:r>
    </w:p>
    <w:p w14:paraId="1CDD9889" w14:textId="14B447A4" w:rsidR="001338EA" w:rsidRDefault="001338EA" w:rsidP="001338EA">
      <w:pPr>
        <w:rPr>
          <w:lang w:val="sr-Latn-CS"/>
        </w:rPr>
      </w:pPr>
      <w:r>
        <w:rPr>
          <w:lang w:val="sr-Latn-CS"/>
        </w:rPr>
        <w:lastRenderedPageBreak/>
        <w:tab/>
        <w:t>Lekar je prijavljen na web aplikaciju.</w:t>
      </w:r>
    </w:p>
    <w:p w14:paraId="7C319230" w14:textId="77777777" w:rsidR="001338EA" w:rsidRDefault="001338EA" w:rsidP="001338EA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14C23426" w14:textId="77777777" w:rsidR="001338EA" w:rsidRPr="007E0B43" w:rsidRDefault="001338EA" w:rsidP="001338EA">
      <w:pPr>
        <w:rPr>
          <w:lang w:val="sr-Latn-CS"/>
        </w:rPr>
      </w:pPr>
      <w:r>
        <w:rPr>
          <w:lang w:val="sr-Latn-CS"/>
        </w:rPr>
        <w:tab/>
        <w:t>Lekar</w:t>
      </w:r>
    </w:p>
    <w:p w14:paraId="79576141" w14:textId="77777777" w:rsidR="001338EA" w:rsidRDefault="001338EA" w:rsidP="001338EA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5ACF7589" w14:textId="6D3BABC4" w:rsidR="009C59C0" w:rsidRDefault="009C59C0" w:rsidP="00A74429">
      <w:pPr>
        <w:pStyle w:val="ListParagraph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Prikaz liste </w:t>
      </w:r>
      <w:r w:rsidR="003E7452">
        <w:rPr>
          <w:lang w:val="sr-Latn-CS"/>
        </w:rPr>
        <w:t>prethodnih pregleda porodilje.</w:t>
      </w:r>
    </w:p>
    <w:p w14:paraId="01AD247E" w14:textId="6F7AF32A" w:rsidR="001338EA" w:rsidRPr="009C59C0" w:rsidRDefault="001338EA" w:rsidP="009C59C0">
      <w:pPr>
        <w:rPr>
          <w:lang w:val="sr-Latn-CS"/>
        </w:rPr>
      </w:pPr>
      <w:r w:rsidRPr="009C59C0">
        <w:rPr>
          <w:lang w:val="sr-Latn-CS"/>
        </w:rPr>
        <w:t>Izuzetci:</w:t>
      </w:r>
    </w:p>
    <w:p w14:paraId="6A5DAEDE" w14:textId="77777777" w:rsidR="001338EA" w:rsidRPr="006B4444" w:rsidRDefault="001338EA" w:rsidP="001338EA">
      <w:pPr>
        <w:rPr>
          <w:lang w:val="sr-Latn-CS"/>
        </w:rPr>
      </w:pPr>
      <w:r>
        <w:rPr>
          <w:lang w:val="sr-Latn-CS"/>
        </w:rPr>
        <w:tab/>
        <w:t>Nema</w:t>
      </w:r>
    </w:p>
    <w:p w14:paraId="270A643A" w14:textId="77777777" w:rsidR="001338EA" w:rsidRDefault="001338EA" w:rsidP="001338EA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70C25770" w14:textId="01E71C0F" w:rsidR="002F3EB2" w:rsidRDefault="001338EA" w:rsidP="002F3EB2">
      <w:pPr>
        <w:rPr>
          <w:lang w:val="sr-Latn-CS"/>
        </w:rPr>
      </w:pPr>
      <w:r>
        <w:rPr>
          <w:lang w:val="sr-Latn-CS"/>
        </w:rPr>
        <w:tab/>
      </w:r>
      <w:r w:rsidR="003E7452">
        <w:rPr>
          <w:lang w:val="sr-Latn-CS"/>
        </w:rPr>
        <w:t>Nema</w:t>
      </w:r>
    </w:p>
    <w:p w14:paraId="29F8D848" w14:textId="0FEEEA99" w:rsidR="003E7452" w:rsidRDefault="004D5083" w:rsidP="003E7452">
      <w:pPr>
        <w:pStyle w:val="Heading2"/>
        <w:rPr>
          <w:lang w:val="sr-Latn-CS"/>
        </w:rPr>
      </w:pPr>
      <w:bookmarkStart w:id="28" w:name="_Toc210685103"/>
      <w:r>
        <w:rPr>
          <w:lang w:val="sr-Latn-CS"/>
        </w:rPr>
        <w:t>Uvid u ime i prezime</w:t>
      </w:r>
      <w:bookmarkEnd w:id="28"/>
    </w:p>
    <w:p w14:paraId="21DB6719" w14:textId="77777777" w:rsidR="002243ED" w:rsidRDefault="002243ED" w:rsidP="002243E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790EDEC1" w14:textId="18FC69C5" w:rsidR="002243ED" w:rsidRPr="006B4444" w:rsidRDefault="002243ED" w:rsidP="002243ED">
      <w:pPr>
        <w:rPr>
          <w:lang w:val="sr-Latn-CS"/>
        </w:rPr>
      </w:pPr>
      <w:r>
        <w:rPr>
          <w:lang w:val="sr-Latn-CS"/>
        </w:rPr>
        <w:tab/>
        <w:t>Čitanje imena i prezimena porodilje.</w:t>
      </w:r>
    </w:p>
    <w:p w14:paraId="4A84868D" w14:textId="77777777" w:rsidR="002243ED" w:rsidRDefault="002243ED" w:rsidP="002243ED">
      <w:pPr>
        <w:rPr>
          <w:lang w:val="sr-Latn-CS"/>
        </w:rPr>
      </w:pPr>
      <w:r>
        <w:rPr>
          <w:lang w:val="sr-Latn-CS"/>
        </w:rPr>
        <w:t>Preduslov:</w:t>
      </w:r>
    </w:p>
    <w:p w14:paraId="592AB38D" w14:textId="77777777" w:rsidR="002243ED" w:rsidRDefault="002243ED" w:rsidP="002243ED">
      <w:pPr>
        <w:rPr>
          <w:lang w:val="sr-Latn-CS"/>
        </w:rPr>
      </w:pPr>
      <w:r>
        <w:rPr>
          <w:lang w:val="sr-Latn-CS"/>
        </w:rPr>
        <w:tab/>
        <w:t>Lekar je prijavljen na web aplikaciju.</w:t>
      </w:r>
    </w:p>
    <w:p w14:paraId="56370A61" w14:textId="77777777" w:rsidR="002243ED" w:rsidRDefault="002243ED" w:rsidP="002243E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18960322" w14:textId="77777777" w:rsidR="002243ED" w:rsidRPr="007E0B43" w:rsidRDefault="002243ED" w:rsidP="002243ED">
      <w:pPr>
        <w:rPr>
          <w:lang w:val="sr-Latn-CS"/>
        </w:rPr>
      </w:pPr>
      <w:r>
        <w:rPr>
          <w:lang w:val="sr-Latn-CS"/>
        </w:rPr>
        <w:tab/>
        <w:t>Lekar</w:t>
      </w:r>
    </w:p>
    <w:p w14:paraId="4E02E54D" w14:textId="77777777" w:rsidR="002243ED" w:rsidRDefault="002243ED" w:rsidP="002243E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60238C6B" w14:textId="6544F315" w:rsidR="002243ED" w:rsidRDefault="002243ED" w:rsidP="00A74429">
      <w:pPr>
        <w:pStyle w:val="ListParagraph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 xml:space="preserve">Prikaz </w:t>
      </w:r>
      <w:r w:rsidR="00CA0E82">
        <w:rPr>
          <w:lang w:val="sr-Latn-CS"/>
        </w:rPr>
        <w:t>imena</w:t>
      </w:r>
      <w:r>
        <w:rPr>
          <w:lang w:val="sr-Latn-CS"/>
        </w:rPr>
        <w:t xml:space="preserve"> </w:t>
      </w:r>
      <w:r w:rsidR="00CA0E82">
        <w:rPr>
          <w:lang w:val="sr-Latn-CS"/>
        </w:rPr>
        <w:t xml:space="preserve">i prezimena </w:t>
      </w:r>
      <w:r>
        <w:rPr>
          <w:lang w:val="sr-Latn-CS"/>
        </w:rPr>
        <w:t>porodilje.</w:t>
      </w:r>
    </w:p>
    <w:p w14:paraId="4ECECFB8" w14:textId="77777777" w:rsidR="002243ED" w:rsidRPr="009C59C0" w:rsidRDefault="002243ED" w:rsidP="002243ED">
      <w:pPr>
        <w:rPr>
          <w:lang w:val="sr-Latn-CS"/>
        </w:rPr>
      </w:pPr>
      <w:r w:rsidRPr="009C59C0">
        <w:rPr>
          <w:lang w:val="sr-Latn-CS"/>
        </w:rPr>
        <w:t>Izuzetci:</w:t>
      </w:r>
    </w:p>
    <w:p w14:paraId="6F03A06E" w14:textId="77777777" w:rsidR="002243ED" w:rsidRPr="006B4444" w:rsidRDefault="002243ED" w:rsidP="002243ED">
      <w:pPr>
        <w:rPr>
          <w:lang w:val="sr-Latn-CS"/>
        </w:rPr>
      </w:pPr>
      <w:r>
        <w:rPr>
          <w:lang w:val="sr-Latn-CS"/>
        </w:rPr>
        <w:tab/>
        <w:t>Nema</w:t>
      </w:r>
    </w:p>
    <w:p w14:paraId="792E8CF3" w14:textId="77777777" w:rsidR="002243ED" w:rsidRDefault="002243ED" w:rsidP="002243E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09E24330" w14:textId="77777777" w:rsidR="002243ED" w:rsidRDefault="002243ED" w:rsidP="002243ED">
      <w:pPr>
        <w:rPr>
          <w:lang w:val="sr-Latn-CS"/>
        </w:rPr>
      </w:pPr>
      <w:r>
        <w:rPr>
          <w:lang w:val="sr-Latn-CS"/>
        </w:rPr>
        <w:tab/>
        <w:t>Nema</w:t>
      </w:r>
    </w:p>
    <w:p w14:paraId="0BCD27AB" w14:textId="5CEC7377" w:rsidR="00CA0E82" w:rsidRDefault="0013501E" w:rsidP="00CA0E82">
      <w:pPr>
        <w:pStyle w:val="Heading2"/>
        <w:rPr>
          <w:lang w:val="sr-Latn-CS"/>
        </w:rPr>
      </w:pPr>
      <w:bookmarkStart w:id="29" w:name="_Toc210685104"/>
      <w:r>
        <w:rPr>
          <w:lang w:val="sr-Latn-CS"/>
        </w:rPr>
        <w:t>Uvid u LBO</w:t>
      </w:r>
      <w:bookmarkEnd w:id="29"/>
    </w:p>
    <w:p w14:paraId="5F28E6E2" w14:textId="77777777" w:rsidR="0013501E" w:rsidRDefault="0013501E" w:rsidP="0013501E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3F2E56CD" w14:textId="04D1724A" w:rsidR="0013501E" w:rsidRPr="006B4444" w:rsidRDefault="0013501E" w:rsidP="0013501E">
      <w:pPr>
        <w:rPr>
          <w:lang w:val="sr-Latn-CS"/>
        </w:rPr>
      </w:pPr>
      <w:r>
        <w:rPr>
          <w:lang w:val="sr-Latn-CS"/>
        </w:rPr>
        <w:tab/>
        <w:t>Čitanje LBOa porodilje.</w:t>
      </w:r>
    </w:p>
    <w:p w14:paraId="6FC4C31F" w14:textId="77777777" w:rsidR="0013501E" w:rsidRDefault="0013501E" w:rsidP="0013501E">
      <w:pPr>
        <w:rPr>
          <w:lang w:val="sr-Latn-CS"/>
        </w:rPr>
      </w:pPr>
      <w:r>
        <w:rPr>
          <w:lang w:val="sr-Latn-CS"/>
        </w:rPr>
        <w:t>Preduslov:</w:t>
      </w:r>
    </w:p>
    <w:p w14:paraId="6A7E757E" w14:textId="77777777" w:rsidR="0013501E" w:rsidRDefault="0013501E" w:rsidP="0013501E">
      <w:pPr>
        <w:rPr>
          <w:lang w:val="sr-Latn-CS"/>
        </w:rPr>
      </w:pPr>
      <w:r>
        <w:rPr>
          <w:lang w:val="sr-Latn-CS"/>
        </w:rPr>
        <w:tab/>
        <w:t>Lekar je prijavljen na web aplikaciju.</w:t>
      </w:r>
    </w:p>
    <w:p w14:paraId="106E5F15" w14:textId="77777777" w:rsidR="0013501E" w:rsidRDefault="0013501E" w:rsidP="0013501E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75426937" w14:textId="77777777" w:rsidR="0013501E" w:rsidRPr="007E0B43" w:rsidRDefault="0013501E" w:rsidP="0013501E">
      <w:pPr>
        <w:rPr>
          <w:lang w:val="sr-Latn-CS"/>
        </w:rPr>
      </w:pPr>
      <w:r>
        <w:rPr>
          <w:lang w:val="sr-Latn-CS"/>
        </w:rPr>
        <w:tab/>
        <w:t>Lekar</w:t>
      </w:r>
    </w:p>
    <w:p w14:paraId="0FCB52DA" w14:textId="77777777" w:rsidR="0013501E" w:rsidRDefault="0013501E" w:rsidP="0013501E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06363005" w14:textId="796F26CC" w:rsidR="0013501E" w:rsidRDefault="0013501E" w:rsidP="00A74429">
      <w:pPr>
        <w:pStyle w:val="ListParagraph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Prikaz LBOa porodilje.</w:t>
      </w:r>
    </w:p>
    <w:p w14:paraId="67DCD37B" w14:textId="77777777" w:rsidR="0013501E" w:rsidRPr="009C59C0" w:rsidRDefault="0013501E" w:rsidP="0013501E">
      <w:pPr>
        <w:rPr>
          <w:lang w:val="sr-Latn-CS"/>
        </w:rPr>
      </w:pPr>
      <w:r w:rsidRPr="009C59C0">
        <w:rPr>
          <w:lang w:val="sr-Latn-CS"/>
        </w:rPr>
        <w:t>Izuzetci:</w:t>
      </w:r>
    </w:p>
    <w:p w14:paraId="1DAA0135" w14:textId="77777777" w:rsidR="0013501E" w:rsidRPr="006B4444" w:rsidRDefault="0013501E" w:rsidP="0013501E">
      <w:pPr>
        <w:rPr>
          <w:lang w:val="sr-Latn-CS"/>
        </w:rPr>
      </w:pPr>
      <w:r>
        <w:rPr>
          <w:lang w:val="sr-Latn-CS"/>
        </w:rPr>
        <w:tab/>
        <w:t>Nema</w:t>
      </w:r>
    </w:p>
    <w:p w14:paraId="1DFD1AD5" w14:textId="77777777" w:rsidR="0013501E" w:rsidRDefault="0013501E" w:rsidP="0013501E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11FB2949" w14:textId="77777777" w:rsidR="0013501E" w:rsidRDefault="0013501E" w:rsidP="0013501E">
      <w:pPr>
        <w:rPr>
          <w:lang w:val="sr-Latn-CS"/>
        </w:rPr>
      </w:pPr>
      <w:r>
        <w:rPr>
          <w:lang w:val="sr-Latn-CS"/>
        </w:rPr>
        <w:tab/>
        <w:t>Nema</w:t>
      </w:r>
    </w:p>
    <w:p w14:paraId="6C2EB210" w14:textId="22BB6DF7" w:rsidR="002243ED" w:rsidRDefault="00165A66" w:rsidP="00165A66">
      <w:pPr>
        <w:pStyle w:val="Heading2"/>
        <w:rPr>
          <w:lang w:val="sr-Latn-CS"/>
        </w:rPr>
      </w:pPr>
      <w:bookmarkStart w:id="30" w:name="_Toc210685105"/>
      <w:r>
        <w:rPr>
          <w:lang w:val="sr-Latn-CS"/>
        </w:rPr>
        <w:t>Uvid u nedelju trudnoće</w:t>
      </w:r>
      <w:bookmarkEnd w:id="30"/>
    </w:p>
    <w:p w14:paraId="1DE81AC4" w14:textId="77777777" w:rsidR="00165A66" w:rsidRDefault="00165A66" w:rsidP="00165A66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6C5784FA" w14:textId="10BC2867" w:rsidR="00165A66" w:rsidRPr="006B4444" w:rsidRDefault="00165A66" w:rsidP="00165A66">
      <w:pPr>
        <w:rPr>
          <w:lang w:val="sr-Latn-CS"/>
        </w:rPr>
      </w:pPr>
      <w:r>
        <w:rPr>
          <w:lang w:val="sr-Latn-CS"/>
        </w:rPr>
        <w:tab/>
        <w:t>Čitanje rednog broja nedelje trudnoće porodilje.</w:t>
      </w:r>
    </w:p>
    <w:p w14:paraId="7495585D" w14:textId="77777777" w:rsidR="00165A66" w:rsidRDefault="00165A66" w:rsidP="00165A66">
      <w:pPr>
        <w:rPr>
          <w:lang w:val="sr-Latn-CS"/>
        </w:rPr>
      </w:pPr>
      <w:r>
        <w:rPr>
          <w:lang w:val="sr-Latn-CS"/>
        </w:rPr>
        <w:t>Preduslov:</w:t>
      </w:r>
    </w:p>
    <w:p w14:paraId="206BD735" w14:textId="77777777" w:rsidR="00165A66" w:rsidRDefault="00165A66" w:rsidP="00165A66">
      <w:pPr>
        <w:rPr>
          <w:lang w:val="sr-Latn-CS"/>
        </w:rPr>
      </w:pPr>
      <w:r>
        <w:rPr>
          <w:lang w:val="sr-Latn-CS"/>
        </w:rPr>
        <w:tab/>
        <w:t>Lekar je prijavljen na web aplikaciju.</w:t>
      </w:r>
    </w:p>
    <w:p w14:paraId="642BC3A0" w14:textId="77777777" w:rsidR="00165A66" w:rsidRDefault="00165A66" w:rsidP="00165A66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7DFCB3E1" w14:textId="77777777" w:rsidR="00165A66" w:rsidRPr="007E0B43" w:rsidRDefault="00165A66" w:rsidP="00165A66">
      <w:pPr>
        <w:rPr>
          <w:lang w:val="sr-Latn-CS"/>
        </w:rPr>
      </w:pPr>
      <w:r>
        <w:rPr>
          <w:lang w:val="sr-Latn-CS"/>
        </w:rPr>
        <w:tab/>
        <w:t>Lekar</w:t>
      </w:r>
    </w:p>
    <w:p w14:paraId="628DA803" w14:textId="77777777" w:rsidR="00165A66" w:rsidRDefault="00165A66" w:rsidP="00165A66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6F735CDE" w14:textId="65044956" w:rsidR="00165A66" w:rsidRDefault="00165A66" w:rsidP="00A74429">
      <w:pPr>
        <w:pStyle w:val="ListParagraph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Prikaz rednog broja nedelje trudnoće porodilje.</w:t>
      </w:r>
    </w:p>
    <w:p w14:paraId="37BEB26D" w14:textId="77777777" w:rsidR="00165A66" w:rsidRPr="009C59C0" w:rsidRDefault="00165A66" w:rsidP="00165A66">
      <w:pPr>
        <w:rPr>
          <w:lang w:val="sr-Latn-CS"/>
        </w:rPr>
      </w:pPr>
      <w:r w:rsidRPr="009C59C0">
        <w:rPr>
          <w:lang w:val="sr-Latn-CS"/>
        </w:rPr>
        <w:t>Izuzetci:</w:t>
      </w:r>
    </w:p>
    <w:p w14:paraId="29CFCA27" w14:textId="77777777" w:rsidR="00165A66" w:rsidRPr="006B4444" w:rsidRDefault="00165A66" w:rsidP="00165A66">
      <w:pPr>
        <w:rPr>
          <w:lang w:val="sr-Latn-CS"/>
        </w:rPr>
      </w:pPr>
      <w:r>
        <w:rPr>
          <w:lang w:val="sr-Latn-CS"/>
        </w:rPr>
        <w:tab/>
        <w:t>Nema</w:t>
      </w:r>
    </w:p>
    <w:p w14:paraId="238B09BE" w14:textId="77777777" w:rsidR="00165A66" w:rsidRDefault="00165A66" w:rsidP="00165A66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2801941E" w14:textId="77777777" w:rsidR="00165A66" w:rsidRDefault="00165A66" w:rsidP="00165A66">
      <w:pPr>
        <w:rPr>
          <w:lang w:val="sr-Latn-CS"/>
        </w:rPr>
      </w:pPr>
      <w:r>
        <w:rPr>
          <w:lang w:val="sr-Latn-CS"/>
        </w:rPr>
        <w:tab/>
        <w:t>Nema</w:t>
      </w:r>
    </w:p>
    <w:p w14:paraId="557F8C75" w14:textId="0AA67ADC" w:rsidR="00165A66" w:rsidRDefault="00EA3D9F" w:rsidP="00226DF2">
      <w:pPr>
        <w:pStyle w:val="Heading2"/>
        <w:rPr>
          <w:lang w:val="sr-Latn-CS"/>
        </w:rPr>
      </w:pPr>
      <w:bookmarkStart w:id="31" w:name="_Toc210685106"/>
      <w:r>
        <w:rPr>
          <w:lang w:val="sr-Latn-CS"/>
        </w:rPr>
        <w:lastRenderedPageBreak/>
        <w:t>Deklaracija da je trudnoća okončana (pacijentkinja se porodila)</w:t>
      </w:r>
      <w:bookmarkEnd w:id="31"/>
    </w:p>
    <w:p w14:paraId="3AA1B4BF" w14:textId="77777777" w:rsidR="00341F9A" w:rsidRDefault="00341F9A" w:rsidP="00341F9A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689FE9A9" w14:textId="7C401F37" w:rsidR="00341F9A" w:rsidRPr="006B4444" w:rsidRDefault="00341F9A" w:rsidP="00341F9A">
      <w:pPr>
        <w:rPr>
          <w:lang w:val="sr-Latn-CS"/>
        </w:rPr>
      </w:pPr>
      <w:r>
        <w:rPr>
          <w:lang w:val="sr-Latn-CS"/>
        </w:rPr>
        <w:tab/>
        <w:t>Oznaka da je trudnoća porodilje okončana i da više nije od interesa lekaru.</w:t>
      </w:r>
    </w:p>
    <w:p w14:paraId="59D3F646" w14:textId="77777777" w:rsidR="00341F9A" w:rsidRDefault="00341F9A" w:rsidP="00341F9A">
      <w:pPr>
        <w:rPr>
          <w:lang w:val="sr-Latn-CS"/>
        </w:rPr>
      </w:pPr>
      <w:r>
        <w:rPr>
          <w:lang w:val="sr-Latn-CS"/>
        </w:rPr>
        <w:t>Preduslov:</w:t>
      </w:r>
    </w:p>
    <w:p w14:paraId="339BBB44" w14:textId="38811367" w:rsidR="00341F9A" w:rsidRDefault="00341F9A" w:rsidP="00341F9A">
      <w:pPr>
        <w:rPr>
          <w:lang w:val="sr-Latn-CS"/>
        </w:rPr>
      </w:pPr>
      <w:r>
        <w:rPr>
          <w:lang w:val="sr-Latn-CS"/>
        </w:rPr>
        <w:tab/>
        <w:t xml:space="preserve">Lekar je prijavljen na web aplikaciju. Porodilja </w:t>
      </w:r>
      <w:r w:rsidR="007C3966">
        <w:rPr>
          <w:lang w:val="sr-Latn-CS"/>
        </w:rPr>
        <w:t>se nije porodila</w:t>
      </w:r>
      <w:r>
        <w:rPr>
          <w:lang w:val="sr-Latn-CS"/>
        </w:rPr>
        <w:t xml:space="preserve">. </w:t>
      </w:r>
    </w:p>
    <w:p w14:paraId="786BDF64" w14:textId="77777777" w:rsidR="00341F9A" w:rsidRDefault="00341F9A" w:rsidP="00341F9A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5D65E84D" w14:textId="77777777" w:rsidR="00341F9A" w:rsidRPr="007E0B43" w:rsidRDefault="00341F9A" w:rsidP="00341F9A">
      <w:pPr>
        <w:rPr>
          <w:lang w:val="sr-Latn-CS"/>
        </w:rPr>
      </w:pPr>
      <w:r>
        <w:rPr>
          <w:lang w:val="sr-Latn-CS"/>
        </w:rPr>
        <w:tab/>
        <w:t>Lekar</w:t>
      </w:r>
    </w:p>
    <w:p w14:paraId="298DBE3F" w14:textId="77777777" w:rsidR="00341F9A" w:rsidRDefault="00341F9A" w:rsidP="00341F9A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3DC83C6C" w14:textId="390F46FE" w:rsidR="00341F9A" w:rsidRDefault="007C3966" w:rsidP="00A74429">
      <w:pPr>
        <w:pStyle w:val="ListParagraph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Lekar označava da je trudnoća porodilje okončana</w:t>
      </w:r>
      <w:r w:rsidR="00341F9A">
        <w:rPr>
          <w:lang w:val="sr-Latn-CS"/>
        </w:rPr>
        <w:t>.</w:t>
      </w:r>
    </w:p>
    <w:p w14:paraId="56771F0C" w14:textId="55153572" w:rsidR="007C3966" w:rsidRDefault="00EC07CE" w:rsidP="00A74429">
      <w:pPr>
        <w:pStyle w:val="ListParagraph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Izmena flag-a se pamti u bazi podatka i nakon osvežavanja, lekaru se žena koja se porodila više ne prikazuje u listi porodilja koje trenutno leči.</w:t>
      </w:r>
    </w:p>
    <w:p w14:paraId="45C2C44A" w14:textId="77777777" w:rsidR="00341F9A" w:rsidRPr="009C59C0" w:rsidRDefault="00341F9A" w:rsidP="00341F9A">
      <w:pPr>
        <w:rPr>
          <w:lang w:val="sr-Latn-CS"/>
        </w:rPr>
      </w:pPr>
      <w:r w:rsidRPr="009C59C0">
        <w:rPr>
          <w:lang w:val="sr-Latn-CS"/>
        </w:rPr>
        <w:t>Izuzetci:</w:t>
      </w:r>
    </w:p>
    <w:p w14:paraId="5BF1288B" w14:textId="77777777" w:rsidR="00341F9A" w:rsidRPr="006B4444" w:rsidRDefault="00341F9A" w:rsidP="00341F9A">
      <w:pPr>
        <w:rPr>
          <w:lang w:val="sr-Latn-CS"/>
        </w:rPr>
      </w:pPr>
      <w:r>
        <w:rPr>
          <w:lang w:val="sr-Latn-CS"/>
        </w:rPr>
        <w:tab/>
        <w:t>Nema</w:t>
      </w:r>
    </w:p>
    <w:p w14:paraId="4DAD3848" w14:textId="77777777" w:rsidR="00341F9A" w:rsidRDefault="00341F9A" w:rsidP="00341F9A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09550F8E" w14:textId="06F011F4" w:rsidR="00341F9A" w:rsidRDefault="00341F9A" w:rsidP="00341F9A">
      <w:pPr>
        <w:rPr>
          <w:lang w:val="sr-Latn-CS"/>
        </w:rPr>
      </w:pPr>
      <w:r>
        <w:rPr>
          <w:lang w:val="sr-Latn-CS"/>
        </w:rPr>
        <w:tab/>
      </w:r>
      <w:r w:rsidR="00EC07CE">
        <w:rPr>
          <w:lang w:val="sr-Latn-CS"/>
        </w:rPr>
        <w:t>Lekaru se žena koja se porodila više ne prikazuje u listi porodilja koje trenutno leči.</w:t>
      </w:r>
      <w:r w:rsidR="002165D0">
        <w:rPr>
          <w:lang w:val="sr-Latn-CS"/>
        </w:rPr>
        <w:t xml:space="preserve"> Izmene u bazi podataka. Povratak na </w:t>
      </w:r>
      <w:r w:rsidR="00E679A0">
        <w:rPr>
          <w:lang w:val="sr-Latn-CS"/>
        </w:rPr>
        <w:t>„dashboard“ lekara.</w:t>
      </w:r>
    </w:p>
    <w:p w14:paraId="5431CBFA" w14:textId="207CF368" w:rsidR="00341F9A" w:rsidRDefault="00344DC1" w:rsidP="008D660B">
      <w:pPr>
        <w:pStyle w:val="Heading2"/>
        <w:rPr>
          <w:lang w:val="sr-Latn-CS"/>
        </w:rPr>
      </w:pPr>
      <w:bookmarkStart w:id="32" w:name="_Toc210685107"/>
      <w:r>
        <w:rPr>
          <w:lang w:val="sr-Latn-CS"/>
        </w:rPr>
        <w:t>Dodavanje informacija i rezultata pregleda</w:t>
      </w:r>
      <w:bookmarkEnd w:id="32"/>
    </w:p>
    <w:p w14:paraId="60527A4D" w14:textId="77777777" w:rsidR="00344DC1" w:rsidRDefault="00344DC1" w:rsidP="00344DC1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572ACF36" w14:textId="77777777" w:rsidR="00344DC1" w:rsidRPr="006B4444" w:rsidRDefault="00344DC1" w:rsidP="00344DC1">
      <w:pPr>
        <w:rPr>
          <w:lang w:val="sr-Latn-CS"/>
        </w:rPr>
      </w:pPr>
      <w:r>
        <w:rPr>
          <w:lang w:val="sr-Latn-CS"/>
        </w:rPr>
        <w:tab/>
        <w:t>Čuvanje rezultata prethodnog pregleda u aplikaciji tako da budu dostupni za pregled lekaru i porodilji (i eventualno posetiocima).</w:t>
      </w:r>
    </w:p>
    <w:p w14:paraId="205C3265" w14:textId="77777777" w:rsidR="00344DC1" w:rsidRDefault="00344DC1" w:rsidP="00344DC1">
      <w:pPr>
        <w:rPr>
          <w:lang w:val="sr-Latn-CS"/>
        </w:rPr>
      </w:pPr>
      <w:r>
        <w:rPr>
          <w:lang w:val="sr-Latn-CS"/>
        </w:rPr>
        <w:t>Preduslov:</w:t>
      </w:r>
    </w:p>
    <w:p w14:paraId="0C061620" w14:textId="77777777" w:rsidR="00344DC1" w:rsidRDefault="00344DC1" w:rsidP="00344DC1">
      <w:pPr>
        <w:rPr>
          <w:lang w:val="sr-Latn-CS"/>
        </w:rPr>
      </w:pPr>
      <w:r>
        <w:rPr>
          <w:lang w:val="sr-Latn-CS"/>
        </w:rPr>
        <w:tab/>
        <w:t>Lekar je prijavljen na web aplikaciju. Dogodio se pregled za koji se vezuju rezultati.</w:t>
      </w:r>
    </w:p>
    <w:p w14:paraId="608B7D66" w14:textId="77777777" w:rsidR="00344DC1" w:rsidRDefault="00344DC1" w:rsidP="00344DC1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62569F99" w14:textId="77777777" w:rsidR="00344DC1" w:rsidRPr="007E0B43" w:rsidRDefault="00344DC1" w:rsidP="00344DC1">
      <w:pPr>
        <w:rPr>
          <w:lang w:val="sr-Latn-CS"/>
        </w:rPr>
      </w:pPr>
      <w:r>
        <w:rPr>
          <w:lang w:val="sr-Latn-CS"/>
        </w:rPr>
        <w:tab/>
        <w:t>Lekar</w:t>
      </w:r>
    </w:p>
    <w:p w14:paraId="30359FDA" w14:textId="77777777" w:rsidR="00344DC1" w:rsidRDefault="00344DC1" w:rsidP="00344DC1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14423DEC" w14:textId="77777777" w:rsidR="00344DC1" w:rsidRDefault="00344DC1" w:rsidP="00A74429">
      <w:pPr>
        <w:pStyle w:val="ListParagraph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Lekar dodaje dokument koji sadrži rezultate (spisak nalaza, slike,...).</w:t>
      </w:r>
    </w:p>
    <w:p w14:paraId="4C4E4466" w14:textId="77777777" w:rsidR="00344DC1" w:rsidRDefault="00344DC1" w:rsidP="00A74429">
      <w:pPr>
        <w:pStyle w:val="ListParagraph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Dokument se diže na cloud.</w:t>
      </w:r>
    </w:p>
    <w:p w14:paraId="71A2E9B3" w14:textId="77777777" w:rsidR="00344DC1" w:rsidRPr="00B205D2" w:rsidRDefault="00344DC1" w:rsidP="00A74429">
      <w:pPr>
        <w:pStyle w:val="ListParagraph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Ubazi podataka pamti se novi entry rezultata i u polju sadržaj pamti se URL koji vodi ka dokumentu na cloud-u.</w:t>
      </w:r>
    </w:p>
    <w:p w14:paraId="11EC6068" w14:textId="77777777" w:rsidR="00344DC1" w:rsidRDefault="00344DC1" w:rsidP="00344DC1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343B2A4F" w14:textId="77777777" w:rsidR="00344DC1" w:rsidRPr="006B4444" w:rsidRDefault="00344DC1" w:rsidP="00344DC1">
      <w:pPr>
        <w:rPr>
          <w:lang w:val="sr-Latn-CS"/>
        </w:rPr>
      </w:pPr>
      <w:r>
        <w:rPr>
          <w:lang w:val="sr-Latn-CS"/>
        </w:rPr>
        <w:tab/>
        <w:t>Nema</w:t>
      </w:r>
    </w:p>
    <w:p w14:paraId="5CD2D8D6" w14:textId="77777777" w:rsidR="00344DC1" w:rsidRDefault="00344DC1" w:rsidP="00344DC1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1FD5762A" w14:textId="77777777" w:rsidR="00344DC1" w:rsidRDefault="00344DC1" w:rsidP="00344DC1">
      <w:pPr>
        <w:rPr>
          <w:lang w:val="sr-Latn-CS"/>
        </w:rPr>
      </w:pPr>
      <w:r>
        <w:rPr>
          <w:lang w:val="sr-Latn-CS"/>
        </w:rPr>
        <w:tab/>
        <w:t>Rezultati su dostupni za pregled. Povratak na „dashboard“ lekara.</w:t>
      </w:r>
    </w:p>
    <w:p w14:paraId="3A441125" w14:textId="0B140301" w:rsidR="00344DC1" w:rsidRDefault="0013797F" w:rsidP="00DA2FAE">
      <w:pPr>
        <w:pStyle w:val="Heading2"/>
        <w:rPr>
          <w:lang w:val="sr-Latn-CS"/>
        </w:rPr>
      </w:pPr>
      <w:bookmarkStart w:id="33" w:name="_Toc210685108"/>
      <w:r>
        <w:rPr>
          <w:lang w:val="sr-Latn-CS"/>
        </w:rPr>
        <w:t>Dodavanje preporuka</w:t>
      </w:r>
      <w:bookmarkEnd w:id="33"/>
    </w:p>
    <w:p w14:paraId="57BBF743" w14:textId="77777777" w:rsidR="00642C4D" w:rsidRDefault="00642C4D" w:rsidP="00642C4D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6109B85A" w14:textId="1C2A356D" w:rsidR="00642C4D" w:rsidRPr="006B4444" w:rsidRDefault="00642C4D" w:rsidP="00642C4D">
      <w:pPr>
        <w:rPr>
          <w:lang w:val="sr-Latn-CS"/>
        </w:rPr>
      </w:pPr>
      <w:r>
        <w:rPr>
          <w:lang w:val="sr-Latn-CS"/>
        </w:rPr>
        <w:tab/>
        <w:t>Dodavanje preporuka za izmene načina ponašanja porodilje u narednom periodu</w:t>
      </w:r>
    </w:p>
    <w:p w14:paraId="4CF24DEE" w14:textId="77777777" w:rsidR="00642C4D" w:rsidRDefault="00642C4D" w:rsidP="00642C4D">
      <w:pPr>
        <w:rPr>
          <w:lang w:val="sr-Latn-CS"/>
        </w:rPr>
      </w:pPr>
      <w:r>
        <w:rPr>
          <w:lang w:val="sr-Latn-CS"/>
        </w:rPr>
        <w:t>Preduslov:</w:t>
      </w:r>
    </w:p>
    <w:p w14:paraId="06A47942" w14:textId="509CADD1" w:rsidR="00642C4D" w:rsidRDefault="00642C4D" w:rsidP="00642C4D">
      <w:pPr>
        <w:rPr>
          <w:lang w:val="sr-Latn-CS"/>
        </w:rPr>
      </w:pPr>
      <w:r>
        <w:rPr>
          <w:lang w:val="sr-Latn-CS"/>
        </w:rPr>
        <w:tab/>
        <w:t>Lekar je prijavljen na web aplikaciju.</w:t>
      </w:r>
    </w:p>
    <w:p w14:paraId="6ECC8BA0" w14:textId="77777777" w:rsidR="00642C4D" w:rsidRDefault="00642C4D" w:rsidP="00642C4D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3815713C" w14:textId="77777777" w:rsidR="00642C4D" w:rsidRPr="007E0B43" w:rsidRDefault="00642C4D" w:rsidP="00642C4D">
      <w:pPr>
        <w:rPr>
          <w:lang w:val="sr-Latn-CS"/>
        </w:rPr>
      </w:pPr>
      <w:r>
        <w:rPr>
          <w:lang w:val="sr-Latn-CS"/>
        </w:rPr>
        <w:tab/>
        <w:t>Lekar</w:t>
      </w:r>
    </w:p>
    <w:p w14:paraId="29A5EB3B" w14:textId="77777777" w:rsidR="00642C4D" w:rsidRDefault="00642C4D" w:rsidP="00642C4D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5D3E0781" w14:textId="02174192" w:rsidR="00642C4D" w:rsidRDefault="00642C4D" w:rsidP="00A74429">
      <w:pPr>
        <w:pStyle w:val="ListParagraph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 xml:space="preserve">Lekar </w:t>
      </w:r>
      <w:r w:rsidR="003B4F88">
        <w:rPr>
          <w:lang w:val="sr-Latn-CS"/>
        </w:rPr>
        <w:t xml:space="preserve">definiše period trajanja preporuke odabirom datuma početka relevantnosti preporuke i odabirom datuma </w:t>
      </w:r>
      <w:r w:rsidR="00627903">
        <w:rPr>
          <w:lang w:val="sr-Latn-CS"/>
        </w:rPr>
        <w:t>kraja trajanja relevantnosti iste</w:t>
      </w:r>
      <w:r w:rsidR="003B4F88">
        <w:rPr>
          <w:lang w:val="sr-Latn-CS"/>
        </w:rPr>
        <w:t>.</w:t>
      </w:r>
    </w:p>
    <w:p w14:paraId="66A82978" w14:textId="276C4F77" w:rsidR="00627903" w:rsidRDefault="00627903" w:rsidP="00A74429">
      <w:pPr>
        <w:pStyle w:val="ListParagraph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Lekar tekstualno opisuje promene načina ponašanja koje preporučuje porodilji.</w:t>
      </w:r>
    </w:p>
    <w:p w14:paraId="5C8F551A" w14:textId="34184AD4" w:rsidR="00627903" w:rsidRDefault="00627903" w:rsidP="00A74429">
      <w:pPr>
        <w:pStyle w:val="ListParagraph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Kreira se novi entry u ba</w:t>
      </w:r>
      <w:r w:rsidR="00846DD6">
        <w:rPr>
          <w:lang w:val="sr-Latn-CS"/>
        </w:rPr>
        <w:t>zi i prikazuje se preporuka na dashboard-u porodilje (u periodu kada je relevantna)</w:t>
      </w:r>
    </w:p>
    <w:p w14:paraId="54EB953E" w14:textId="77777777" w:rsidR="00642C4D" w:rsidRDefault="00642C4D" w:rsidP="00642C4D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6CC953BF" w14:textId="77777777" w:rsidR="00642C4D" w:rsidRPr="006B4444" w:rsidRDefault="00642C4D" w:rsidP="00642C4D">
      <w:pPr>
        <w:rPr>
          <w:lang w:val="sr-Latn-CS"/>
        </w:rPr>
      </w:pPr>
      <w:r>
        <w:rPr>
          <w:lang w:val="sr-Latn-CS"/>
        </w:rPr>
        <w:tab/>
        <w:t>Nema</w:t>
      </w:r>
    </w:p>
    <w:p w14:paraId="029EB9A1" w14:textId="77777777" w:rsidR="00642C4D" w:rsidRDefault="00642C4D" w:rsidP="00642C4D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2F58A10C" w14:textId="2A2A94B1" w:rsidR="00B56527" w:rsidRDefault="00642C4D" w:rsidP="00642C4D">
      <w:pPr>
        <w:rPr>
          <w:lang w:val="sr-Latn-CS"/>
        </w:rPr>
      </w:pPr>
      <w:r>
        <w:rPr>
          <w:lang w:val="sr-Latn-CS"/>
        </w:rPr>
        <w:tab/>
      </w:r>
      <w:r w:rsidR="00846DD6">
        <w:rPr>
          <w:lang w:val="sr-Latn-CS"/>
        </w:rPr>
        <w:t>Preporuka</w:t>
      </w:r>
      <w:r>
        <w:rPr>
          <w:lang w:val="sr-Latn-CS"/>
        </w:rPr>
        <w:t xml:space="preserve"> </w:t>
      </w:r>
      <w:r w:rsidR="00846DD6">
        <w:rPr>
          <w:lang w:val="sr-Latn-CS"/>
        </w:rPr>
        <w:t>je</w:t>
      </w:r>
      <w:r>
        <w:rPr>
          <w:lang w:val="sr-Latn-CS"/>
        </w:rPr>
        <w:t xml:space="preserve"> dostupn</w:t>
      </w:r>
      <w:r w:rsidR="00846DD6">
        <w:rPr>
          <w:lang w:val="sr-Latn-CS"/>
        </w:rPr>
        <w:t>a</w:t>
      </w:r>
      <w:r>
        <w:rPr>
          <w:lang w:val="sr-Latn-CS"/>
        </w:rPr>
        <w:t xml:space="preserve"> </w:t>
      </w:r>
      <w:r w:rsidR="00846DD6">
        <w:rPr>
          <w:lang w:val="sr-Latn-CS"/>
        </w:rPr>
        <w:t>porodilji u periodu njene relevancije</w:t>
      </w:r>
      <w:r>
        <w:rPr>
          <w:lang w:val="sr-Latn-CS"/>
        </w:rPr>
        <w:t>. Povratak na „dashboard“ lekara.</w:t>
      </w:r>
    </w:p>
    <w:p w14:paraId="465DF5BE" w14:textId="263970BB" w:rsidR="00B56527" w:rsidRDefault="006D7D04" w:rsidP="00B56527">
      <w:pPr>
        <w:pStyle w:val="Heading2"/>
        <w:rPr>
          <w:lang w:val="sr-Latn-CS"/>
        </w:rPr>
      </w:pPr>
      <w:bookmarkStart w:id="34" w:name="_Toc210685109"/>
      <w:r>
        <w:rPr>
          <w:lang w:val="sr-Latn-CS"/>
        </w:rPr>
        <w:lastRenderedPageBreak/>
        <w:t>Prihvatanje predloženog termina</w:t>
      </w:r>
      <w:bookmarkEnd w:id="34"/>
    </w:p>
    <w:p w14:paraId="6B1D3E66" w14:textId="785F6504" w:rsidR="00416144" w:rsidRDefault="00416144" w:rsidP="00416144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5BEFCFB5" w14:textId="229FF51C" w:rsidR="00416144" w:rsidRPr="00416144" w:rsidRDefault="00416144" w:rsidP="004161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560"/>
        </w:tabs>
        <w:rPr>
          <w:lang w:val="sr-Latn-RS"/>
        </w:rPr>
      </w:pPr>
      <w:r>
        <w:rPr>
          <w:lang w:val="sr-Latn-CS"/>
        </w:rPr>
        <w:tab/>
        <w:t xml:space="preserve">Odobravanje </w:t>
      </w:r>
      <w:r w:rsidR="00BD71DD">
        <w:rPr>
          <w:lang w:val="sr-Latn-CS"/>
        </w:rPr>
        <w:t>zahtevanog</w:t>
      </w:r>
      <w:r>
        <w:rPr>
          <w:lang w:val="sr-Latn-RS"/>
        </w:rPr>
        <w:t xml:space="preserve"> termina za pregled porodilje</w:t>
      </w:r>
    </w:p>
    <w:p w14:paraId="1A0027F3" w14:textId="77777777" w:rsidR="00416144" w:rsidRDefault="00416144" w:rsidP="00416144">
      <w:pPr>
        <w:rPr>
          <w:lang w:val="sr-Latn-CS"/>
        </w:rPr>
      </w:pPr>
      <w:r>
        <w:rPr>
          <w:lang w:val="sr-Latn-CS"/>
        </w:rPr>
        <w:t>Preduslov:</w:t>
      </w:r>
    </w:p>
    <w:p w14:paraId="13095CE9" w14:textId="158DF44C" w:rsidR="00416144" w:rsidRDefault="00416144" w:rsidP="00416144">
      <w:pPr>
        <w:rPr>
          <w:lang w:val="sr-Latn-CS"/>
        </w:rPr>
      </w:pPr>
      <w:r>
        <w:rPr>
          <w:lang w:val="sr-Latn-CS"/>
        </w:rPr>
        <w:tab/>
        <w:t>Lekar je prijavljen na web aplikaciju. Postoji poslat</w:t>
      </w:r>
      <w:r w:rsidR="00BD71DD">
        <w:rPr>
          <w:lang w:val="sr-Latn-CS"/>
        </w:rPr>
        <w:t xml:space="preserve"> zahtev za pregled lekaru.</w:t>
      </w:r>
    </w:p>
    <w:p w14:paraId="693E22FF" w14:textId="77777777" w:rsidR="00416144" w:rsidRDefault="00416144" w:rsidP="00416144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0FD16E00" w14:textId="77777777" w:rsidR="00416144" w:rsidRPr="007E0B43" w:rsidRDefault="00416144" w:rsidP="00416144">
      <w:pPr>
        <w:rPr>
          <w:lang w:val="sr-Latn-CS"/>
        </w:rPr>
      </w:pPr>
      <w:r>
        <w:rPr>
          <w:lang w:val="sr-Latn-CS"/>
        </w:rPr>
        <w:tab/>
        <w:t>Lekar</w:t>
      </w:r>
    </w:p>
    <w:p w14:paraId="7075B5E9" w14:textId="77777777" w:rsidR="00416144" w:rsidRDefault="00416144" w:rsidP="00416144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6ED0A986" w14:textId="0B02331F" w:rsidR="00416144" w:rsidRDefault="00416144" w:rsidP="00A74429">
      <w:pPr>
        <w:pStyle w:val="ListParagraph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Lekar</w:t>
      </w:r>
      <w:r w:rsidR="00BD71DD">
        <w:rPr>
          <w:lang w:val="sr-Latn-CS"/>
        </w:rPr>
        <w:t xml:space="preserve">u se prikazuje </w:t>
      </w:r>
      <w:r w:rsidR="004D538D">
        <w:rPr>
          <w:lang w:val="sr-Latn-CS"/>
        </w:rPr>
        <w:t>spisak nepotvrđenih zahteva za preglede različitih trudnica</w:t>
      </w:r>
      <w:r>
        <w:rPr>
          <w:lang w:val="sr-Latn-CS"/>
        </w:rPr>
        <w:t>.</w:t>
      </w:r>
    </w:p>
    <w:p w14:paraId="7FEADCB7" w14:textId="1B0A9CD7" w:rsidR="00416144" w:rsidRPr="004D538D" w:rsidRDefault="00416144" w:rsidP="00A74429">
      <w:pPr>
        <w:pStyle w:val="ListParagraph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Lekar</w:t>
      </w:r>
      <w:r w:rsidR="004D538D">
        <w:rPr>
          <w:lang w:val="sr-Latn-CS"/>
        </w:rPr>
        <w:t xml:space="preserve"> proverava svoj raspored i klikom na dugme prihvata </w:t>
      </w:r>
      <w:r w:rsidR="005B1E66">
        <w:rPr>
          <w:lang w:val="sr-Latn-CS"/>
        </w:rPr>
        <w:t xml:space="preserve">zahteve koje je u mogućnosti da ispuni. </w:t>
      </w:r>
    </w:p>
    <w:p w14:paraId="7022486C" w14:textId="77777777" w:rsidR="00416144" w:rsidRDefault="00416144" w:rsidP="00416144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6E413F75" w14:textId="77777777" w:rsidR="00416144" w:rsidRPr="006B4444" w:rsidRDefault="00416144" w:rsidP="00416144">
      <w:pPr>
        <w:rPr>
          <w:lang w:val="sr-Latn-CS"/>
        </w:rPr>
      </w:pPr>
      <w:r>
        <w:rPr>
          <w:lang w:val="sr-Latn-CS"/>
        </w:rPr>
        <w:tab/>
        <w:t>Nema</w:t>
      </w:r>
    </w:p>
    <w:p w14:paraId="582C5ED1" w14:textId="77777777" w:rsidR="00416144" w:rsidRDefault="00416144" w:rsidP="00416144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00C1C054" w14:textId="67071066" w:rsidR="006D7D04" w:rsidRDefault="00416144" w:rsidP="006D7D04">
      <w:pPr>
        <w:rPr>
          <w:lang w:val="sr-Latn-CS"/>
        </w:rPr>
      </w:pPr>
      <w:r>
        <w:rPr>
          <w:lang w:val="sr-Latn-CS"/>
        </w:rPr>
        <w:tab/>
      </w:r>
      <w:r w:rsidR="005B1E66">
        <w:rPr>
          <w:lang w:val="sr-Latn-CS"/>
        </w:rPr>
        <w:t xml:space="preserve">Zahtev za pregled zvanično postaje pregled koji će se dogoditi u budućnosti. </w:t>
      </w:r>
      <w:r w:rsidR="003A4C1B">
        <w:rPr>
          <w:lang w:val="sr-Latn-CS"/>
        </w:rPr>
        <w:t xml:space="preserve">U rasporedu doktora se prikazuje novi termin pregleda. </w:t>
      </w:r>
      <w:r w:rsidR="001C4D9C">
        <w:rPr>
          <w:lang w:val="sr-Latn-CS"/>
        </w:rPr>
        <w:t>Na dashboard-u porodilje prikazuje se termin kao odobren pregled u budućnosti.</w:t>
      </w:r>
      <w:r w:rsidR="0039350C">
        <w:rPr>
          <w:lang w:val="sr-Latn-CS"/>
        </w:rPr>
        <w:t xml:space="preserve"> Lekar ostaje na istoj stranici.</w:t>
      </w:r>
    </w:p>
    <w:p w14:paraId="42470006" w14:textId="72A3AB22" w:rsidR="006D7D04" w:rsidRPr="006D7D04" w:rsidRDefault="00856689" w:rsidP="006D7D04">
      <w:pPr>
        <w:pStyle w:val="Heading2"/>
        <w:rPr>
          <w:lang w:val="sr-Latn-CS"/>
        </w:rPr>
      </w:pPr>
      <w:bookmarkStart w:id="35" w:name="_Toc210685110"/>
      <w:r>
        <w:rPr>
          <w:lang w:val="sr-Latn-CS"/>
        </w:rPr>
        <w:t>Odbijanje predloženog termina</w:t>
      </w:r>
      <w:bookmarkEnd w:id="35"/>
    </w:p>
    <w:p w14:paraId="7A3E7AA2" w14:textId="77777777" w:rsidR="001C4D9C" w:rsidRDefault="001C4D9C" w:rsidP="001C4D9C">
      <w:pPr>
        <w:rPr>
          <w:lang w:val="sr-Latn-CS"/>
        </w:rPr>
      </w:pPr>
      <w:r w:rsidRPr="007E0B43">
        <w:rPr>
          <w:lang w:val="sr-Latn-CS"/>
        </w:rPr>
        <w:t>Kratak opis:</w:t>
      </w:r>
    </w:p>
    <w:p w14:paraId="49F39F20" w14:textId="40DDD458" w:rsidR="001C4D9C" w:rsidRPr="00416144" w:rsidRDefault="001C4D9C" w:rsidP="001C4D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560"/>
        </w:tabs>
        <w:rPr>
          <w:lang w:val="sr-Latn-RS"/>
        </w:rPr>
      </w:pPr>
      <w:r>
        <w:rPr>
          <w:lang w:val="sr-Latn-CS"/>
        </w:rPr>
        <w:tab/>
        <w:t>Od</w:t>
      </w:r>
      <w:r w:rsidR="007E3860">
        <w:rPr>
          <w:lang w:val="sr-Latn-CS"/>
        </w:rPr>
        <w:t>bijanje</w:t>
      </w:r>
      <w:r>
        <w:rPr>
          <w:lang w:val="sr-Latn-CS"/>
        </w:rPr>
        <w:t xml:space="preserve"> zahtevanog</w:t>
      </w:r>
      <w:r>
        <w:rPr>
          <w:lang w:val="sr-Latn-RS"/>
        </w:rPr>
        <w:t xml:space="preserve"> termina za pregled porodilje</w:t>
      </w:r>
    </w:p>
    <w:p w14:paraId="222C6C5D" w14:textId="77777777" w:rsidR="001C4D9C" w:rsidRDefault="001C4D9C" w:rsidP="001C4D9C">
      <w:pPr>
        <w:rPr>
          <w:lang w:val="sr-Latn-CS"/>
        </w:rPr>
      </w:pPr>
      <w:r>
        <w:rPr>
          <w:lang w:val="sr-Latn-CS"/>
        </w:rPr>
        <w:t>Preduslov:</w:t>
      </w:r>
    </w:p>
    <w:p w14:paraId="1D45E82E" w14:textId="77777777" w:rsidR="001C4D9C" w:rsidRDefault="001C4D9C" w:rsidP="001C4D9C">
      <w:pPr>
        <w:rPr>
          <w:lang w:val="sr-Latn-CS"/>
        </w:rPr>
      </w:pPr>
      <w:r>
        <w:rPr>
          <w:lang w:val="sr-Latn-CS"/>
        </w:rPr>
        <w:tab/>
        <w:t>Lekar je prijavljen na web aplikaciju. Postoji poslat zahtev za pregled lekaru.</w:t>
      </w:r>
    </w:p>
    <w:p w14:paraId="1DE8EFA0" w14:textId="77777777" w:rsidR="001C4D9C" w:rsidRDefault="001C4D9C" w:rsidP="001C4D9C">
      <w:pPr>
        <w:rPr>
          <w:lang w:val="sr-Latn-CS"/>
        </w:rPr>
      </w:pPr>
      <w:r w:rsidRPr="007E0B43">
        <w:rPr>
          <w:lang w:val="sr-Latn-CS"/>
        </w:rPr>
        <w:t>Akteri:</w:t>
      </w:r>
    </w:p>
    <w:p w14:paraId="0C3D8879" w14:textId="77777777" w:rsidR="001C4D9C" w:rsidRPr="007E0B43" w:rsidRDefault="001C4D9C" w:rsidP="001C4D9C">
      <w:pPr>
        <w:rPr>
          <w:lang w:val="sr-Latn-CS"/>
        </w:rPr>
      </w:pPr>
      <w:r>
        <w:rPr>
          <w:lang w:val="sr-Latn-CS"/>
        </w:rPr>
        <w:tab/>
        <w:t>Lekar</w:t>
      </w:r>
    </w:p>
    <w:p w14:paraId="2FA9380A" w14:textId="77777777" w:rsidR="001C4D9C" w:rsidRDefault="001C4D9C" w:rsidP="001C4D9C">
      <w:pPr>
        <w:rPr>
          <w:lang w:val="sr-Latn-CS"/>
        </w:rPr>
      </w:pPr>
      <w:r w:rsidRPr="007E0B43">
        <w:rPr>
          <w:lang w:val="sr-Latn-CS"/>
        </w:rPr>
        <w:t>Osnovni tok:</w:t>
      </w:r>
    </w:p>
    <w:p w14:paraId="09D7A650" w14:textId="77777777" w:rsidR="001C4D9C" w:rsidRDefault="001C4D9C" w:rsidP="00A74429">
      <w:pPr>
        <w:pStyle w:val="ListParagraph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Lekaru se prikazuje spisak nepotvrđenih zahteva za preglede različitih trudnica.</w:t>
      </w:r>
    </w:p>
    <w:p w14:paraId="3113F3E6" w14:textId="10FBEBDB" w:rsidR="001C4D9C" w:rsidRPr="004D538D" w:rsidRDefault="001C4D9C" w:rsidP="00A74429">
      <w:pPr>
        <w:pStyle w:val="ListParagraph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 xml:space="preserve">Lekar proverava svoj raspored i klikom na dugme </w:t>
      </w:r>
      <w:r w:rsidR="007E3860">
        <w:rPr>
          <w:lang w:val="sr-Latn-CS"/>
        </w:rPr>
        <w:t>odbija</w:t>
      </w:r>
      <w:r>
        <w:rPr>
          <w:lang w:val="sr-Latn-CS"/>
        </w:rPr>
        <w:t xml:space="preserve"> zahteve koje </w:t>
      </w:r>
      <w:r w:rsidR="007E3860">
        <w:rPr>
          <w:lang w:val="sr-Latn-CS"/>
        </w:rPr>
        <w:t>ni</w:t>
      </w:r>
      <w:r>
        <w:rPr>
          <w:lang w:val="sr-Latn-CS"/>
        </w:rPr>
        <w:t xml:space="preserve">je u mogućnosti da ispuni. </w:t>
      </w:r>
    </w:p>
    <w:p w14:paraId="6580982B" w14:textId="77777777" w:rsidR="001C4D9C" w:rsidRDefault="001C4D9C" w:rsidP="001C4D9C">
      <w:pPr>
        <w:rPr>
          <w:lang w:val="sr-Latn-CS"/>
        </w:rPr>
      </w:pPr>
      <w:r w:rsidRPr="007E0B43">
        <w:rPr>
          <w:lang w:val="sr-Latn-CS"/>
        </w:rPr>
        <w:t>Izuzetci:</w:t>
      </w:r>
    </w:p>
    <w:p w14:paraId="115A8CC1" w14:textId="77777777" w:rsidR="001C4D9C" w:rsidRPr="006B4444" w:rsidRDefault="001C4D9C" w:rsidP="001C4D9C">
      <w:pPr>
        <w:rPr>
          <w:lang w:val="sr-Latn-CS"/>
        </w:rPr>
      </w:pPr>
      <w:r>
        <w:rPr>
          <w:lang w:val="sr-Latn-CS"/>
        </w:rPr>
        <w:tab/>
        <w:t>Nema</w:t>
      </w:r>
    </w:p>
    <w:p w14:paraId="59D68780" w14:textId="77777777" w:rsidR="001C4D9C" w:rsidRDefault="001C4D9C" w:rsidP="001C4D9C">
      <w:pPr>
        <w:rPr>
          <w:lang w:val="sr-Latn-CS"/>
        </w:rPr>
      </w:pPr>
      <w:r w:rsidRPr="007E0B43">
        <w:rPr>
          <w:lang w:val="sr-Latn-CS"/>
        </w:rPr>
        <w:t>Posledice:</w:t>
      </w:r>
    </w:p>
    <w:p w14:paraId="616109E4" w14:textId="4F77BB77" w:rsidR="00856689" w:rsidRPr="00642C4D" w:rsidRDefault="001C4D9C" w:rsidP="00642C4D">
      <w:pPr>
        <w:rPr>
          <w:lang w:val="sr-Latn-CS"/>
        </w:rPr>
      </w:pPr>
      <w:r>
        <w:rPr>
          <w:lang w:val="sr-Latn-CS"/>
        </w:rPr>
        <w:tab/>
        <w:t xml:space="preserve">Zahtev za pregled </w:t>
      </w:r>
      <w:r w:rsidR="007E3860">
        <w:rPr>
          <w:lang w:val="sr-Latn-CS"/>
        </w:rPr>
        <w:t xml:space="preserve">briše se </w:t>
      </w:r>
      <w:r w:rsidR="006651DC">
        <w:rPr>
          <w:lang w:val="sr-Latn-CS"/>
        </w:rPr>
        <w:t>iz baze podataka</w:t>
      </w:r>
      <w:r>
        <w:rPr>
          <w:lang w:val="sr-Latn-CS"/>
        </w:rPr>
        <w:t xml:space="preserve">. Na dashboard-u porodilje </w:t>
      </w:r>
      <w:r w:rsidR="006651DC">
        <w:rPr>
          <w:lang w:val="sr-Latn-CS"/>
        </w:rPr>
        <w:t xml:space="preserve">termin se ne prikazuje ni među zahtevima </w:t>
      </w:r>
      <w:r w:rsidR="00D12FAA">
        <w:rPr>
          <w:lang w:val="sr-Latn-CS"/>
        </w:rPr>
        <w:t xml:space="preserve">ni medju odobrenim terminima čime je </w:t>
      </w:r>
      <w:r w:rsidR="0039350C">
        <w:rPr>
          <w:lang w:val="sr-Latn-CS"/>
        </w:rPr>
        <w:t>porodilja obaveštena da je pregled odbijen</w:t>
      </w:r>
      <w:r>
        <w:rPr>
          <w:lang w:val="sr-Latn-CS"/>
        </w:rPr>
        <w:t>.</w:t>
      </w:r>
      <w:r w:rsidR="0039350C">
        <w:rPr>
          <w:lang w:val="sr-Latn-CS"/>
        </w:rPr>
        <w:t xml:space="preserve"> Lekar ostaje na istoj stranici.</w:t>
      </w:r>
    </w:p>
    <w:p w14:paraId="4A5A2CE0" w14:textId="5705F5FC" w:rsidR="006E5E1D" w:rsidRDefault="006E5E1D" w:rsidP="006E5E1D">
      <w:pPr>
        <w:pStyle w:val="Heading1"/>
        <w:rPr>
          <w:lang w:val="sr-Latn-CS"/>
        </w:rPr>
      </w:pPr>
      <w:bookmarkStart w:id="36" w:name="_Toc210685111"/>
      <w:r>
        <w:rPr>
          <w:lang w:val="sr-Latn-CS"/>
        </w:rPr>
        <w:t>Dodatni zahtevi</w:t>
      </w:r>
      <w:bookmarkEnd w:id="36"/>
    </w:p>
    <w:p w14:paraId="4A5A2CE1" w14:textId="77777777" w:rsidR="00834900" w:rsidRPr="003372D3" w:rsidRDefault="00132780" w:rsidP="00834900">
      <w:pPr>
        <w:pStyle w:val="Heading2"/>
        <w:rPr>
          <w:lang w:val="sr-Latn-CS"/>
        </w:rPr>
      </w:pPr>
      <w:bookmarkStart w:id="37" w:name="_Toc210685112"/>
      <w:r>
        <w:rPr>
          <w:lang w:val="sr-Latn-CS"/>
        </w:rPr>
        <w:t>Funkcionalnost</w:t>
      </w:r>
      <w:bookmarkEnd w:id="37"/>
    </w:p>
    <w:p w14:paraId="4A5A2CE2" w14:textId="77777777" w:rsidR="006E5E1D" w:rsidRDefault="00132780" w:rsidP="00132780">
      <w:pPr>
        <w:pStyle w:val="BodyText"/>
        <w:rPr>
          <w:lang w:val="sr-Latn-CS"/>
        </w:rPr>
      </w:pPr>
      <w:r>
        <w:rPr>
          <w:lang w:val="sr-Latn-CS"/>
        </w:rPr>
        <w:t>U ovom odeljku su specificirani funkcionalni zahtevi koji su zajednički za više slučajeva korišćenja</w:t>
      </w:r>
      <w:r w:rsidR="006E5E1D">
        <w:rPr>
          <w:lang w:val="sr-Latn-CS"/>
        </w:rPr>
        <w:t>.</w:t>
      </w:r>
    </w:p>
    <w:p w14:paraId="4A5A2CE3" w14:textId="47B7F07E" w:rsidR="00167FDF" w:rsidRDefault="00665D1B" w:rsidP="00DD0501">
      <w:pPr>
        <w:pStyle w:val="BodyText"/>
        <w:rPr>
          <w:lang w:val="sr-Latn-CS"/>
        </w:rPr>
      </w:pPr>
      <w:r>
        <w:rPr>
          <w:lang w:val="sr-Latn-CS"/>
        </w:rPr>
        <w:t>Binky web aplikacija</w:t>
      </w:r>
      <w:r w:rsidR="00167FDF">
        <w:rPr>
          <w:lang w:val="sr-Latn-CS"/>
        </w:rPr>
        <w:t xml:space="preserve"> </w:t>
      </w:r>
      <w:r w:rsidR="00DD0501">
        <w:rPr>
          <w:lang w:val="sr-Latn-CS"/>
        </w:rPr>
        <w:t>ne zahteva nikakve dodatne funkcionalnosti</w:t>
      </w:r>
      <w:r w:rsidR="00167FDF">
        <w:rPr>
          <w:lang w:val="sr-Latn-CS"/>
        </w:rPr>
        <w:t>.</w:t>
      </w:r>
    </w:p>
    <w:p w14:paraId="4A5A2CE4" w14:textId="77777777" w:rsidR="00834900" w:rsidRDefault="00834900" w:rsidP="00834900">
      <w:pPr>
        <w:pStyle w:val="Heading2"/>
        <w:rPr>
          <w:lang w:val="sr-Latn-CS"/>
        </w:rPr>
      </w:pPr>
      <w:bookmarkStart w:id="38" w:name="_Toc210685113"/>
      <w:r>
        <w:rPr>
          <w:lang w:val="sr-Latn-CS"/>
        </w:rPr>
        <w:t>Upotrebivost</w:t>
      </w:r>
      <w:bookmarkEnd w:id="38"/>
    </w:p>
    <w:p w14:paraId="4A5A2CE5" w14:textId="77777777" w:rsidR="00834900" w:rsidRDefault="00132780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</w:t>
      </w:r>
      <w:r w:rsidR="00E41E1D">
        <w:rPr>
          <w:lang w:val="sr-Latn-CS"/>
        </w:rPr>
        <w:t xml:space="preserve"> koji su vezani za, ili utiču na </w:t>
      </w:r>
      <w:r>
        <w:rPr>
          <w:lang w:val="sr-Latn-CS"/>
        </w:rPr>
        <w:t>upotrebivosti sistema koji se razvija.</w:t>
      </w:r>
    </w:p>
    <w:p w14:paraId="4A5A2CE6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 w:rsidRPr="001517F6">
        <w:rPr>
          <w:b/>
          <w:bCs/>
          <w:lang w:val="sr-Latn-CS"/>
        </w:rPr>
        <w:t>Korisnički interfejs prilagođen korisniku:</w:t>
      </w:r>
    </w:p>
    <w:p w14:paraId="4A5A2CE7" w14:textId="705B557C" w:rsidR="001517F6" w:rsidRDefault="00F220C7" w:rsidP="00F220C7">
      <w:pPr>
        <w:pStyle w:val="BodyText"/>
        <w:rPr>
          <w:lang w:val="sr-Latn-CS"/>
        </w:rPr>
      </w:pPr>
      <w:r>
        <w:rPr>
          <w:lang w:val="sr-Latn-CS"/>
        </w:rPr>
        <w:t xml:space="preserve">Korisnički interfejs </w:t>
      </w:r>
      <w:r w:rsidR="00ED402C">
        <w:rPr>
          <w:lang w:val="sr-Latn-CS"/>
        </w:rPr>
        <w:t xml:space="preserve">Binky web aplikacije </w:t>
      </w:r>
      <w:r>
        <w:rPr>
          <w:lang w:val="sr-Latn-CS"/>
        </w:rPr>
        <w:t xml:space="preserve">će biti dizajniran tako da bude omogućeno jednostavno i intuitivno korišćenje bez potrebe za organizovanjem dodatne obuke. </w:t>
      </w:r>
    </w:p>
    <w:p w14:paraId="4A5A2CE8" w14:textId="77777777" w:rsidR="00834900" w:rsidRPr="003372D3" w:rsidRDefault="00834900" w:rsidP="00834900">
      <w:pPr>
        <w:pStyle w:val="Heading2"/>
        <w:rPr>
          <w:lang w:val="sr-Latn-CS"/>
        </w:rPr>
      </w:pPr>
      <w:bookmarkStart w:id="39" w:name="_Toc210685114"/>
      <w:r>
        <w:rPr>
          <w:lang w:val="sr-Latn-CS"/>
        </w:rPr>
        <w:t>Pouzdanost</w:t>
      </w:r>
      <w:bookmarkEnd w:id="39"/>
    </w:p>
    <w:p w14:paraId="4A5A2CE9" w14:textId="77777777" w:rsidR="00834900" w:rsidRDefault="00E41E1D" w:rsidP="00834900">
      <w:pPr>
        <w:pStyle w:val="BodyText"/>
        <w:rPr>
          <w:lang w:val="sr-Latn-CS"/>
        </w:rPr>
      </w:pPr>
      <w:r>
        <w:rPr>
          <w:lang w:val="sr-Latn-CS"/>
        </w:rPr>
        <w:t>U ovom odeljku su specificirani zahtevi u pogledu pouzdanosti sistema koji se razvija.</w:t>
      </w:r>
    </w:p>
    <w:p w14:paraId="4A5A2CEA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</w:t>
      </w:r>
      <w:r w:rsidRPr="001517F6">
        <w:rPr>
          <w:b/>
          <w:bCs/>
          <w:lang w:val="sr-Latn-CS"/>
        </w:rPr>
        <w:t>:</w:t>
      </w:r>
    </w:p>
    <w:p w14:paraId="4A5A2CEB" w14:textId="4159DD97" w:rsidR="001517F6" w:rsidRDefault="00ED402C" w:rsidP="00456A20">
      <w:pPr>
        <w:pStyle w:val="BodyText"/>
        <w:rPr>
          <w:lang w:val="sr-Latn-CS"/>
        </w:rPr>
      </w:pPr>
      <w:r>
        <w:rPr>
          <w:lang w:val="sr-Latn-CS"/>
        </w:rPr>
        <w:t>Binky</w:t>
      </w:r>
      <w:r w:rsidR="00456A20">
        <w:rPr>
          <w:lang w:val="sr-Latn-CS"/>
        </w:rPr>
        <w:t xml:space="preserve"> portal će biti dostupan 24 časa dnevno, 7 dana u nedelji. Vreme kada portal nije dostupan ne sme da pređe </w:t>
      </w:r>
      <w:r>
        <w:rPr>
          <w:lang w:val="sr-Latn-CS"/>
        </w:rPr>
        <w:t>5</w:t>
      </w:r>
      <w:r w:rsidR="00456A20">
        <w:rPr>
          <w:lang w:val="sr-Latn-CS"/>
        </w:rPr>
        <w:t>%.</w:t>
      </w:r>
    </w:p>
    <w:p w14:paraId="4A5A2CEC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Srednje vreme između otkaza</w:t>
      </w:r>
      <w:r w:rsidRPr="001517F6">
        <w:rPr>
          <w:b/>
          <w:bCs/>
          <w:lang w:val="sr-Latn-CS"/>
        </w:rPr>
        <w:t>:</w:t>
      </w:r>
    </w:p>
    <w:p w14:paraId="4A5A2CED" w14:textId="4D4F3E8D" w:rsidR="001517F6" w:rsidRDefault="00456A20" w:rsidP="00456A20">
      <w:pPr>
        <w:pStyle w:val="BodyText"/>
        <w:rPr>
          <w:lang w:val="sr-Latn-CS"/>
        </w:rPr>
      </w:pPr>
      <w:r>
        <w:rPr>
          <w:lang w:val="sr-Latn-CS"/>
        </w:rPr>
        <w:t xml:space="preserve">Srednje vreme između dva sukcesivna otkaza ne sme da padne ispod </w:t>
      </w:r>
      <w:r w:rsidR="00187F69">
        <w:rPr>
          <w:lang w:val="sr-Latn-CS"/>
        </w:rPr>
        <w:t>120</w:t>
      </w:r>
      <w:r>
        <w:rPr>
          <w:lang w:val="sr-Latn-CS"/>
        </w:rPr>
        <w:t xml:space="preserve"> sati.</w:t>
      </w:r>
    </w:p>
    <w:p w14:paraId="4A5A2CEE" w14:textId="77777777" w:rsidR="00834900" w:rsidRPr="003372D3" w:rsidRDefault="00834900" w:rsidP="00834900">
      <w:pPr>
        <w:pStyle w:val="Heading2"/>
        <w:rPr>
          <w:lang w:val="sr-Latn-CS"/>
        </w:rPr>
      </w:pPr>
      <w:bookmarkStart w:id="40" w:name="_Toc210685115"/>
      <w:r>
        <w:rPr>
          <w:lang w:val="sr-Latn-CS"/>
        </w:rPr>
        <w:t>Performanse</w:t>
      </w:r>
      <w:bookmarkEnd w:id="40"/>
    </w:p>
    <w:p w14:paraId="4A5A2CEF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definišu željene performanse sistema koji se razvija.</w:t>
      </w:r>
    </w:p>
    <w:p w14:paraId="4A5A2CF0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Broj korisnika koji simultano pristupaju</w:t>
      </w:r>
      <w:r w:rsidRPr="001517F6">
        <w:rPr>
          <w:b/>
          <w:bCs/>
          <w:lang w:val="sr-Latn-CS"/>
        </w:rPr>
        <w:t>:</w:t>
      </w:r>
    </w:p>
    <w:p w14:paraId="4A5A2CF1" w14:textId="26F65AE5" w:rsidR="001517F6" w:rsidRDefault="00037080" w:rsidP="00037080">
      <w:pPr>
        <w:pStyle w:val="BodyText"/>
        <w:rPr>
          <w:lang w:val="sr-Latn-CS"/>
        </w:rPr>
      </w:pPr>
      <w:r>
        <w:rPr>
          <w:lang w:val="sr-Latn-CS"/>
        </w:rPr>
        <w:t xml:space="preserve">Sistem će da podrži do </w:t>
      </w:r>
      <w:r w:rsidR="00134C9C">
        <w:rPr>
          <w:lang w:val="sr-Latn-CS"/>
        </w:rPr>
        <w:t>100</w:t>
      </w:r>
      <w:r>
        <w:rPr>
          <w:lang w:val="sr-Latn-CS"/>
        </w:rPr>
        <w:t xml:space="preserve"> simultanih pristupa korisnika</w:t>
      </w:r>
      <w:r w:rsidR="00206198">
        <w:rPr>
          <w:lang w:val="sr-Latn-CS"/>
        </w:rPr>
        <w:t xml:space="preserve"> portalu</w:t>
      </w:r>
      <w:r>
        <w:rPr>
          <w:lang w:val="sr-Latn-CS"/>
        </w:rPr>
        <w:t>.</w:t>
      </w:r>
      <w:r w:rsidR="00F220C7">
        <w:rPr>
          <w:lang w:val="sr-Latn-CS"/>
        </w:rPr>
        <w:t xml:space="preserve"> </w:t>
      </w:r>
    </w:p>
    <w:p w14:paraId="4A5A2CF2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 xml:space="preserve">Vreme odziva </w:t>
      </w:r>
      <w:r w:rsidR="00456A20">
        <w:rPr>
          <w:b/>
          <w:bCs/>
          <w:lang w:val="sr-Latn-CS"/>
        </w:rPr>
        <w:t xml:space="preserve">za pristup </w:t>
      </w:r>
      <w:r>
        <w:rPr>
          <w:b/>
          <w:bCs/>
          <w:lang w:val="sr-Latn-CS"/>
        </w:rPr>
        <w:t>baz</w:t>
      </w:r>
      <w:r w:rsidR="00456A20">
        <w:rPr>
          <w:b/>
          <w:bCs/>
          <w:lang w:val="sr-Latn-CS"/>
        </w:rPr>
        <w:t>i</w:t>
      </w:r>
      <w:r>
        <w:rPr>
          <w:b/>
          <w:bCs/>
          <w:lang w:val="sr-Latn-CS"/>
        </w:rPr>
        <w:t xml:space="preserve"> podataka</w:t>
      </w:r>
      <w:r w:rsidRPr="001517F6">
        <w:rPr>
          <w:b/>
          <w:bCs/>
          <w:lang w:val="sr-Latn-CS"/>
        </w:rPr>
        <w:t>:</w:t>
      </w:r>
    </w:p>
    <w:p w14:paraId="4A5A2CF3" w14:textId="631E33D0" w:rsidR="001517F6" w:rsidRPr="002239D8" w:rsidRDefault="002239D8" w:rsidP="00677488">
      <w:pPr>
        <w:pStyle w:val="BodyText"/>
        <w:rPr>
          <w:lang w:val="sr-Latn-RS"/>
        </w:rPr>
      </w:pPr>
      <w:r>
        <w:rPr>
          <w:lang w:val="sr-Latn-CS"/>
        </w:rPr>
        <w:t>Vreme odziva servera ne sme da pre</w:t>
      </w:r>
      <w:r>
        <w:rPr>
          <w:lang w:val="sr-Latn-RS"/>
        </w:rPr>
        <w:t>đe 5 sekundi.</w:t>
      </w:r>
    </w:p>
    <w:p w14:paraId="4A5A2CF4" w14:textId="77777777" w:rsidR="00834900" w:rsidRPr="003372D3" w:rsidRDefault="00E41E1D" w:rsidP="00E41E1D">
      <w:pPr>
        <w:pStyle w:val="Heading2"/>
        <w:rPr>
          <w:lang w:val="sr-Latn-CS"/>
        </w:rPr>
      </w:pPr>
      <w:bookmarkStart w:id="41" w:name="_Toc210685116"/>
      <w:r>
        <w:rPr>
          <w:lang w:val="sr-Latn-CS"/>
        </w:rPr>
        <w:t>Podrška i održavanje</w:t>
      </w:r>
      <w:bookmarkEnd w:id="41"/>
    </w:p>
    <w:p w14:paraId="4A5A2CF5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treba da poboljšaju stepen podrške i mogućnost održavanja sistema koji se razvija</w:t>
      </w:r>
      <w:r w:rsidRPr="00E41E1D">
        <w:rPr>
          <w:lang w:val="sr-Latn-CS"/>
        </w:rPr>
        <w:t>.</w:t>
      </w:r>
    </w:p>
    <w:p w14:paraId="4A5A2CF6" w14:textId="71C70E15" w:rsidR="00114E2C" w:rsidRDefault="00134C9C" w:rsidP="00114E2C">
      <w:pPr>
        <w:pStyle w:val="BodyText"/>
        <w:rPr>
          <w:lang w:val="sr-Latn-CS"/>
        </w:rPr>
      </w:pPr>
      <w:r>
        <w:rPr>
          <w:lang w:val="sr-Latn-CS"/>
        </w:rPr>
        <w:t>Binky web aplikacja</w:t>
      </w:r>
      <w:r w:rsidR="00114E2C">
        <w:rPr>
          <w:lang w:val="sr-Latn-CS"/>
        </w:rPr>
        <w:t xml:space="preserve"> ne zahteva posebnu podršku</w:t>
      </w:r>
      <w:r>
        <w:rPr>
          <w:lang w:val="sr-Latn-CS"/>
        </w:rPr>
        <w:t xml:space="preserve">. </w:t>
      </w:r>
      <w:r w:rsidR="00AF2136">
        <w:rPr>
          <w:lang w:val="sr-Latn-CS"/>
        </w:rPr>
        <w:t>Održavanje i evolucija aplikacije nastupaju nakon komunikacije sa early adopt-erima</w:t>
      </w:r>
      <w:r w:rsidR="00114E2C">
        <w:rPr>
          <w:lang w:val="sr-Latn-CS"/>
        </w:rPr>
        <w:t>.</w:t>
      </w:r>
    </w:p>
    <w:p w14:paraId="4A5A2CF7" w14:textId="77777777" w:rsidR="00834900" w:rsidRPr="003372D3" w:rsidRDefault="00834900" w:rsidP="00E41E1D">
      <w:pPr>
        <w:pStyle w:val="Heading2"/>
        <w:rPr>
          <w:lang w:val="sr-Latn-CS"/>
        </w:rPr>
      </w:pPr>
      <w:bookmarkStart w:id="42" w:name="_Toc210685117"/>
      <w:r>
        <w:rPr>
          <w:lang w:val="sr-Latn-CS"/>
        </w:rPr>
        <w:t>Ograničenja</w:t>
      </w:r>
      <w:bookmarkEnd w:id="42"/>
    </w:p>
    <w:p w14:paraId="4A5A2CF8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specificirana ograničenja kojih se treba pridržavati pri projektovanju sistema koji se razvija</w:t>
      </w:r>
      <w:r w:rsidRPr="00E41E1D">
        <w:rPr>
          <w:lang w:val="sr-Latn-CS"/>
        </w:rPr>
        <w:t>.</w:t>
      </w:r>
    </w:p>
    <w:p w14:paraId="4A5A2CF9" w14:textId="77777777" w:rsidR="00456A20" w:rsidRPr="001517F6" w:rsidRDefault="00A8646C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Hardverska platforma</w:t>
      </w:r>
      <w:r w:rsidR="00456A20" w:rsidRPr="001517F6">
        <w:rPr>
          <w:b/>
          <w:bCs/>
          <w:lang w:val="sr-Latn-CS"/>
        </w:rPr>
        <w:t>:</w:t>
      </w:r>
    </w:p>
    <w:p w14:paraId="4A5A2CFA" w14:textId="289522FA" w:rsidR="00A8646C" w:rsidRPr="00A8646C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>Klijentski deo sistema treba da ima mogućnost izvršavanja na bilo kom PC računaru</w:t>
      </w:r>
      <w:r w:rsidR="00EE0450">
        <w:rPr>
          <w:lang w:val="sr-Latn-CS"/>
        </w:rPr>
        <w:t xml:space="preserve"> sa pristupom internetu.</w:t>
      </w:r>
      <w:r>
        <w:rPr>
          <w:lang w:val="sr-Latn-CS"/>
        </w:rPr>
        <w:t xml:space="preserve"> </w:t>
      </w:r>
    </w:p>
    <w:p w14:paraId="4A5A2CFB" w14:textId="57D2832A" w:rsidR="00456A20" w:rsidRPr="00A8646C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>Serverski deo sistema će raditi na PC računaru</w:t>
      </w:r>
      <w:r w:rsidR="00772DEC">
        <w:rPr>
          <w:lang w:val="sr-Latn-CS"/>
        </w:rPr>
        <w:t xml:space="preserve"> Intel core i7 </w:t>
      </w:r>
      <w:r w:rsidR="0002674B">
        <w:rPr>
          <w:lang w:val="sr-Latn-CS"/>
        </w:rPr>
        <w:t>13-generacije i 32GB RAM memorije</w:t>
      </w:r>
      <w:r>
        <w:rPr>
          <w:lang w:val="sr-Latn-CS"/>
        </w:rPr>
        <w:t>.</w:t>
      </w:r>
    </w:p>
    <w:p w14:paraId="4A5A2CFC" w14:textId="77777777" w:rsidR="00456A20" w:rsidRPr="001517F6" w:rsidRDefault="00456A20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Tipovi Web čitača</w:t>
      </w:r>
      <w:r w:rsidRPr="001517F6">
        <w:rPr>
          <w:b/>
          <w:bCs/>
          <w:lang w:val="sr-Latn-CS"/>
        </w:rPr>
        <w:t>:</w:t>
      </w:r>
    </w:p>
    <w:p w14:paraId="4A5A2CFD" w14:textId="004A1D3D" w:rsidR="00834900" w:rsidRPr="00397DD2" w:rsidRDefault="001C5F47" w:rsidP="00C64574">
      <w:pPr>
        <w:pStyle w:val="BodyText"/>
        <w:rPr>
          <w:lang w:val="sr-Latn-CS"/>
        </w:rPr>
      </w:pPr>
      <w:r>
        <w:rPr>
          <w:lang w:val="sr-Latn-CS"/>
        </w:rPr>
        <w:t>Klijentski deo</w:t>
      </w:r>
      <w:r w:rsidR="0002674B">
        <w:rPr>
          <w:lang w:val="sr-Latn-CS"/>
        </w:rPr>
        <w:t xml:space="preserve"> Binky web aplikacije radi u proizvoljnom web čitaču</w:t>
      </w:r>
      <w:r w:rsidR="00167FDF">
        <w:rPr>
          <w:lang w:val="sr-Latn-CS"/>
        </w:rPr>
        <w:t>.</w:t>
      </w:r>
    </w:p>
    <w:sectPr w:rsidR="00834900" w:rsidRPr="00397DD2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5A31" w14:textId="77777777" w:rsidR="005374D4" w:rsidRDefault="005374D4">
      <w:r>
        <w:separator/>
      </w:r>
    </w:p>
  </w:endnote>
  <w:endnote w:type="continuationSeparator" w:id="0">
    <w:p w14:paraId="0D993588" w14:textId="77777777" w:rsidR="005374D4" w:rsidRDefault="00537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2D13" w14:textId="77777777" w:rsidR="002C12A7" w:rsidRDefault="002C12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5A2D14" w14:textId="77777777" w:rsidR="002C12A7" w:rsidRDefault="002C12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2C12A7" w:rsidRPr="003372D3" w14:paraId="4A5A2D21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4A5A2D1E" w14:textId="77777777" w:rsidR="002C12A7" w:rsidRPr="003372D3" w:rsidRDefault="002C12A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4A5A2D1F" w14:textId="077F267C" w:rsidR="002C12A7" w:rsidRPr="003372D3" w:rsidRDefault="002C12A7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="002B46C5">
            <w:rPr>
              <w:lang w:val="sr-Latn-CS"/>
            </w:rPr>
            <w:t>C&amp;C</w:t>
          </w:r>
          <w:r w:rsidRPr="003372D3">
            <w:rPr>
              <w:lang w:val="sr-Latn-CS"/>
            </w:rPr>
            <w:t>, 2</w:t>
          </w:r>
          <w:r w:rsidR="002B46C5">
            <w:rPr>
              <w:lang w:val="sr-Latn-CS"/>
            </w:rPr>
            <w:t>025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A5A2D20" w14:textId="77777777" w:rsidR="002C12A7" w:rsidRPr="003372D3" w:rsidRDefault="002C12A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D7F"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 NUMPAGES  \* MERGEFORMAT ">
            <w:r w:rsidR="00723D7F">
              <w:rPr>
                <w:rStyle w:val="PageNumber"/>
                <w:noProof/>
                <w:lang w:val="sr-Latn-CS"/>
              </w:rPr>
              <w:t>19</w:t>
            </w:r>
          </w:fldSimple>
        </w:p>
      </w:tc>
    </w:tr>
  </w:tbl>
  <w:p w14:paraId="4A5A2D22" w14:textId="77777777" w:rsidR="002C12A7" w:rsidRPr="003372D3" w:rsidRDefault="002C12A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2D24" w14:textId="77777777" w:rsidR="002C12A7" w:rsidRDefault="002C1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9B587" w14:textId="77777777" w:rsidR="005374D4" w:rsidRDefault="005374D4">
      <w:r>
        <w:separator/>
      </w:r>
    </w:p>
  </w:footnote>
  <w:footnote w:type="continuationSeparator" w:id="0">
    <w:p w14:paraId="6016246E" w14:textId="77777777" w:rsidR="005374D4" w:rsidRDefault="00537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2D0E" w14:textId="77777777" w:rsidR="002C12A7" w:rsidRDefault="002C12A7">
    <w:pPr>
      <w:rPr>
        <w:sz w:val="24"/>
      </w:rPr>
    </w:pPr>
  </w:p>
  <w:p w14:paraId="4A5A2D0F" w14:textId="77777777" w:rsidR="002C12A7" w:rsidRDefault="002C12A7">
    <w:pPr>
      <w:pBdr>
        <w:top w:val="single" w:sz="6" w:space="1" w:color="auto"/>
      </w:pBdr>
      <w:rPr>
        <w:sz w:val="24"/>
      </w:rPr>
    </w:pPr>
  </w:p>
  <w:p w14:paraId="4A5A2D10" w14:textId="3B9B2CF6" w:rsidR="002C12A7" w:rsidRDefault="006259D8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C</w:t>
    </w:r>
    <w:r w:rsidR="00A46FFB">
      <w:rPr>
        <w:rFonts w:ascii="Arial" w:hAnsi="Arial"/>
        <w:b/>
        <w:sz w:val="36"/>
      </w:rPr>
      <w:t>&amp;C team</w:t>
    </w:r>
  </w:p>
  <w:p w14:paraId="4A5A2D11" w14:textId="77777777" w:rsidR="002C12A7" w:rsidRDefault="002C12A7">
    <w:pPr>
      <w:pBdr>
        <w:bottom w:val="single" w:sz="6" w:space="1" w:color="auto"/>
      </w:pBdr>
      <w:jc w:val="right"/>
      <w:rPr>
        <w:sz w:val="24"/>
      </w:rPr>
    </w:pPr>
  </w:p>
  <w:p w14:paraId="4A5A2D12" w14:textId="77777777" w:rsidR="002C12A7" w:rsidRDefault="002C1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C12A7" w:rsidRPr="003372D3" w14:paraId="4A5A2D17" w14:textId="77777777">
      <w:tc>
        <w:tcPr>
          <w:tcW w:w="6379" w:type="dxa"/>
        </w:tcPr>
        <w:p w14:paraId="4A5A2D15" w14:textId="67835057" w:rsidR="002C12A7" w:rsidRPr="003372D3" w:rsidRDefault="000A5B63">
          <w:pPr>
            <w:rPr>
              <w:lang w:val="sr-Latn-CS"/>
            </w:rPr>
          </w:pPr>
          <w:r>
            <w:rPr>
              <w:lang w:val="sr-Latn-CS"/>
            </w:rPr>
            <w:t>Binky</w:t>
          </w:r>
        </w:p>
      </w:tc>
      <w:tc>
        <w:tcPr>
          <w:tcW w:w="3179" w:type="dxa"/>
        </w:tcPr>
        <w:p w14:paraId="4A5A2D16" w14:textId="29ED12BF" w:rsidR="002C12A7" w:rsidRPr="003372D3" w:rsidRDefault="002C12A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</w:t>
          </w:r>
          <w:r w:rsidR="00D52902">
            <w:rPr>
              <w:lang w:val="sr-Latn-CS"/>
            </w:rPr>
            <w:t>1</w:t>
          </w:r>
        </w:p>
      </w:tc>
    </w:tr>
    <w:tr w:rsidR="002C12A7" w:rsidRPr="003372D3" w14:paraId="4A5A2D1A" w14:textId="77777777">
      <w:tc>
        <w:tcPr>
          <w:tcW w:w="6379" w:type="dxa"/>
        </w:tcPr>
        <w:p w14:paraId="4A5A2D18" w14:textId="77777777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4A5A2D19" w14:textId="00449CDA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 xml:space="preserve">  Datum:  </w:t>
          </w:r>
          <w:r w:rsidR="000A5B63">
            <w:rPr>
              <w:lang w:val="sr-Latn-CS"/>
            </w:rPr>
            <w:t>0</w:t>
          </w:r>
          <w:r w:rsidR="00D52902">
            <w:rPr>
              <w:lang w:val="sr-Latn-CS"/>
            </w:rPr>
            <w:t>9</w:t>
          </w:r>
          <w:r w:rsidRPr="003372D3">
            <w:rPr>
              <w:lang w:val="sr-Latn-CS"/>
            </w:rPr>
            <w:t>.</w:t>
          </w:r>
          <w:r w:rsidR="000A5B63">
            <w:rPr>
              <w:lang w:val="sr-Latn-CS"/>
            </w:rPr>
            <w:t>10.2025.</w:t>
          </w:r>
          <w:r w:rsidRPr="003372D3">
            <w:rPr>
              <w:lang w:val="sr-Latn-CS"/>
            </w:rPr>
            <w:t xml:space="preserve"> god.</w:t>
          </w:r>
        </w:p>
      </w:tc>
    </w:tr>
    <w:tr w:rsidR="002C12A7" w:rsidRPr="003372D3" w14:paraId="4A5A2D1C" w14:textId="77777777">
      <w:tc>
        <w:tcPr>
          <w:tcW w:w="9558" w:type="dxa"/>
          <w:gridSpan w:val="2"/>
        </w:tcPr>
        <w:p w14:paraId="4A5A2D1B" w14:textId="43152444" w:rsidR="002C12A7" w:rsidRPr="003372D3" w:rsidRDefault="002C12A7">
          <w:pPr>
            <w:rPr>
              <w:lang w:val="sr-Latn-CS"/>
            </w:rPr>
          </w:pPr>
          <w:r w:rsidRPr="003372D3">
            <w:rPr>
              <w:lang w:val="sr-Latn-CS"/>
            </w:rPr>
            <w:t>SWE-</w:t>
          </w:r>
          <w:r w:rsidR="000A5B63">
            <w:rPr>
              <w:lang w:val="sr-Latn-CS"/>
            </w:rPr>
            <w:t>Binky</w:t>
          </w:r>
          <w:r w:rsidRPr="003372D3">
            <w:rPr>
              <w:lang w:val="sr-Latn-CS"/>
            </w:rPr>
            <w:t>-0</w:t>
          </w:r>
          <w:r>
            <w:rPr>
              <w:lang w:val="sr-Latn-CS"/>
            </w:rPr>
            <w:t>4</w:t>
          </w:r>
        </w:p>
      </w:tc>
    </w:tr>
  </w:tbl>
  <w:p w14:paraId="4A5A2D1D" w14:textId="77777777" w:rsidR="002C12A7" w:rsidRPr="003372D3" w:rsidRDefault="002C12A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2D23" w14:textId="77777777" w:rsidR="002C12A7" w:rsidRDefault="002C1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6F8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D04C80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A34D66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E45CA6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052B81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4E398B"/>
    <w:multiLevelType w:val="hybridMultilevel"/>
    <w:tmpl w:val="C7CA06CA"/>
    <w:lvl w:ilvl="0" w:tplc="3190C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815A1B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F7019A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797B74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44C2D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CD5A22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2F1466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57760D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1B325D"/>
    <w:multiLevelType w:val="hybridMultilevel"/>
    <w:tmpl w:val="D6CAAEFE"/>
    <w:lvl w:ilvl="0" w:tplc="9A600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E14840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994B60"/>
    <w:multiLevelType w:val="hybridMultilevel"/>
    <w:tmpl w:val="D6504030"/>
    <w:lvl w:ilvl="0" w:tplc="AE68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806608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7E5A24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095F89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AE799F"/>
    <w:multiLevelType w:val="hybridMultilevel"/>
    <w:tmpl w:val="287C7834"/>
    <w:lvl w:ilvl="0" w:tplc="3202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410FED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70004F"/>
    <w:multiLevelType w:val="hybridMultilevel"/>
    <w:tmpl w:val="463AA044"/>
    <w:lvl w:ilvl="0" w:tplc="A34896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E7055C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3420F5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5" w15:restartNumberingAfterBreak="0">
    <w:nsid w:val="75E1036C"/>
    <w:multiLevelType w:val="hybridMultilevel"/>
    <w:tmpl w:val="D6CAAEF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E41EDA"/>
    <w:multiLevelType w:val="hybridMultilevel"/>
    <w:tmpl w:val="8E2E0236"/>
    <w:lvl w:ilvl="0" w:tplc="B14AD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C953DF"/>
    <w:multiLevelType w:val="multilevel"/>
    <w:tmpl w:val="627A7ED6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  <w:rPr>
        <w:b/>
        <w:bCs/>
      </w:r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8" w15:restartNumberingAfterBreak="0">
    <w:nsid w:val="7B985008"/>
    <w:multiLevelType w:val="hybridMultilevel"/>
    <w:tmpl w:val="C7CA06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6984870">
    <w:abstractNumId w:val="27"/>
  </w:num>
  <w:num w:numId="2" w16cid:durableId="1907104553">
    <w:abstractNumId w:val="24"/>
  </w:num>
  <w:num w:numId="3" w16cid:durableId="1640526760">
    <w:abstractNumId w:val="15"/>
  </w:num>
  <w:num w:numId="4" w16cid:durableId="1126387368">
    <w:abstractNumId w:val="26"/>
  </w:num>
  <w:num w:numId="5" w16cid:durableId="1551112281">
    <w:abstractNumId w:val="13"/>
  </w:num>
  <w:num w:numId="6" w16cid:durableId="1540971951">
    <w:abstractNumId w:val="21"/>
  </w:num>
  <w:num w:numId="7" w16cid:durableId="920798119">
    <w:abstractNumId w:val="19"/>
  </w:num>
  <w:num w:numId="8" w16cid:durableId="1703556349">
    <w:abstractNumId w:val="5"/>
  </w:num>
  <w:num w:numId="9" w16cid:durableId="1643384354">
    <w:abstractNumId w:val="17"/>
  </w:num>
  <w:num w:numId="10" w16cid:durableId="636761433">
    <w:abstractNumId w:val="3"/>
  </w:num>
  <w:num w:numId="11" w16cid:durableId="358313862">
    <w:abstractNumId w:val="2"/>
  </w:num>
  <w:num w:numId="12" w16cid:durableId="1446457752">
    <w:abstractNumId w:val="18"/>
  </w:num>
  <w:num w:numId="13" w16cid:durableId="123038864">
    <w:abstractNumId w:val="6"/>
  </w:num>
  <w:num w:numId="14" w16cid:durableId="447161117">
    <w:abstractNumId w:val="23"/>
  </w:num>
  <w:num w:numId="15" w16cid:durableId="757021231">
    <w:abstractNumId w:val="9"/>
  </w:num>
  <w:num w:numId="16" w16cid:durableId="250897159">
    <w:abstractNumId w:val="7"/>
  </w:num>
  <w:num w:numId="17" w16cid:durableId="2140150667">
    <w:abstractNumId w:val="16"/>
  </w:num>
  <w:num w:numId="18" w16cid:durableId="308634629">
    <w:abstractNumId w:val="10"/>
  </w:num>
  <w:num w:numId="19" w16cid:durableId="104158852">
    <w:abstractNumId w:val="28"/>
  </w:num>
  <w:num w:numId="20" w16cid:durableId="1023170406">
    <w:abstractNumId w:val="0"/>
  </w:num>
  <w:num w:numId="21" w16cid:durableId="418020867">
    <w:abstractNumId w:val="12"/>
  </w:num>
  <w:num w:numId="22" w16cid:durableId="1396195368">
    <w:abstractNumId w:val="8"/>
  </w:num>
  <w:num w:numId="23" w16cid:durableId="1223517661">
    <w:abstractNumId w:val="22"/>
  </w:num>
  <w:num w:numId="24" w16cid:durableId="388503403">
    <w:abstractNumId w:val="1"/>
  </w:num>
  <w:num w:numId="25" w16cid:durableId="445587906">
    <w:abstractNumId w:val="20"/>
  </w:num>
  <w:num w:numId="26" w16cid:durableId="1927495799">
    <w:abstractNumId w:val="14"/>
  </w:num>
  <w:num w:numId="27" w16cid:durableId="1084033718">
    <w:abstractNumId w:val="11"/>
  </w:num>
  <w:num w:numId="28" w16cid:durableId="920143455">
    <w:abstractNumId w:val="4"/>
  </w:num>
  <w:num w:numId="29" w16cid:durableId="2089304329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2D3"/>
    <w:rsid w:val="0002674B"/>
    <w:rsid w:val="00031BEC"/>
    <w:rsid w:val="000366F2"/>
    <w:rsid w:val="00037080"/>
    <w:rsid w:val="00040F31"/>
    <w:rsid w:val="00053F50"/>
    <w:rsid w:val="000615B4"/>
    <w:rsid w:val="0006338E"/>
    <w:rsid w:val="000731DF"/>
    <w:rsid w:val="00080F92"/>
    <w:rsid w:val="000817C9"/>
    <w:rsid w:val="00082A7C"/>
    <w:rsid w:val="00097F43"/>
    <w:rsid w:val="000A3EA4"/>
    <w:rsid w:val="000A5B63"/>
    <w:rsid w:val="000B2C36"/>
    <w:rsid w:val="000C31B1"/>
    <w:rsid w:val="000C6A5F"/>
    <w:rsid w:val="000E0148"/>
    <w:rsid w:val="000E039C"/>
    <w:rsid w:val="00104020"/>
    <w:rsid w:val="00106EBC"/>
    <w:rsid w:val="00107E73"/>
    <w:rsid w:val="00112218"/>
    <w:rsid w:val="00114E2C"/>
    <w:rsid w:val="00124484"/>
    <w:rsid w:val="00125EA9"/>
    <w:rsid w:val="0013157C"/>
    <w:rsid w:val="00132780"/>
    <w:rsid w:val="001338EA"/>
    <w:rsid w:val="00134C9C"/>
    <w:rsid w:val="0013501E"/>
    <w:rsid w:val="00136A14"/>
    <w:rsid w:val="0013797F"/>
    <w:rsid w:val="00143087"/>
    <w:rsid w:val="00150CC1"/>
    <w:rsid w:val="001517F6"/>
    <w:rsid w:val="00152040"/>
    <w:rsid w:val="00165A66"/>
    <w:rsid w:val="00167FDF"/>
    <w:rsid w:val="00171B5F"/>
    <w:rsid w:val="001807C8"/>
    <w:rsid w:val="001811C1"/>
    <w:rsid w:val="00187F69"/>
    <w:rsid w:val="00190105"/>
    <w:rsid w:val="00190DCD"/>
    <w:rsid w:val="001920A6"/>
    <w:rsid w:val="0019441E"/>
    <w:rsid w:val="001B27B9"/>
    <w:rsid w:val="001C4D9C"/>
    <w:rsid w:val="001C5F47"/>
    <w:rsid w:val="001D0890"/>
    <w:rsid w:val="001E5849"/>
    <w:rsid w:val="001F11BA"/>
    <w:rsid w:val="001F4165"/>
    <w:rsid w:val="001F663F"/>
    <w:rsid w:val="001F7D36"/>
    <w:rsid w:val="0020422A"/>
    <w:rsid w:val="00206198"/>
    <w:rsid w:val="00206E1F"/>
    <w:rsid w:val="002165D0"/>
    <w:rsid w:val="00217F26"/>
    <w:rsid w:val="002239D8"/>
    <w:rsid w:val="002243ED"/>
    <w:rsid w:val="00225B05"/>
    <w:rsid w:val="00226DF2"/>
    <w:rsid w:val="002334EB"/>
    <w:rsid w:val="00234684"/>
    <w:rsid w:val="0025395B"/>
    <w:rsid w:val="00253FC5"/>
    <w:rsid w:val="00254CBE"/>
    <w:rsid w:val="00255A41"/>
    <w:rsid w:val="00264EC4"/>
    <w:rsid w:val="00267D1C"/>
    <w:rsid w:val="00270678"/>
    <w:rsid w:val="002808DD"/>
    <w:rsid w:val="002819AF"/>
    <w:rsid w:val="00282E3E"/>
    <w:rsid w:val="002922C4"/>
    <w:rsid w:val="002A5E27"/>
    <w:rsid w:val="002A69AE"/>
    <w:rsid w:val="002A7107"/>
    <w:rsid w:val="002A7CEB"/>
    <w:rsid w:val="002B46C5"/>
    <w:rsid w:val="002B5424"/>
    <w:rsid w:val="002C12A7"/>
    <w:rsid w:val="002D325B"/>
    <w:rsid w:val="002D5541"/>
    <w:rsid w:val="002E1608"/>
    <w:rsid w:val="002F2EE0"/>
    <w:rsid w:val="002F3EB2"/>
    <w:rsid w:val="0031527A"/>
    <w:rsid w:val="003356F6"/>
    <w:rsid w:val="003372D3"/>
    <w:rsid w:val="0034031E"/>
    <w:rsid w:val="00341F9A"/>
    <w:rsid w:val="00343C55"/>
    <w:rsid w:val="00344DC1"/>
    <w:rsid w:val="00347321"/>
    <w:rsid w:val="00365AEA"/>
    <w:rsid w:val="00373231"/>
    <w:rsid w:val="003820FD"/>
    <w:rsid w:val="00383CB0"/>
    <w:rsid w:val="003860D3"/>
    <w:rsid w:val="0039103B"/>
    <w:rsid w:val="00392827"/>
    <w:rsid w:val="0039350C"/>
    <w:rsid w:val="00393DE2"/>
    <w:rsid w:val="00397DD2"/>
    <w:rsid w:val="003A1279"/>
    <w:rsid w:val="003A4C1B"/>
    <w:rsid w:val="003A60C6"/>
    <w:rsid w:val="003A7E25"/>
    <w:rsid w:val="003B1702"/>
    <w:rsid w:val="003B4F88"/>
    <w:rsid w:val="003D60F1"/>
    <w:rsid w:val="003D692A"/>
    <w:rsid w:val="003E03AA"/>
    <w:rsid w:val="003E3073"/>
    <w:rsid w:val="003E7452"/>
    <w:rsid w:val="00407EF3"/>
    <w:rsid w:val="00410F5F"/>
    <w:rsid w:val="00416144"/>
    <w:rsid w:val="004217D2"/>
    <w:rsid w:val="00424AE4"/>
    <w:rsid w:val="00432FF1"/>
    <w:rsid w:val="00445A8C"/>
    <w:rsid w:val="004526F1"/>
    <w:rsid w:val="00456A20"/>
    <w:rsid w:val="00460783"/>
    <w:rsid w:val="00473B3E"/>
    <w:rsid w:val="004831AE"/>
    <w:rsid w:val="00491039"/>
    <w:rsid w:val="00491CC1"/>
    <w:rsid w:val="00496FBA"/>
    <w:rsid w:val="004B321C"/>
    <w:rsid w:val="004B5766"/>
    <w:rsid w:val="004D0855"/>
    <w:rsid w:val="004D5083"/>
    <w:rsid w:val="004D538D"/>
    <w:rsid w:val="004E0725"/>
    <w:rsid w:val="004E4574"/>
    <w:rsid w:val="004E468C"/>
    <w:rsid w:val="004E669B"/>
    <w:rsid w:val="004E6C9A"/>
    <w:rsid w:val="00500DA2"/>
    <w:rsid w:val="0051218C"/>
    <w:rsid w:val="00516C39"/>
    <w:rsid w:val="005235CF"/>
    <w:rsid w:val="00524E07"/>
    <w:rsid w:val="00524FAE"/>
    <w:rsid w:val="00527EAF"/>
    <w:rsid w:val="00531D72"/>
    <w:rsid w:val="005374D4"/>
    <w:rsid w:val="00537571"/>
    <w:rsid w:val="00543161"/>
    <w:rsid w:val="005613E4"/>
    <w:rsid w:val="00562041"/>
    <w:rsid w:val="00566A4E"/>
    <w:rsid w:val="00571FC4"/>
    <w:rsid w:val="005725A7"/>
    <w:rsid w:val="00590137"/>
    <w:rsid w:val="00596E2B"/>
    <w:rsid w:val="00597C6D"/>
    <w:rsid w:val="005A3F8C"/>
    <w:rsid w:val="005A5E90"/>
    <w:rsid w:val="005A7DDA"/>
    <w:rsid w:val="005B1326"/>
    <w:rsid w:val="005B1E66"/>
    <w:rsid w:val="005B4961"/>
    <w:rsid w:val="005C333A"/>
    <w:rsid w:val="005D021A"/>
    <w:rsid w:val="005D4262"/>
    <w:rsid w:val="005D4644"/>
    <w:rsid w:val="005E1391"/>
    <w:rsid w:val="00602400"/>
    <w:rsid w:val="00620E7B"/>
    <w:rsid w:val="006259D8"/>
    <w:rsid w:val="006270CA"/>
    <w:rsid w:val="00627903"/>
    <w:rsid w:val="00631AA4"/>
    <w:rsid w:val="00631C6F"/>
    <w:rsid w:val="00632221"/>
    <w:rsid w:val="0063291D"/>
    <w:rsid w:val="0063574A"/>
    <w:rsid w:val="00641DDD"/>
    <w:rsid w:val="00642C4D"/>
    <w:rsid w:val="00660B84"/>
    <w:rsid w:val="00661A43"/>
    <w:rsid w:val="00662CF6"/>
    <w:rsid w:val="006651DC"/>
    <w:rsid w:val="00665D1B"/>
    <w:rsid w:val="00677488"/>
    <w:rsid w:val="00686570"/>
    <w:rsid w:val="0069445A"/>
    <w:rsid w:val="006A25EA"/>
    <w:rsid w:val="006B4444"/>
    <w:rsid w:val="006B668D"/>
    <w:rsid w:val="006C2F57"/>
    <w:rsid w:val="006D16B9"/>
    <w:rsid w:val="006D2FE2"/>
    <w:rsid w:val="006D7D04"/>
    <w:rsid w:val="006E5E1D"/>
    <w:rsid w:val="006F37E4"/>
    <w:rsid w:val="006F58B9"/>
    <w:rsid w:val="00705464"/>
    <w:rsid w:val="007061AB"/>
    <w:rsid w:val="007107D8"/>
    <w:rsid w:val="00711FAA"/>
    <w:rsid w:val="00712834"/>
    <w:rsid w:val="00716C93"/>
    <w:rsid w:val="007217ED"/>
    <w:rsid w:val="00723D7F"/>
    <w:rsid w:val="00732741"/>
    <w:rsid w:val="0074590A"/>
    <w:rsid w:val="00751D4E"/>
    <w:rsid w:val="00757C11"/>
    <w:rsid w:val="00763367"/>
    <w:rsid w:val="00772DEC"/>
    <w:rsid w:val="00785A86"/>
    <w:rsid w:val="00786068"/>
    <w:rsid w:val="00792D6C"/>
    <w:rsid w:val="0079569D"/>
    <w:rsid w:val="00796121"/>
    <w:rsid w:val="007A40D6"/>
    <w:rsid w:val="007C20ED"/>
    <w:rsid w:val="007C3966"/>
    <w:rsid w:val="007C4972"/>
    <w:rsid w:val="007C6B66"/>
    <w:rsid w:val="007C7250"/>
    <w:rsid w:val="007E0B43"/>
    <w:rsid w:val="007E3860"/>
    <w:rsid w:val="00803C9D"/>
    <w:rsid w:val="00804367"/>
    <w:rsid w:val="00822977"/>
    <w:rsid w:val="00834900"/>
    <w:rsid w:val="00841F28"/>
    <w:rsid w:val="00846DD6"/>
    <w:rsid w:val="0085233E"/>
    <w:rsid w:val="00856689"/>
    <w:rsid w:val="00865932"/>
    <w:rsid w:val="00885A38"/>
    <w:rsid w:val="008C6665"/>
    <w:rsid w:val="008C7BBC"/>
    <w:rsid w:val="008D40CE"/>
    <w:rsid w:val="008D660B"/>
    <w:rsid w:val="008E5BAD"/>
    <w:rsid w:val="008F0977"/>
    <w:rsid w:val="009029D5"/>
    <w:rsid w:val="0090327F"/>
    <w:rsid w:val="009075F6"/>
    <w:rsid w:val="00907A85"/>
    <w:rsid w:val="00930725"/>
    <w:rsid w:val="00932297"/>
    <w:rsid w:val="009325D3"/>
    <w:rsid w:val="009458D3"/>
    <w:rsid w:val="00946092"/>
    <w:rsid w:val="00947E89"/>
    <w:rsid w:val="0095579F"/>
    <w:rsid w:val="00962138"/>
    <w:rsid w:val="009662F3"/>
    <w:rsid w:val="00967902"/>
    <w:rsid w:val="00983A35"/>
    <w:rsid w:val="009963F0"/>
    <w:rsid w:val="009A291F"/>
    <w:rsid w:val="009B2233"/>
    <w:rsid w:val="009B3AA3"/>
    <w:rsid w:val="009C0B29"/>
    <w:rsid w:val="009C3260"/>
    <w:rsid w:val="009C59C0"/>
    <w:rsid w:val="009D5ECD"/>
    <w:rsid w:val="009F2784"/>
    <w:rsid w:val="009F61E4"/>
    <w:rsid w:val="00A12200"/>
    <w:rsid w:val="00A214E0"/>
    <w:rsid w:val="00A46FFB"/>
    <w:rsid w:val="00A55444"/>
    <w:rsid w:val="00A6220C"/>
    <w:rsid w:val="00A62A6D"/>
    <w:rsid w:val="00A74429"/>
    <w:rsid w:val="00A763B7"/>
    <w:rsid w:val="00A82910"/>
    <w:rsid w:val="00A8646C"/>
    <w:rsid w:val="00A87065"/>
    <w:rsid w:val="00AB730D"/>
    <w:rsid w:val="00AC076C"/>
    <w:rsid w:val="00AC1C1F"/>
    <w:rsid w:val="00AD0F0E"/>
    <w:rsid w:val="00AD17B6"/>
    <w:rsid w:val="00AD3AC3"/>
    <w:rsid w:val="00AE38C8"/>
    <w:rsid w:val="00AF19B4"/>
    <w:rsid w:val="00AF2136"/>
    <w:rsid w:val="00AF6332"/>
    <w:rsid w:val="00AF6B06"/>
    <w:rsid w:val="00AF6E64"/>
    <w:rsid w:val="00AF7F69"/>
    <w:rsid w:val="00B0102F"/>
    <w:rsid w:val="00B01D6A"/>
    <w:rsid w:val="00B205D2"/>
    <w:rsid w:val="00B20F59"/>
    <w:rsid w:val="00B33205"/>
    <w:rsid w:val="00B34A6B"/>
    <w:rsid w:val="00B3706D"/>
    <w:rsid w:val="00B40836"/>
    <w:rsid w:val="00B46D71"/>
    <w:rsid w:val="00B56527"/>
    <w:rsid w:val="00B66DA9"/>
    <w:rsid w:val="00B70376"/>
    <w:rsid w:val="00B849B5"/>
    <w:rsid w:val="00B93B67"/>
    <w:rsid w:val="00B93BAD"/>
    <w:rsid w:val="00B947EE"/>
    <w:rsid w:val="00BA03E9"/>
    <w:rsid w:val="00BA22C0"/>
    <w:rsid w:val="00BC0D10"/>
    <w:rsid w:val="00BC184C"/>
    <w:rsid w:val="00BC2229"/>
    <w:rsid w:val="00BC4506"/>
    <w:rsid w:val="00BD21DF"/>
    <w:rsid w:val="00BD71DD"/>
    <w:rsid w:val="00C032FC"/>
    <w:rsid w:val="00C206AF"/>
    <w:rsid w:val="00C24536"/>
    <w:rsid w:val="00C44BC7"/>
    <w:rsid w:val="00C471CD"/>
    <w:rsid w:val="00C503E4"/>
    <w:rsid w:val="00C549E0"/>
    <w:rsid w:val="00C54BFF"/>
    <w:rsid w:val="00C64574"/>
    <w:rsid w:val="00C83DEF"/>
    <w:rsid w:val="00C9046D"/>
    <w:rsid w:val="00C92A15"/>
    <w:rsid w:val="00CA0E82"/>
    <w:rsid w:val="00CA3838"/>
    <w:rsid w:val="00CA58C5"/>
    <w:rsid w:val="00CA5E5F"/>
    <w:rsid w:val="00CA62F9"/>
    <w:rsid w:val="00CB17FD"/>
    <w:rsid w:val="00CD5416"/>
    <w:rsid w:val="00CE3263"/>
    <w:rsid w:val="00CF2AB8"/>
    <w:rsid w:val="00CF790D"/>
    <w:rsid w:val="00D00311"/>
    <w:rsid w:val="00D007B7"/>
    <w:rsid w:val="00D055C3"/>
    <w:rsid w:val="00D12FAA"/>
    <w:rsid w:val="00D14007"/>
    <w:rsid w:val="00D178B6"/>
    <w:rsid w:val="00D20F4E"/>
    <w:rsid w:val="00D21A8C"/>
    <w:rsid w:val="00D270AF"/>
    <w:rsid w:val="00D27246"/>
    <w:rsid w:val="00D402FD"/>
    <w:rsid w:val="00D44844"/>
    <w:rsid w:val="00D52817"/>
    <w:rsid w:val="00D52902"/>
    <w:rsid w:val="00D62AEA"/>
    <w:rsid w:val="00D67D2B"/>
    <w:rsid w:val="00D7252F"/>
    <w:rsid w:val="00D77D96"/>
    <w:rsid w:val="00D82534"/>
    <w:rsid w:val="00D86A4A"/>
    <w:rsid w:val="00D91B01"/>
    <w:rsid w:val="00DA2FAE"/>
    <w:rsid w:val="00DB59A6"/>
    <w:rsid w:val="00DD0501"/>
    <w:rsid w:val="00DD4C2E"/>
    <w:rsid w:val="00DE3C0B"/>
    <w:rsid w:val="00DE518F"/>
    <w:rsid w:val="00E00633"/>
    <w:rsid w:val="00E00E47"/>
    <w:rsid w:val="00E017C3"/>
    <w:rsid w:val="00E01AFB"/>
    <w:rsid w:val="00E061BD"/>
    <w:rsid w:val="00E15A22"/>
    <w:rsid w:val="00E177E4"/>
    <w:rsid w:val="00E40863"/>
    <w:rsid w:val="00E41E1D"/>
    <w:rsid w:val="00E5055D"/>
    <w:rsid w:val="00E55045"/>
    <w:rsid w:val="00E604E6"/>
    <w:rsid w:val="00E679A0"/>
    <w:rsid w:val="00E934AD"/>
    <w:rsid w:val="00EA3D9F"/>
    <w:rsid w:val="00EB10DF"/>
    <w:rsid w:val="00EC07CE"/>
    <w:rsid w:val="00EC74E7"/>
    <w:rsid w:val="00ED1FFE"/>
    <w:rsid w:val="00ED402C"/>
    <w:rsid w:val="00EE0450"/>
    <w:rsid w:val="00EE56F0"/>
    <w:rsid w:val="00F02B6F"/>
    <w:rsid w:val="00F04356"/>
    <w:rsid w:val="00F06298"/>
    <w:rsid w:val="00F220C7"/>
    <w:rsid w:val="00F247F2"/>
    <w:rsid w:val="00F31591"/>
    <w:rsid w:val="00F51C4C"/>
    <w:rsid w:val="00F51C65"/>
    <w:rsid w:val="00F567B8"/>
    <w:rsid w:val="00F609C8"/>
    <w:rsid w:val="00F62178"/>
    <w:rsid w:val="00F6331E"/>
    <w:rsid w:val="00F6773B"/>
    <w:rsid w:val="00F70F8C"/>
    <w:rsid w:val="00F8455A"/>
    <w:rsid w:val="00F93061"/>
    <w:rsid w:val="00FA2450"/>
    <w:rsid w:val="00FA57D9"/>
    <w:rsid w:val="00FC14D3"/>
    <w:rsid w:val="00FC69D5"/>
    <w:rsid w:val="00FD7BE1"/>
    <w:rsid w:val="00FD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A2B2B"/>
  <w15:docId w15:val="{740A6464-88FA-48FD-9CA5-67075603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character" w:customStyle="1" w:styleId="BodyTextChar">
    <w:name w:val="Body Text Char"/>
    <w:basedOn w:val="DefaultParagraphFont"/>
    <w:link w:val="BodyText"/>
    <w:rsid w:val="008F0977"/>
    <w:rPr>
      <w:lang w:eastAsia="sr-Latn-CS"/>
    </w:rPr>
  </w:style>
  <w:style w:type="character" w:customStyle="1" w:styleId="HeaderChar">
    <w:name w:val="Header Char"/>
    <w:basedOn w:val="DefaultParagraphFont"/>
    <w:link w:val="Header"/>
    <w:rsid w:val="00D007B7"/>
    <w:rPr>
      <w:lang w:eastAsia="sr-Latn-CS"/>
    </w:rPr>
  </w:style>
  <w:style w:type="paragraph" w:styleId="NormalWeb">
    <w:name w:val="Normal (Web)"/>
    <w:basedOn w:val="Normal"/>
    <w:uiPriority w:val="99"/>
    <w:unhideWhenUsed/>
    <w:rsid w:val="00D007B7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82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327</TotalTime>
  <Pages>18</Pages>
  <Words>2879</Words>
  <Characters>16412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Dimitrije Dzunic</cp:lastModifiedBy>
  <cp:revision>197</cp:revision>
  <cp:lastPrinted>1899-12-31T23:00:00Z</cp:lastPrinted>
  <dcterms:created xsi:type="dcterms:W3CDTF">2021-03-24T17:21:00Z</dcterms:created>
  <dcterms:modified xsi:type="dcterms:W3CDTF">2025-10-09T10:42:00Z</dcterms:modified>
</cp:coreProperties>
</file>