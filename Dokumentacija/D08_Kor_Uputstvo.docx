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533BAC" w:rsidR="005E762D" w:rsidP="00DC4A22" w:rsidRDefault="005E762D" w14:paraId="672A6659" wp14:textId="77777777">
      <w:pPr>
        <w:pStyle w:val="Naslov"/>
        <w:jc w:val="right"/>
        <w:rPr>
          <w:lang w:val="sr-Latn-CS"/>
        </w:rPr>
      </w:pPr>
    </w:p>
    <w:p xmlns:wp14="http://schemas.microsoft.com/office/word/2010/wordml" w:rsidRPr="00533BAC" w:rsidR="005E762D" w:rsidP="00DC4A22" w:rsidRDefault="005E762D" w14:paraId="29D6B04F" wp14:textId="77777777">
      <w:pPr>
        <w:pStyle w:val="Naslov"/>
        <w:jc w:val="right"/>
        <w:rPr>
          <w:color w:val="000000"/>
          <w:lang w:val="sr-Latn-CS"/>
        </w:rPr>
      </w:pPr>
      <w:r w:rsidRPr="00533BAC">
        <w:rPr>
          <w:color w:val="000000"/>
          <w:lang w:val="sr-Latn-CS"/>
        </w:rPr>
        <w:t xml:space="preserve"> </w:t>
      </w:r>
    </w:p>
    <w:p xmlns:wp14="http://schemas.microsoft.com/office/word/2010/wordml" w:rsidRPr="00EC25D8" w:rsidR="000D13F9" w:rsidP="6E081401" w:rsidRDefault="000D13F9" w14:paraId="0E331A78" wp14:textId="3151D71C">
      <w:pPr>
        <w:pStyle w:val="Naslov"/>
        <w:jc w:val="right"/>
        <w:rPr>
          <w:i w:val="1"/>
          <w:iCs w:val="1"/>
          <w:sz w:val="44"/>
          <w:szCs w:val="44"/>
          <w:lang w:val="sr-Latn-CS"/>
        </w:rPr>
      </w:pPr>
      <w:r w:rsidRPr="6E081401" w:rsidR="2F6C07A9">
        <w:rPr>
          <w:i w:val="1"/>
          <w:iCs w:val="1"/>
          <w:sz w:val="44"/>
          <w:szCs w:val="44"/>
          <w:lang w:val="sr-Latn-CS"/>
        </w:rPr>
        <w:t>Binky</w:t>
      </w:r>
    </w:p>
    <w:p xmlns:wp14="http://schemas.microsoft.com/office/word/2010/wordml" w:rsidRPr="00EC25D8" w:rsidR="0059438F" w:rsidP="00DC4A22" w:rsidRDefault="00632C24" w14:paraId="0BC07FED" wp14:textId="77777777">
      <w:pPr>
        <w:pStyle w:val="Naslov"/>
        <w:jc w:val="right"/>
        <w:rPr>
          <w:i/>
          <w:iCs/>
          <w:sz w:val="44"/>
          <w:lang w:val="sr-Latn-CS"/>
        </w:rPr>
      </w:pPr>
      <w:r w:rsidRPr="00632C24">
        <w:rPr>
          <w:lang w:val="sr-Latn-CS"/>
        </w:rPr>
        <w:t xml:space="preserve"> </w:t>
      </w:r>
      <w:r w:rsidR="00F90094">
        <w:rPr>
          <w:lang w:val="sr-Latn-CS"/>
        </w:rPr>
        <w:t>Korisničko uputstvo</w:t>
      </w:r>
    </w:p>
    <w:p xmlns:wp14="http://schemas.microsoft.com/office/word/2010/wordml" w:rsidRPr="00EC25D8" w:rsidR="0059438F" w:rsidP="00DC4A22" w:rsidRDefault="0059438F" w14:paraId="0A37501D" wp14:textId="77777777">
      <w:pPr>
        <w:pStyle w:val="Naslov"/>
        <w:jc w:val="right"/>
        <w:rPr>
          <w:lang w:val="sr-Latn-CS"/>
        </w:rPr>
      </w:pPr>
    </w:p>
    <w:p xmlns:wp14="http://schemas.microsoft.com/office/word/2010/wordml" w:rsidRPr="00EC25D8" w:rsidR="0059438F" w:rsidP="00DC4A22" w:rsidRDefault="0059438F" w14:paraId="7E7B734B" wp14:textId="77777777">
      <w:pPr>
        <w:pStyle w:val="Naslov"/>
        <w:jc w:val="right"/>
        <w:rPr>
          <w:sz w:val="28"/>
          <w:lang w:val="sr-Latn-CS"/>
        </w:rPr>
      </w:pPr>
      <w:r w:rsidRPr="00EC25D8">
        <w:rPr>
          <w:sz w:val="28"/>
          <w:lang w:val="sr-Latn-CS"/>
        </w:rPr>
        <w:t>Verzija 1.</w:t>
      </w:r>
      <w:r>
        <w:rPr>
          <w:sz w:val="28"/>
          <w:lang w:val="sr-Latn-CS"/>
        </w:rPr>
        <w:t>0</w:t>
      </w:r>
    </w:p>
    <w:p xmlns:wp14="http://schemas.microsoft.com/office/word/2010/wordml" w:rsidRPr="00533BAC" w:rsidR="005E762D" w:rsidP="00DC4A22" w:rsidRDefault="005E762D" w14:paraId="5DAB6C7B" wp14:textId="77777777">
      <w:pPr>
        <w:pStyle w:val="Naslov"/>
        <w:jc w:val="right"/>
        <w:rPr>
          <w:sz w:val="28"/>
          <w:szCs w:val="28"/>
          <w:lang w:val="sr-Latn-CS"/>
        </w:rPr>
      </w:pPr>
    </w:p>
    <w:p xmlns:wp14="http://schemas.microsoft.com/office/word/2010/wordml" w:rsidRPr="00533BAC" w:rsidR="005E762D" w:rsidP="00DC4A22" w:rsidRDefault="005E762D" w14:paraId="02EB378F" wp14:textId="77777777">
      <w:pPr>
        <w:pStyle w:val="Naslov"/>
        <w:rPr>
          <w:sz w:val="28"/>
          <w:szCs w:val="28"/>
          <w:lang w:val="sr-Latn-CS"/>
        </w:rPr>
        <w:sectPr w:rsidRPr="00533BAC" w:rsidR="005E762D">
          <w:headerReference w:type="default" r:id="rId7"/>
          <w:pgSz w:w="12240" w:h="15840" w:orient="portrait" w:code="1"/>
          <w:pgMar w:top="1440" w:right="1440" w:bottom="1440" w:left="1440" w:header="720" w:footer="720" w:gutter="0"/>
          <w:cols w:space="720"/>
          <w:vAlign w:val="center"/>
          <w:footerReference w:type="default" r:id="Re71b4f72c9d644a4"/>
        </w:sectPr>
      </w:pPr>
    </w:p>
    <w:p xmlns:wp14="http://schemas.microsoft.com/office/word/2010/wordml" w:rsidRPr="00533BAC" w:rsidR="005E762D" w:rsidP="00DC4A22" w:rsidRDefault="005E762D" w14:paraId="3DD506BB" wp14:textId="77777777">
      <w:pPr>
        <w:pStyle w:val="Naslov"/>
        <w:rPr>
          <w:lang w:val="sr-Latn-CS"/>
        </w:rPr>
      </w:pPr>
      <w:r w:rsidRPr="00533BAC">
        <w:rPr>
          <w:lang w:val="sr-Latn-CS"/>
        </w:rPr>
        <w:t>Istorija revizija</w:t>
      </w:r>
    </w:p>
    <w:tbl>
      <w:tblPr>
        <w:tblW w:w="950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EC25D8" w:rsidR="005107C5" w:rsidTr="6E081401" w14:paraId="17AC9085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EC25D8" w:rsidR="005107C5" w:rsidP="00DC4A22" w:rsidRDefault="005107C5" w14:paraId="746F1487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EC25D8" w:rsidR="005107C5" w:rsidP="00DC4A22" w:rsidRDefault="005107C5" w14:paraId="3102AD42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  <w:tcMar/>
          </w:tcPr>
          <w:p w:rsidRPr="00EC25D8" w:rsidR="005107C5" w:rsidP="00DC4A22" w:rsidRDefault="005107C5" w14:paraId="702199EA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  <w:tcMar/>
          </w:tcPr>
          <w:p w:rsidRPr="00EC25D8" w:rsidR="005107C5" w:rsidP="00DC4A22" w:rsidRDefault="005107C5" w14:paraId="3B52C2B0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Autor</w:t>
            </w:r>
            <w:r>
              <w:rPr>
                <w:b/>
                <w:lang w:val="sr-Latn-CS"/>
              </w:rPr>
              <w:t>i</w:t>
            </w:r>
          </w:p>
        </w:tc>
      </w:tr>
      <w:tr xmlns:wp14="http://schemas.microsoft.com/office/word/2010/wordml" w:rsidRPr="00EC25D8" w:rsidR="005107C5" w:rsidTr="6E081401" w14:paraId="603D43D1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EC25D8" w:rsidR="005107C5" w:rsidP="00B43EF5" w:rsidRDefault="00B43EF5" w14:paraId="0A65DE57" wp14:textId="34E65E12">
            <w:pPr>
              <w:pStyle w:val="Tabletext"/>
              <w:rPr>
                <w:lang w:val="sr-Latn-CS"/>
              </w:rPr>
            </w:pPr>
            <w:r w:rsidRPr="6E081401" w:rsidR="776A5F0E">
              <w:rPr>
                <w:lang w:val="sr-Latn-CS"/>
              </w:rPr>
              <w:t>08.10.2025</w:t>
            </w:r>
            <w:r w:rsidRPr="6E081401" w:rsidR="1673CECF">
              <w:rPr>
                <w:lang w:val="sr-Latn-CS"/>
              </w:rPr>
              <w:t>.</w:t>
            </w:r>
          </w:p>
        </w:tc>
        <w:tc>
          <w:tcPr>
            <w:tcW w:w="1152" w:type="dxa"/>
            <w:tcMar/>
          </w:tcPr>
          <w:p w:rsidRPr="00EC25D8" w:rsidR="005107C5" w:rsidP="00DC4A22" w:rsidRDefault="005107C5" w14:paraId="4B3AA50C" wp14:textId="77777777">
            <w:pPr>
              <w:pStyle w:val="Tabletext"/>
              <w:rPr>
                <w:lang w:val="sr-Latn-CS"/>
              </w:rPr>
            </w:pPr>
            <w:r w:rsidRPr="00EC25D8">
              <w:rPr>
                <w:lang w:val="sr-Latn-CS"/>
              </w:rPr>
              <w:t>1.0</w:t>
            </w:r>
          </w:p>
        </w:tc>
        <w:tc>
          <w:tcPr>
            <w:tcW w:w="3744" w:type="dxa"/>
            <w:tcMar/>
          </w:tcPr>
          <w:p w:rsidRPr="00EC25D8" w:rsidR="005107C5" w:rsidP="00DC4A22" w:rsidRDefault="005107C5" w14:paraId="621BE96F" wp14:textId="7777777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 xml:space="preserve">finalna </w:t>
            </w:r>
            <w:r w:rsidRPr="00EC25D8">
              <w:rPr>
                <w:lang w:val="sr-Latn-CS"/>
              </w:rPr>
              <w:t>verzija</w:t>
            </w:r>
          </w:p>
        </w:tc>
        <w:tc>
          <w:tcPr>
            <w:tcW w:w="2304" w:type="dxa"/>
            <w:tcMar/>
          </w:tcPr>
          <w:p w:rsidRPr="00EC25D8" w:rsidR="00B94209" w:rsidP="6E081401" w:rsidRDefault="00D102C4" w14:paraId="350BFD07" wp14:textId="6527EEB4">
            <w:pPr>
              <w:pStyle w:val="Normal"/>
              <w:suppressLineNumbers w:val="0"/>
              <w:bidi w:val="0"/>
              <w:spacing w:before="0" w:beforeAutospacing="off" w:after="0" w:afterAutospacing="off" w:line="240" w:lineRule="atLeast"/>
              <w:ind w:left="0" w:right="0"/>
              <w:jc w:val="left"/>
            </w:pPr>
            <w:r w:rsidR="04EBB3F5">
              <w:rPr/>
              <w:t>Neda, Natalija, Dimitrije, Milena</w:t>
            </w:r>
          </w:p>
          <w:p w:rsidRPr="00EC25D8" w:rsidR="00B94209" w:rsidP="00DC4A22" w:rsidRDefault="00D102C4" w14:paraId="32593CF2" wp14:textId="1D3168A6">
            <w:pPr>
              <w:pStyle w:val="Tabletext"/>
              <w:spacing w:after="0"/>
              <w:rPr>
                <w:lang w:val="sr-Latn-CS"/>
              </w:rPr>
            </w:pPr>
          </w:p>
        </w:tc>
      </w:tr>
    </w:tbl>
    <w:p xmlns:wp14="http://schemas.microsoft.com/office/word/2010/wordml" w:rsidRPr="00533BAC" w:rsidR="005E762D" w:rsidP="00DC4A22" w:rsidRDefault="005E762D" w14:paraId="6A05A809" wp14:textId="77777777">
      <w:pPr>
        <w:rPr>
          <w:lang w:val="sr-Latn-CS"/>
        </w:rPr>
      </w:pPr>
    </w:p>
    <w:p xmlns:wp14="http://schemas.microsoft.com/office/word/2010/wordml" w:rsidRPr="00533BAC" w:rsidR="005E762D" w:rsidP="6E081401" w:rsidRDefault="000471BA" w14:paraId="7B73705E" wp14:textId="451E2BDC">
      <w:pPr>
        <w:pStyle w:val="Naslov"/>
        <w:rPr>
          <w:lang w:val="sr-Latn-CS"/>
        </w:rPr>
      </w:pPr>
    </w:p>
    <w:p w:rsidR="230B0D48" w:rsidRDefault="230B0D48" w14:paraId="50C1B007" w14:textId="2B84EFAD">
      <w:r>
        <w:br w:type="page"/>
      </w:r>
    </w:p>
    <w:p w:rsidR="65C9B3C3" w:rsidP="230B0D48" w:rsidRDefault="65C9B3C3" w14:paraId="00964D9B" w14:textId="360B44B2">
      <w:pPr>
        <w:pStyle w:val="Naslov"/>
        <w:rPr>
          <w:lang w:val="sr-Latn-CS"/>
        </w:rPr>
      </w:pPr>
      <w:r w:rsidRPr="230B0D48" w:rsidR="65C9B3C3">
        <w:rPr>
          <w:lang w:val="sr-Latn-CS"/>
        </w:rPr>
        <w:t>Sadržaj</w:t>
      </w:r>
    </w:p>
    <w:sdt>
      <w:sdtPr>
        <w:id w:val="2121431205"/>
        <w:docPartObj>
          <w:docPartGallery w:val="Table of Contents"/>
          <w:docPartUnique/>
        </w:docPartObj>
      </w:sdtPr>
      <w:sdtContent>
        <w:p w:rsidR="230B0D48" w:rsidP="230B0D48" w:rsidRDefault="230B0D48" w14:paraId="138760CF" w14:textId="037BB939">
          <w:pPr>
            <w:pStyle w:val="SADRAJ1"/>
            <w:tabs>
              <w:tab w:val="left" w:leader="none" w:pos="390"/>
              <w:tab w:val="right" w:leader="none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59178530">
            <w:r w:rsidRPr="230B0D48" w:rsidR="230B0D48">
              <w:rPr>
                <w:rStyle w:val="Hyperlink"/>
              </w:rPr>
              <w:t>1</w:t>
            </w:r>
            <w:r>
              <w:tab/>
            </w:r>
            <w:r w:rsidRPr="230B0D48" w:rsidR="230B0D48">
              <w:rPr>
                <w:rStyle w:val="Hyperlink"/>
              </w:rPr>
              <w:t>Uvod</w:t>
            </w:r>
            <w:r>
              <w:tab/>
            </w:r>
            <w:r>
              <w:fldChar w:fldCharType="begin"/>
            </w:r>
            <w:r>
              <w:instrText xml:space="preserve">PAGEREF _Toc1159178530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30B0D48" w:rsidP="230B0D48" w:rsidRDefault="230B0D48" w14:paraId="25FB7562" w14:textId="76ABA294">
          <w:pPr>
            <w:pStyle w:val="SADRAJ1"/>
            <w:tabs>
              <w:tab w:val="left" w:leader="none" w:pos="390"/>
              <w:tab w:val="right" w:leader="none" w:pos="9360"/>
            </w:tabs>
            <w:bidi w:val="0"/>
            <w:rPr>
              <w:rStyle w:val="Hyperlink"/>
            </w:rPr>
          </w:pPr>
          <w:hyperlink w:anchor="_Toc1118125049">
            <w:r w:rsidRPr="230B0D48" w:rsidR="230B0D48">
              <w:rPr>
                <w:rStyle w:val="Hyperlink"/>
              </w:rPr>
              <w:t>2</w:t>
            </w:r>
            <w:r>
              <w:tab/>
            </w:r>
            <w:r w:rsidRPr="230B0D48" w:rsidR="230B0D48">
              <w:rPr>
                <w:rStyle w:val="Hyperlink"/>
              </w:rPr>
              <w:t>Početna stranica portala</w:t>
            </w:r>
            <w:r>
              <w:tab/>
            </w:r>
            <w:r>
              <w:fldChar w:fldCharType="begin"/>
            </w:r>
            <w:r>
              <w:instrText xml:space="preserve">PAGEREF _Toc1118125049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30B0D48" w:rsidP="230B0D48" w:rsidRDefault="230B0D48" w14:paraId="5FD9258F" w14:textId="02DD6E5D">
          <w:pPr>
            <w:pStyle w:val="SADRAJ1"/>
            <w:tabs>
              <w:tab w:val="left" w:leader="none" w:pos="390"/>
              <w:tab w:val="right" w:leader="none" w:pos="9360"/>
            </w:tabs>
            <w:bidi w:val="0"/>
            <w:rPr>
              <w:rStyle w:val="Hyperlink"/>
            </w:rPr>
          </w:pPr>
          <w:hyperlink w:anchor="_Toc703431122">
            <w:r w:rsidRPr="230B0D48" w:rsidR="230B0D48">
              <w:rPr>
                <w:rStyle w:val="Hyperlink"/>
              </w:rPr>
              <w:t>3</w:t>
            </w:r>
            <w:r>
              <w:tab/>
            </w:r>
            <w:r w:rsidRPr="230B0D48" w:rsidR="230B0D48">
              <w:rPr>
                <w:rStyle w:val="Hyperlink"/>
              </w:rPr>
              <w:t>Prijavljivanje korisnika na portal</w:t>
            </w:r>
            <w:r>
              <w:tab/>
            </w:r>
            <w:r>
              <w:fldChar w:fldCharType="begin"/>
            </w:r>
            <w:r>
              <w:instrText xml:space="preserve">PAGEREF _Toc703431122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30B0D48" w:rsidP="230B0D48" w:rsidRDefault="230B0D48" w14:paraId="46F3A3AC" w14:textId="0CC0B73D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253407522">
            <w:r w:rsidRPr="230B0D48" w:rsidR="230B0D48">
              <w:rPr>
                <w:rStyle w:val="Hyperlink"/>
              </w:rPr>
              <w:t>3.1</w:t>
            </w:r>
            <w:r>
              <w:tab/>
            </w:r>
            <w:r w:rsidRPr="230B0D48" w:rsidR="230B0D48">
              <w:rPr>
                <w:rStyle w:val="Hyperlink"/>
              </w:rPr>
              <w:t>Prijavljivanje korisnika (lekara ili porodilje) koji imaju kreiran nalog</w:t>
            </w:r>
            <w:r>
              <w:tab/>
            </w:r>
            <w:r>
              <w:fldChar w:fldCharType="begin"/>
            </w:r>
            <w:r>
              <w:instrText xml:space="preserve">PAGEREF _Toc253407522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30B0D48" w:rsidP="230B0D48" w:rsidRDefault="230B0D48" w14:paraId="4D404E08" w14:textId="28404F8B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1913297276">
            <w:r w:rsidRPr="230B0D48" w:rsidR="230B0D48">
              <w:rPr>
                <w:rStyle w:val="Hyperlink"/>
              </w:rPr>
              <w:t>3.2</w:t>
            </w:r>
            <w:r>
              <w:tab/>
            </w:r>
            <w:r w:rsidRPr="230B0D48" w:rsidR="230B0D48">
              <w:rPr>
                <w:rStyle w:val="Hyperlink"/>
              </w:rPr>
              <w:t>Registrovanje porodilje koja nema korisnički nalog</w:t>
            </w:r>
            <w:r>
              <w:tab/>
            </w:r>
            <w:r>
              <w:fldChar w:fldCharType="begin"/>
            </w:r>
            <w:r>
              <w:instrText xml:space="preserve">PAGEREF _Toc1913297276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30B0D48" w:rsidP="230B0D48" w:rsidRDefault="230B0D48" w14:paraId="10B041D8" w14:textId="5966F1A4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277002230">
            <w:r w:rsidRPr="230B0D48" w:rsidR="230B0D48">
              <w:rPr>
                <w:rStyle w:val="Hyperlink"/>
              </w:rPr>
              <w:t>3.3</w:t>
            </w:r>
            <w:r>
              <w:tab/>
            </w:r>
            <w:r w:rsidRPr="230B0D48" w:rsidR="230B0D48">
              <w:rPr>
                <w:rStyle w:val="Hyperlink"/>
              </w:rPr>
              <w:t>Registracija lekara koji nema korisnički nalog</w:t>
            </w:r>
            <w:r>
              <w:tab/>
            </w:r>
            <w:r>
              <w:fldChar w:fldCharType="begin"/>
            </w:r>
            <w:r>
              <w:instrText xml:space="preserve">PAGEREF _Toc277002230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30B0D48" w:rsidP="230B0D48" w:rsidRDefault="230B0D48" w14:paraId="2844C6A3" w14:textId="069AE33E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1342357652">
            <w:r w:rsidRPr="230B0D48" w:rsidR="230B0D48">
              <w:rPr>
                <w:rStyle w:val="Hyperlink"/>
              </w:rPr>
              <w:t>3.4</w:t>
            </w:r>
            <w:r>
              <w:tab/>
            </w:r>
            <w:r w:rsidRPr="230B0D48" w:rsidR="230B0D48">
              <w:rPr>
                <w:rStyle w:val="Hyperlink"/>
              </w:rPr>
              <w:t>Pretraga informacija o porodilji</w:t>
            </w:r>
            <w:r>
              <w:tab/>
            </w:r>
            <w:r>
              <w:fldChar w:fldCharType="begin"/>
            </w:r>
            <w:r>
              <w:instrText xml:space="preserve">PAGEREF _Toc1342357652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30B0D48" w:rsidP="230B0D48" w:rsidRDefault="230B0D48" w14:paraId="318090DF" w14:textId="014EED24">
          <w:pPr>
            <w:pStyle w:val="SADRAJ1"/>
            <w:tabs>
              <w:tab w:val="left" w:leader="none" w:pos="390"/>
              <w:tab w:val="right" w:leader="none" w:pos="9360"/>
            </w:tabs>
            <w:bidi w:val="0"/>
            <w:rPr>
              <w:rStyle w:val="Hyperlink"/>
            </w:rPr>
          </w:pPr>
          <w:hyperlink w:anchor="_Toc443088909">
            <w:r w:rsidRPr="230B0D48" w:rsidR="230B0D48">
              <w:rPr>
                <w:rStyle w:val="Hyperlink"/>
              </w:rPr>
              <w:t>4</w:t>
            </w:r>
            <w:r>
              <w:tab/>
            </w:r>
            <w:r w:rsidRPr="230B0D48" w:rsidR="230B0D48">
              <w:rPr>
                <w:rStyle w:val="Hyperlink"/>
              </w:rPr>
              <w:t>Dashboard lekara</w:t>
            </w:r>
            <w:r>
              <w:tab/>
            </w:r>
            <w:r>
              <w:fldChar w:fldCharType="begin"/>
            </w:r>
            <w:r>
              <w:instrText xml:space="preserve">PAGEREF _Toc443088909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30B0D48" w:rsidP="230B0D48" w:rsidRDefault="230B0D48" w14:paraId="74DE1519" w14:textId="3A20D7B3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1033669568">
            <w:r w:rsidRPr="230B0D48" w:rsidR="230B0D48">
              <w:rPr>
                <w:rStyle w:val="Hyperlink"/>
              </w:rPr>
              <w:t>4.1</w:t>
            </w:r>
            <w:r>
              <w:tab/>
            </w:r>
            <w:r w:rsidRPr="230B0D48" w:rsidR="230B0D48">
              <w:rPr>
                <w:rStyle w:val="Hyperlink"/>
              </w:rPr>
              <w:t>Lista pacijentkinja</w:t>
            </w:r>
            <w:r>
              <w:tab/>
            </w:r>
            <w:r>
              <w:fldChar w:fldCharType="begin"/>
            </w:r>
            <w:r>
              <w:instrText xml:space="preserve">PAGEREF _Toc1033669568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30B0D48" w:rsidP="230B0D48" w:rsidRDefault="230B0D48" w14:paraId="68AEC511" w14:textId="2848BFA5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1077328204">
            <w:r w:rsidRPr="230B0D48" w:rsidR="230B0D48">
              <w:rPr>
                <w:rStyle w:val="Hyperlink"/>
              </w:rPr>
              <w:t>4.2</w:t>
            </w:r>
            <w:r>
              <w:tab/>
            </w:r>
            <w:r w:rsidRPr="230B0D48" w:rsidR="230B0D48">
              <w:rPr>
                <w:rStyle w:val="Hyperlink"/>
              </w:rPr>
              <w:t>Pregledi</w:t>
            </w:r>
            <w:r>
              <w:tab/>
            </w:r>
            <w:r>
              <w:fldChar w:fldCharType="begin"/>
            </w:r>
            <w:r>
              <w:instrText xml:space="preserve">PAGEREF _Toc1077328204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30B0D48" w:rsidP="230B0D48" w:rsidRDefault="230B0D48" w14:paraId="5E2CF085" w14:textId="5E18FC5F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269623471">
            <w:r w:rsidRPr="230B0D48" w:rsidR="230B0D48">
              <w:rPr>
                <w:rStyle w:val="Hyperlink"/>
              </w:rPr>
              <w:t>4.3</w:t>
            </w:r>
            <w:r>
              <w:tab/>
            </w:r>
            <w:r w:rsidRPr="230B0D48" w:rsidR="230B0D48">
              <w:rPr>
                <w:rStyle w:val="Hyperlink"/>
              </w:rPr>
              <w:t>Raspored pregleda</w:t>
            </w:r>
            <w:r>
              <w:tab/>
            </w:r>
            <w:r>
              <w:fldChar w:fldCharType="begin"/>
            </w:r>
            <w:r>
              <w:instrText xml:space="preserve">PAGEREF _Toc269623471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230B0D48" w:rsidP="230B0D48" w:rsidRDefault="230B0D48" w14:paraId="7EC6BEA2" w14:textId="263C8DBD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2037526252">
            <w:r w:rsidRPr="230B0D48" w:rsidR="230B0D48">
              <w:rPr>
                <w:rStyle w:val="Hyperlink"/>
              </w:rPr>
              <w:t>4.4</w:t>
            </w:r>
            <w:r>
              <w:tab/>
            </w:r>
            <w:r w:rsidRPr="230B0D48" w:rsidR="230B0D48">
              <w:rPr>
                <w:rStyle w:val="Hyperlink"/>
              </w:rPr>
              <w:t>Korisnički profil</w:t>
            </w:r>
            <w:r>
              <w:tab/>
            </w:r>
            <w:r>
              <w:fldChar w:fldCharType="begin"/>
            </w:r>
            <w:r>
              <w:instrText xml:space="preserve">PAGEREF _Toc2037526252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230B0D48" w:rsidP="230B0D48" w:rsidRDefault="230B0D48" w14:paraId="43218D05" w14:textId="463147A0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577803904">
            <w:r w:rsidRPr="230B0D48" w:rsidR="230B0D48">
              <w:rPr>
                <w:rStyle w:val="Hyperlink"/>
              </w:rPr>
              <w:t>4.5</w:t>
            </w:r>
            <w:r>
              <w:tab/>
            </w:r>
            <w:r w:rsidRPr="230B0D48" w:rsidR="230B0D48">
              <w:rPr>
                <w:rStyle w:val="Hyperlink"/>
              </w:rPr>
              <w:t>Preporuke</w:t>
            </w:r>
            <w:r>
              <w:tab/>
            </w:r>
            <w:r>
              <w:fldChar w:fldCharType="begin"/>
            </w:r>
            <w:r>
              <w:instrText xml:space="preserve">PAGEREF _Toc577803904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230B0D48" w:rsidP="230B0D48" w:rsidRDefault="230B0D48" w14:paraId="6EFDBB59" w14:textId="68E882F5">
          <w:pPr>
            <w:pStyle w:val="SADRAJ1"/>
            <w:tabs>
              <w:tab w:val="left" w:leader="none" w:pos="390"/>
              <w:tab w:val="right" w:leader="none" w:pos="9360"/>
            </w:tabs>
            <w:bidi w:val="0"/>
            <w:rPr>
              <w:rStyle w:val="Hyperlink"/>
            </w:rPr>
          </w:pPr>
          <w:hyperlink w:anchor="_Toc100675850">
            <w:r w:rsidRPr="230B0D48" w:rsidR="230B0D48">
              <w:rPr>
                <w:rStyle w:val="Hyperlink"/>
              </w:rPr>
              <w:t>5</w:t>
            </w:r>
            <w:r>
              <w:tab/>
            </w:r>
            <w:r w:rsidRPr="230B0D48" w:rsidR="230B0D48">
              <w:rPr>
                <w:rStyle w:val="Hyperlink"/>
              </w:rPr>
              <w:t>Dashboard porodilje</w:t>
            </w:r>
            <w:r>
              <w:tab/>
            </w:r>
            <w:r>
              <w:fldChar w:fldCharType="begin"/>
            </w:r>
            <w:r>
              <w:instrText xml:space="preserve">PAGEREF _Toc100675850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230B0D48" w:rsidP="230B0D48" w:rsidRDefault="230B0D48" w14:paraId="431E52A1" w14:textId="0942B06C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710563138">
            <w:r w:rsidRPr="230B0D48" w:rsidR="230B0D48">
              <w:rPr>
                <w:rStyle w:val="Hyperlink"/>
              </w:rPr>
              <w:t>5.1</w:t>
            </w:r>
            <w:r>
              <w:tab/>
            </w:r>
            <w:r w:rsidRPr="230B0D48" w:rsidR="230B0D48">
              <w:rPr>
                <w:rStyle w:val="Hyperlink"/>
              </w:rPr>
              <w:t>Preporuke</w:t>
            </w:r>
            <w:r>
              <w:tab/>
            </w:r>
            <w:r>
              <w:fldChar w:fldCharType="begin"/>
            </w:r>
            <w:r>
              <w:instrText xml:space="preserve">PAGEREF _Toc710563138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230B0D48" w:rsidP="230B0D48" w:rsidRDefault="230B0D48" w14:paraId="1BFA84D5" w14:textId="12107071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777583531">
            <w:r w:rsidRPr="230B0D48" w:rsidR="230B0D48">
              <w:rPr>
                <w:rStyle w:val="Hyperlink"/>
              </w:rPr>
              <w:t>5.2</w:t>
            </w:r>
            <w:r>
              <w:tab/>
            </w:r>
            <w:r w:rsidRPr="230B0D48" w:rsidR="230B0D48">
              <w:rPr>
                <w:rStyle w:val="Hyperlink"/>
              </w:rPr>
              <w:t>Prethodni pregledi</w:t>
            </w:r>
            <w:r>
              <w:tab/>
            </w:r>
            <w:r>
              <w:fldChar w:fldCharType="begin"/>
            </w:r>
            <w:r>
              <w:instrText xml:space="preserve">PAGEREF _Toc777583531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230B0D48" w:rsidP="230B0D48" w:rsidRDefault="230B0D48" w14:paraId="348B88A0" w14:textId="1811066C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1425708919">
            <w:r w:rsidRPr="230B0D48" w:rsidR="230B0D48">
              <w:rPr>
                <w:rStyle w:val="Hyperlink"/>
              </w:rPr>
              <w:t>5.3</w:t>
            </w:r>
            <w:r>
              <w:tab/>
            </w:r>
            <w:r w:rsidRPr="230B0D48" w:rsidR="230B0D48">
              <w:rPr>
                <w:rStyle w:val="Hyperlink"/>
              </w:rPr>
              <w:t>Korisnički profil</w:t>
            </w:r>
            <w:r>
              <w:tab/>
            </w:r>
            <w:r>
              <w:fldChar w:fldCharType="begin"/>
            </w:r>
            <w:r>
              <w:instrText xml:space="preserve">PAGEREF _Toc1425708919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230B0D48" w:rsidP="230B0D48" w:rsidRDefault="230B0D48" w14:paraId="28446EEF" w14:textId="72DF1208">
          <w:pPr>
            <w:pStyle w:val="SADRAJ2"/>
            <w:tabs>
              <w:tab w:val="left" w:leader="none" w:pos="600"/>
              <w:tab w:val="right" w:leader="none" w:pos="9360"/>
            </w:tabs>
            <w:bidi w:val="0"/>
            <w:rPr>
              <w:rStyle w:val="Hyperlink"/>
            </w:rPr>
          </w:pPr>
          <w:hyperlink w:anchor="_Toc23200764">
            <w:r w:rsidRPr="230B0D48" w:rsidR="230B0D48">
              <w:rPr>
                <w:rStyle w:val="Hyperlink"/>
              </w:rPr>
              <w:t>5.4</w:t>
            </w:r>
            <w:r>
              <w:tab/>
            </w:r>
            <w:r w:rsidRPr="230B0D48" w:rsidR="230B0D48">
              <w:rPr>
                <w:rStyle w:val="Hyperlink"/>
              </w:rPr>
              <w:t>Rezultati</w:t>
            </w:r>
            <w:r>
              <w:tab/>
            </w:r>
            <w:r>
              <w:fldChar w:fldCharType="begin"/>
            </w:r>
            <w:r>
              <w:instrText xml:space="preserve">PAGEREF _Toc23200764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230B0D48" w:rsidP="230B0D48" w:rsidRDefault="230B0D48" w14:paraId="013983D7" w14:textId="499099E3">
          <w:pPr>
            <w:pStyle w:val="SADRAJ1"/>
            <w:tabs>
              <w:tab w:val="left" w:leader="none" w:pos="390"/>
              <w:tab w:val="right" w:leader="none" w:pos="9360"/>
            </w:tabs>
            <w:bidi w:val="0"/>
            <w:rPr>
              <w:rStyle w:val="Hyperlink"/>
            </w:rPr>
          </w:pPr>
          <w:hyperlink w:anchor="_Toc985074373">
            <w:r w:rsidRPr="230B0D48" w:rsidR="230B0D48">
              <w:rPr>
                <w:rStyle w:val="Hyperlink"/>
              </w:rPr>
              <w:t>6</w:t>
            </w:r>
            <w:r>
              <w:tab/>
            </w:r>
            <w:r w:rsidRPr="230B0D48" w:rsidR="230B0D48">
              <w:rPr>
                <w:rStyle w:val="Hyperlink"/>
              </w:rPr>
              <w:t>Dashboard posetioca</w:t>
            </w:r>
            <w:r>
              <w:tab/>
            </w:r>
            <w:r>
              <w:fldChar w:fldCharType="begin"/>
            </w:r>
            <w:r>
              <w:instrText xml:space="preserve">PAGEREF _Toc985074373 \h</w:instrText>
            </w:r>
            <w:r>
              <w:fldChar w:fldCharType="separate"/>
            </w:r>
            <w:r w:rsidRPr="230B0D48" w:rsidR="230B0D48">
              <w:rPr>
                <w:rStyle w:val="Hyperlink"/>
              </w:rPr>
              <w:t>17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30B0D48" w:rsidP="230B0D48" w:rsidRDefault="230B0D48" w14:paraId="1CA23CF4" w14:textId="79F57480">
      <w:pPr>
        <w:pStyle w:val="Normal"/>
        <w:rPr>
          <w:lang w:val="sr-Latn-CS"/>
        </w:rPr>
      </w:pPr>
    </w:p>
    <w:p xmlns:wp14="http://schemas.microsoft.com/office/word/2010/wordml" w:rsidRPr="00533BAC" w:rsidR="005E762D" w:rsidP="00DC4A22" w:rsidRDefault="000471BA" w14:paraId="414DD773" wp14:textId="5A279998">
      <w:pPr>
        <w:pStyle w:val="Naslov"/>
        <w:rPr>
          <w:lang w:val="sr-Latn-CS"/>
        </w:rPr>
      </w:pPr>
    </w:p>
    <w:p xmlns:wp14="http://schemas.microsoft.com/office/word/2010/wordml" w:rsidR="005E762D" w:rsidP="00734E5F" w:rsidRDefault="00734E5F" w14:paraId="6271AE41" wp14:textId="2357A19F">
      <w:pPr>
        <w:pStyle w:val="Naslov"/>
        <w:rPr>
          <w:lang w:val="sr-Latn-CS"/>
        </w:rPr>
      </w:pPr>
      <w:r w:rsidRPr="230B0D48">
        <w:rPr>
          <w:lang w:val="sr-Latn-CS"/>
        </w:rPr>
        <w:br w:type="page"/>
      </w:r>
      <w:r w:rsidRPr="230B0D48" w:rsidR="00760CED">
        <w:rPr>
          <w:lang w:val="sr-Latn-CS"/>
        </w:rPr>
        <w:t>Korisničko uputstvo</w:t>
      </w:r>
      <w:r w:rsidRPr="230B0D48" w:rsidR="005E762D">
        <w:rPr>
          <w:lang w:val="sr-Latn-CS"/>
        </w:rPr>
        <w:t xml:space="preserve"> za </w:t>
      </w:r>
      <w:r w:rsidRPr="230B0D48" w:rsidR="50B5132E">
        <w:rPr>
          <w:lang w:val="sr-Latn-CS"/>
        </w:rPr>
        <w:t>Binky</w:t>
      </w:r>
    </w:p>
    <w:p xmlns:wp14="http://schemas.microsoft.com/office/word/2010/wordml" w:rsidRPr="009B4BA5" w:rsidR="009B4BA5" w:rsidP="00DC4A22" w:rsidRDefault="009B4BA5" w14:paraId="72A3D3EC" wp14:textId="77777777">
      <w:pPr>
        <w:rPr>
          <w:lang w:val="sr-Latn-CS"/>
        </w:rPr>
      </w:pPr>
    </w:p>
    <w:p xmlns:wp14="http://schemas.microsoft.com/office/word/2010/wordml" w:rsidR="005E762D" w:rsidP="00DC4A22" w:rsidRDefault="005E762D" w14:paraId="40DCB1EB" wp14:textId="77777777">
      <w:pPr>
        <w:pStyle w:val="Naslov1"/>
        <w:ind w:left="0" w:firstLine="0"/>
        <w:rPr>
          <w:lang w:val="sr-Latn-CS"/>
        </w:rPr>
      </w:pPr>
      <w:bookmarkStart w:name="_Toc144046293" w:id="0"/>
      <w:bookmarkStart w:name="_Toc171210574" w:id="1731719852"/>
      <w:bookmarkStart w:name="_Toc1159178530" w:id="2066609297"/>
      <w:r w:rsidRPr="230B0D48" w:rsidR="005E762D">
        <w:rPr>
          <w:lang w:val="sr-Latn-CS"/>
        </w:rPr>
        <w:t>Uvod</w:t>
      </w:r>
      <w:bookmarkEnd w:id="0"/>
      <w:bookmarkEnd w:id="1731719852"/>
      <w:bookmarkEnd w:id="2066609297"/>
    </w:p>
    <w:p w:rsidR="6C3EF4D3" w:rsidP="6C3EF4D3" w:rsidRDefault="6C3EF4D3" w14:paraId="1893B05B" w14:textId="317F450F">
      <w:pPr>
        <w:pStyle w:val="Normal"/>
        <w:rPr>
          <w:lang w:val="sr-Latn-CS"/>
        </w:rPr>
      </w:pPr>
    </w:p>
    <w:p xmlns:wp14="http://schemas.microsoft.com/office/word/2010/wordml" w:rsidR="005E762D" w:rsidP="6C3EF4D3" w:rsidRDefault="00DE5984" w14:paraId="1AEECAE9" wp14:textId="14C4CAD1">
      <w:pPr>
        <w:numPr>
          <w:ilvl w:val="0"/>
          <w:numId w:val="0"/>
        </w:numPr>
        <w:ind/>
        <w:rPr>
          <w:lang w:val="sr-Latn-CS"/>
        </w:rPr>
      </w:pPr>
      <w:r w:rsidRPr="6C3EF4D3" w:rsidR="26170689">
        <w:rPr>
          <w:lang w:val="sr-Latn-CS"/>
        </w:rPr>
        <w:t xml:space="preserve">Cilj aplikacije </w:t>
      </w:r>
      <w:r w:rsidRPr="6C3EF4D3" w:rsidR="26170689">
        <w:rPr>
          <w:lang w:val="sr-Latn-CS"/>
        </w:rPr>
        <w:t>Binky</w:t>
      </w:r>
      <w:r w:rsidRPr="6C3EF4D3" w:rsidR="26170689">
        <w:rPr>
          <w:lang w:val="sr-Latn-CS"/>
        </w:rPr>
        <w:t xml:space="preserve"> je digitalizovano </w:t>
      </w:r>
      <w:r w:rsidRPr="6C3EF4D3" w:rsidR="22FFD550">
        <w:rPr>
          <w:lang w:val="sr-Latn-CS"/>
        </w:rPr>
        <w:t xml:space="preserve">praćenje trudnoće porodilja samoj porodilji, lekaru i bližnjima porodilje. </w:t>
      </w:r>
      <w:r w:rsidRPr="6C3EF4D3" w:rsidR="329C8BB9">
        <w:rPr>
          <w:lang w:val="sr-Latn-CS"/>
        </w:rPr>
        <w:t xml:space="preserve">Moguće je </w:t>
      </w:r>
      <w:r w:rsidRPr="6C3EF4D3" w:rsidR="329C8BB9">
        <w:rPr>
          <w:lang w:val="sr-Latn-CS"/>
        </w:rPr>
        <w:t>zakazivanj</w:t>
      </w:r>
      <w:r w:rsidRPr="6C3EF4D3" w:rsidR="2152E610">
        <w:rPr>
          <w:lang w:val="sr-Latn-CS"/>
        </w:rPr>
        <w:t xml:space="preserve">e termina </w:t>
      </w:r>
      <w:r w:rsidRPr="6C3EF4D3" w:rsidR="329C8BB9">
        <w:rPr>
          <w:lang w:val="sr-Latn-CS"/>
        </w:rPr>
        <w:t xml:space="preserve">pregleda kod </w:t>
      </w:r>
      <w:r w:rsidRPr="6C3EF4D3" w:rsidR="329C8BB9">
        <w:rPr>
          <w:lang w:val="sr-Latn-CS"/>
        </w:rPr>
        <w:t xml:space="preserve">odabranog lekara od strane porodilje, odobravanje ili odbijanje </w:t>
      </w:r>
      <w:r w:rsidRPr="6C3EF4D3" w:rsidR="62ACFBBA">
        <w:rPr>
          <w:lang w:val="sr-Latn-CS"/>
        </w:rPr>
        <w:t>primljenih zahteva za termine o</w:t>
      </w:r>
      <w:r w:rsidRPr="6C3EF4D3" w:rsidR="329C8BB9">
        <w:rPr>
          <w:lang w:val="sr-Latn-CS"/>
        </w:rPr>
        <w:t xml:space="preserve">d strane </w:t>
      </w:r>
      <w:r w:rsidRPr="6C3EF4D3" w:rsidR="15FA8948">
        <w:rPr>
          <w:lang w:val="sr-Latn-CS"/>
        </w:rPr>
        <w:t>lekara</w:t>
      </w:r>
      <w:r w:rsidRPr="6C3EF4D3" w:rsidR="329C8BB9">
        <w:rPr>
          <w:lang w:val="sr-Latn-CS"/>
        </w:rPr>
        <w:t>, pre</w:t>
      </w:r>
      <w:r w:rsidRPr="6C3EF4D3" w:rsidR="527B362F">
        <w:rPr>
          <w:lang w:val="sr-Latn-CS"/>
        </w:rPr>
        <w:t xml:space="preserve">gled svojih pregleda kod porodilje, pregled </w:t>
      </w:r>
      <w:r w:rsidRPr="6C3EF4D3" w:rsidR="7C08E750">
        <w:rPr>
          <w:lang w:val="sr-Latn-CS"/>
        </w:rPr>
        <w:t xml:space="preserve">današnjeg </w:t>
      </w:r>
      <w:r w:rsidRPr="6C3EF4D3" w:rsidR="527B362F">
        <w:rPr>
          <w:lang w:val="sr-Latn-CS"/>
        </w:rPr>
        <w:t>rasporeda pregleda</w:t>
      </w:r>
      <w:r w:rsidRPr="6C3EF4D3" w:rsidR="2B108DAC">
        <w:rPr>
          <w:lang w:val="sr-Latn-CS"/>
        </w:rPr>
        <w:t xml:space="preserve">, </w:t>
      </w:r>
      <w:r w:rsidRPr="6C3EF4D3" w:rsidR="7AFDAA81">
        <w:rPr>
          <w:lang w:val="sr-Latn-CS"/>
        </w:rPr>
        <w:t xml:space="preserve">pregled rasporeda </w:t>
      </w:r>
      <w:r w:rsidRPr="6C3EF4D3" w:rsidR="1B63CAAB">
        <w:rPr>
          <w:lang w:val="sr-Latn-CS"/>
        </w:rPr>
        <w:t xml:space="preserve">pregleda </w:t>
      </w:r>
      <w:r w:rsidRPr="6C3EF4D3" w:rsidR="7AFDAA81">
        <w:rPr>
          <w:lang w:val="sr-Latn-CS"/>
        </w:rPr>
        <w:t xml:space="preserve">po danima </w:t>
      </w:r>
      <w:r w:rsidRPr="6C3EF4D3" w:rsidR="5F648F54">
        <w:rPr>
          <w:lang w:val="sr-Latn-CS"/>
        </w:rPr>
        <w:t>i pregled prošlih pregleda porodilje kod lekara. Tako</w:t>
      </w:r>
      <w:r w:rsidRPr="6C3EF4D3" w:rsidR="64A4C184">
        <w:rPr>
          <w:lang w:val="sr-Latn-CS"/>
        </w:rPr>
        <w:t>đ</w:t>
      </w:r>
      <w:r w:rsidRPr="6C3EF4D3" w:rsidR="5F648F54">
        <w:rPr>
          <w:lang w:val="sr-Latn-CS"/>
        </w:rPr>
        <w:t>e</w:t>
      </w:r>
      <w:r w:rsidRPr="6C3EF4D3" w:rsidR="39F7EE3F">
        <w:rPr>
          <w:lang w:val="sr-Latn-CS"/>
        </w:rPr>
        <w:t>,</w:t>
      </w:r>
      <w:r w:rsidRPr="6C3EF4D3" w:rsidR="5F648F54">
        <w:rPr>
          <w:lang w:val="sr-Latn-CS"/>
        </w:rPr>
        <w:t xml:space="preserve"> moguće je dodavanje rezultata i preporuka od strane lekara</w:t>
      </w:r>
      <w:r w:rsidRPr="6C3EF4D3" w:rsidR="6C5FBAA8">
        <w:rPr>
          <w:lang w:val="sr-Latn-CS"/>
        </w:rPr>
        <w:t>,</w:t>
      </w:r>
      <w:r w:rsidRPr="6C3EF4D3" w:rsidR="5F648F54">
        <w:rPr>
          <w:lang w:val="sr-Latn-CS"/>
        </w:rPr>
        <w:t xml:space="preserve"> koji su vidljivi porodiljama </w:t>
      </w:r>
      <w:r w:rsidRPr="6C3EF4D3" w:rsidR="50C0D299">
        <w:rPr>
          <w:lang w:val="sr-Latn-CS"/>
        </w:rPr>
        <w:t xml:space="preserve">i lekaru. Bližnji porodilje može da pristupi </w:t>
      </w:r>
      <w:r w:rsidRPr="6C3EF4D3" w:rsidR="5271C543">
        <w:rPr>
          <w:lang w:val="sr-Latn-CS"/>
        </w:rPr>
        <w:t>osnovnim podacima porodilje, kao i pregledima koje je porodilja odobrila da mogu da se prikažu tako što će porodilja podeliti svoj JMBG</w:t>
      </w:r>
      <w:r w:rsidRPr="6C3EF4D3" w:rsidR="12F7A4AE">
        <w:rPr>
          <w:lang w:val="sr-Latn-CS"/>
        </w:rPr>
        <w:t xml:space="preserve"> sa njima.</w:t>
      </w:r>
    </w:p>
    <w:p xmlns:wp14="http://schemas.microsoft.com/office/word/2010/wordml" w:rsidR="005E762D" w:rsidP="6C3EF4D3" w:rsidRDefault="00DE5984" w14:paraId="0DBF6890" wp14:textId="03CB1613">
      <w:pPr>
        <w:numPr>
          <w:ilvl w:val="0"/>
          <w:numId w:val="0"/>
        </w:numPr>
        <w:ind/>
        <w:rPr>
          <w:lang w:val="sr-Latn-CS"/>
        </w:rPr>
      </w:pPr>
    </w:p>
    <w:p xmlns:wp14="http://schemas.microsoft.com/office/word/2010/wordml" w:rsidR="005E762D" w:rsidP="6C3EF4D3" w:rsidRDefault="00DE5984" w14:paraId="5EDB3C0E" wp14:textId="43953F86">
      <w:pPr>
        <w:numPr>
          <w:ilvl w:val="0"/>
          <w:numId w:val="0"/>
        </w:numPr>
        <w:ind/>
        <w:rPr>
          <w:lang w:val="sr-Latn-CS"/>
        </w:rPr>
      </w:pPr>
    </w:p>
    <w:p xmlns:wp14="http://schemas.microsoft.com/office/word/2010/wordml" w:rsidR="005E762D" w:rsidP="6C3EF4D3" w:rsidRDefault="00DE5984" w14:paraId="63E78E1D" wp14:textId="0EE67D40">
      <w:pPr>
        <w:pStyle w:val="Naslov1"/>
        <w:ind w:left="0" w:firstLine="0"/>
        <w:rPr>
          <w:b w:val="1"/>
          <w:bCs w:val="1"/>
          <w:sz w:val="28"/>
          <w:szCs w:val="28"/>
          <w:lang w:val="sr-Latn-CS"/>
        </w:rPr>
      </w:pPr>
      <w:bookmarkStart w:name="_Toc144046294" w:id="1"/>
      <w:bookmarkStart w:name="_Toc807106234" w:id="1863126384"/>
      <w:bookmarkStart w:name="_Toc1118125049" w:id="62294645"/>
      <w:r w:rsidRPr="230B0D48" w:rsidR="00DE5984">
        <w:rPr>
          <w:lang w:val="sr-Latn-CS"/>
        </w:rPr>
        <w:t>Početna stranica portala</w:t>
      </w:r>
      <w:bookmarkEnd w:id="1"/>
      <w:bookmarkEnd w:id="1863126384"/>
      <w:bookmarkEnd w:id="62294645"/>
    </w:p>
    <w:p w:rsidR="6C3EF4D3" w:rsidP="6C3EF4D3" w:rsidRDefault="6C3EF4D3" w14:paraId="2875C4E2" w14:textId="016D8A9D">
      <w:pPr>
        <w:pStyle w:val="Normal"/>
        <w:rPr>
          <w:lang w:val="sr-Latn-CS"/>
        </w:rPr>
      </w:pPr>
    </w:p>
    <w:p xmlns:wp14="http://schemas.microsoft.com/office/word/2010/wordml" w:rsidR="00EE37C2" w:rsidP="00DC4A22" w:rsidRDefault="00DE5984" w14:paraId="0F1CA238" wp14:textId="518EC4D9">
      <w:pPr>
        <w:rPr>
          <w:lang w:val="sr-Latn-CS"/>
        </w:rPr>
      </w:pPr>
      <w:r w:rsidRPr="6C3EF4D3" w:rsidR="00DE5984">
        <w:rPr>
          <w:lang w:val="sr-Latn-CS"/>
        </w:rPr>
        <w:t xml:space="preserve">Početna stranica portala </w:t>
      </w:r>
      <w:r w:rsidRPr="6C3EF4D3" w:rsidR="00EE37C2">
        <w:rPr>
          <w:lang w:val="sr-Latn-CS"/>
        </w:rPr>
        <w:t>izgleda kao na sledećoj slici</w:t>
      </w:r>
      <w:r w:rsidRPr="6C3EF4D3" w:rsidR="4B71F73C">
        <w:rPr>
          <w:lang w:val="sr-Latn-CS"/>
        </w:rPr>
        <w:t>.</w:t>
      </w:r>
    </w:p>
    <w:p xmlns:wp14="http://schemas.microsoft.com/office/word/2010/wordml" w:rsidR="00833124" w:rsidP="00DC4A22" w:rsidRDefault="00833124" w14:paraId="0E27B00A" wp14:textId="36205E06">
      <w:pPr>
        <w:rPr>
          <w:lang w:val="sr-Latn-CS"/>
        </w:rPr>
      </w:pPr>
    </w:p>
    <w:p xmlns:wp14="http://schemas.microsoft.com/office/word/2010/wordml" w:rsidRPr="00EE37C2" w:rsidR="00EE37C2" w:rsidP="6E081401" w:rsidRDefault="00EE37C2" w14:paraId="44EAFD9C" wp14:textId="3672E920">
      <w:pPr>
        <w:pStyle w:val="Normal"/>
      </w:pPr>
      <w:r w:rsidR="2B6AC68D">
        <w:drawing>
          <wp:inline xmlns:wp14="http://schemas.microsoft.com/office/word/2010/wordprocessingDrawing" wp14:editId="1E146691" wp14:anchorId="2461CFF3">
            <wp:extent cx="5943600" cy="2781300"/>
            <wp:effectExtent l="0" t="0" r="0" b="0"/>
            <wp:docPr id="1792554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554953" name=""/>
                    <pic:cNvPicPr/>
                  </pic:nvPicPr>
                  <pic:blipFill>
                    <a:blip xmlns:r="http://schemas.openxmlformats.org/officeDocument/2006/relationships" r:embed="rId12821993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641A3" w:rsidR="005641A3" w:rsidP="00DC4A22" w:rsidRDefault="005641A3" w14:paraId="5FBBFE6A" wp14:textId="77777777">
      <w:pPr>
        <w:jc w:val="center"/>
        <w:rPr>
          <w:sz w:val="16"/>
          <w:szCs w:val="16"/>
          <w:lang w:val="sr-Latn-CS"/>
        </w:rPr>
      </w:pPr>
      <w:r w:rsidRPr="6C3EF4D3" w:rsidR="005641A3">
        <w:rPr>
          <w:sz w:val="16"/>
          <w:szCs w:val="16"/>
          <w:lang w:val="sr-Latn-CS"/>
        </w:rPr>
        <w:t xml:space="preserve">Slika 1 – </w:t>
      </w:r>
      <w:r w:rsidRPr="6C3EF4D3" w:rsidR="00833124">
        <w:rPr>
          <w:sz w:val="16"/>
          <w:szCs w:val="16"/>
          <w:lang w:val="sr-Latn-CS"/>
        </w:rPr>
        <w:t>Početna stranica portala</w:t>
      </w:r>
    </w:p>
    <w:p w:rsidR="6E081401" w:rsidP="6C3EF4D3" w:rsidRDefault="6E081401" w14:paraId="1BB88786" w14:textId="47AB1DA7">
      <w:pPr>
        <w:jc w:val="center"/>
        <w:rPr>
          <w:sz w:val="16"/>
          <w:szCs w:val="16"/>
          <w:lang w:val="sr-Latn-CS"/>
        </w:rPr>
      </w:pPr>
    </w:p>
    <w:p w:rsidR="6E081401" w:rsidP="6C3EF4D3" w:rsidRDefault="6E081401" w14:paraId="1111B3C1" w14:textId="6AAAE44B">
      <w:pPr>
        <w:jc w:val="left"/>
        <w:rPr>
          <w:sz w:val="20"/>
          <w:szCs w:val="20"/>
          <w:lang w:val="sr-Latn-CS"/>
        </w:rPr>
      </w:pPr>
      <w:r w:rsidRPr="6C3EF4D3" w:rsidR="6D726847">
        <w:rPr>
          <w:sz w:val="20"/>
          <w:szCs w:val="20"/>
          <w:lang w:val="sr-Latn-CS"/>
        </w:rPr>
        <w:t>Kao što je predstavljeno na opisu stranice, moguće je prijaviti se na aplikaciju ukoliko ste lekar i porodilja i posedujete korisnički nalog klikom na dugme “Prijavi se”, regi</w:t>
      </w:r>
      <w:r w:rsidRPr="6C3EF4D3" w:rsidR="1512E6A6">
        <w:rPr>
          <w:sz w:val="20"/>
          <w:szCs w:val="20"/>
          <w:lang w:val="sr-Latn-CS"/>
        </w:rPr>
        <w:t>strovati se kao porodilja klikom na dugme “Registruj se” ili pretražiti informacije o porodilji klikom na dugme “Pretraga”.</w:t>
      </w:r>
    </w:p>
    <w:p w:rsidR="6C3EF4D3" w:rsidP="6C3EF4D3" w:rsidRDefault="6C3EF4D3" w14:paraId="613F7229" w14:textId="75717F18">
      <w:pPr>
        <w:jc w:val="left"/>
        <w:rPr>
          <w:sz w:val="20"/>
          <w:szCs w:val="20"/>
          <w:lang w:val="sr-Latn-CS"/>
        </w:rPr>
      </w:pPr>
    </w:p>
    <w:p w:rsidR="6C3EF4D3" w:rsidP="6C3EF4D3" w:rsidRDefault="6C3EF4D3" w14:paraId="5F45CBB2" w14:textId="1159DEC1">
      <w:pPr>
        <w:jc w:val="left"/>
        <w:rPr>
          <w:sz w:val="20"/>
          <w:szCs w:val="20"/>
          <w:lang w:val="sr-Latn-CS"/>
        </w:rPr>
      </w:pPr>
    </w:p>
    <w:p xmlns:wp14="http://schemas.microsoft.com/office/word/2010/wordml" w:rsidR="005E762D" w:rsidP="00DC4A22" w:rsidRDefault="00D63394" w14:paraId="7CEC2FB8" wp14:textId="77777777">
      <w:pPr>
        <w:pStyle w:val="Naslov1"/>
        <w:ind w:left="0" w:firstLine="0"/>
        <w:rPr>
          <w:lang w:val="sr-Latn-CS"/>
        </w:rPr>
      </w:pPr>
      <w:bookmarkStart w:name="_Toc1776436334" w:id="322931756"/>
      <w:bookmarkStart w:name="_Toc703431122" w:id="910812984"/>
      <w:r w:rsidRPr="230B0D48" w:rsidR="00D63394">
        <w:rPr>
          <w:lang w:val="sr-Latn-CS"/>
        </w:rPr>
        <w:t xml:space="preserve">Prijavljivanje korisnika na </w:t>
      </w:r>
      <w:r w:rsidRPr="230B0D48" w:rsidR="00F638CE">
        <w:rPr>
          <w:lang w:val="sr-Latn-CS"/>
        </w:rPr>
        <w:t>portal</w:t>
      </w:r>
      <w:bookmarkEnd w:id="322931756"/>
      <w:bookmarkEnd w:id="910812984"/>
    </w:p>
    <w:p w:rsidR="6E081401" w:rsidP="6E081401" w:rsidRDefault="6E081401" w14:paraId="474A20B6" w14:textId="635D84FC">
      <w:pPr>
        <w:rPr>
          <w:lang w:val="sr-Latn-CS"/>
        </w:rPr>
      </w:pPr>
    </w:p>
    <w:p xmlns:wp14="http://schemas.microsoft.com/office/word/2010/wordml" w:rsidRPr="004A6B44" w:rsidR="00D63394" w:rsidP="00DC4A22" w:rsidRDefault="00D63394" w14:paraId="3656B9AB" wp14:textId="37178B3E">
      <w:pPr>
        <w:rPr>
          <w:lang w:val="sr-Latn-CS"/>
        </w:rPr>
      </w:pPr>
      <w:r w:rsidRPr="6E081401" w:rsidR="00D63394">
        <w:rPr>
          <w:lang w:val="sr-Latn-CS"/>
        </w:rPr>
        <w:t xml:space="preserve">Razlikuju se </w:t>
      </w:r>
      <w:r w:rsidRPr="6E081401" w:rsidR="65134CD8">
        <w:rPr>
          <w:lang w:val="sr-Latn-CS"/>
        </w:rPr>
        <w:t xml:space="preserve">tri </w:t>
      </w:r>
      <w:r w:rsidRPr="6E081401" w:rsidR="00D63394">
        <w:rPr>
          <w:lang w:val="sr-Latn-CS"/>
        </w:rPr>
        <w:t xml:space="preserve">slučaja prijavljivanja na sistem. Prvi je kada </w:t>
      </w:r>
      <w:r w:rsidRPr="6E081401" w:rsidR="30ECD970">
        <w:rPr>
          <w:lang w:val="sr-Latn-CS"/>
        </w:rPr>
        <w:t>korisnik (lekar ili porodilja)</w:t>
      </w:r>
      <w:r w:rsidRPr="6E081401" w:rsidR="0F818BFD">
        <w:rPr>
          <w:lang w:val="sr-Latn-CS"/>
        </w:rPr>
        <w:t xml:space="preserve"> već poseduje korisnički nalog</w:t>
      </w:r>
      <w:r w:rsidRPr="6E081401" w:rsidR="286B8011">
        <w:rPr>
          <w:lang w:val="sr-Latn-CS"/>
        </w:rPr>
        <w:t>, pa je dovoljno samo prijaviti se na portal. Drugi slučaj, kada korisnik (lekar ili porodilja) nemaju kr</w:t>
      </w:r>
      <w:r w:rsidRPr="6E081401" w:rsidR="6191DC12">
        <w:rPr>
          <w:lang w:val="sr-Latn-CS"/>
        </w:rPr>
        <w:t>eiran korisnički nalog, potrebno je da se porodilje registruje p</w:t>
      </w:r>
      <w:r w:rsidRPr="6E081401" w:rsidR="1B396C4F">
        <w:rPr>
          <w:lang w:val="sr-Latn-CS"/>
        </w:rPr>
        <w:t xml:space="preserve">utem </w:t>
      </w:r>
      <w:r w:rsidRPr="6E081401" w:rsidR="48E2F937">
        <w:rPr>
          <w:lang w:val="sr-Latn-CS"/>
        </w:rPr>
        <w:t>korisničkog interfejsa, a</w:t>
      </w:r>
      <w:r w:rsidRPr="6E081401" w:rsidR="5C891BA9">
        <w:rPr>
          <w:lang w:val="sr-Latn-CS"/>
        </w:rPr>
        <w:t xml:space="preserve"> da se</w:t>
      </w:r>
      <w:r w:rsidRPr="6E081401" w:rsidR="48E2F937">
        <w:rPr>
          <w:lang w:val="sr-Latn-CS"/>
        </w:rPr>
        <w:t xml:space="preserve"> </w:t>
      </w:r>
      <w:r w:rsidRPr="6E081401" w:rsidR="09E60B28">
        <w:rPr>
          <w:lang w:val="sr-Latn-CS"/>
        </w:rPr>
        <w:t xml:space="preserve">lekari obrate sistemskom administratoru. </w:t>
      </w:r>
      <w:r w:rsidRPr="6E081401" w:rsidR="30ECD970">
        <w:rPr>
          <w:lang w:val="sr-Latn-CS"/>
        </w:rPr>
        <w:t xml:space="preserve"> </w:t>
      </w:r>
      <w:r w:rsidRPr="6E081401" w:rsidR="124E781C">
        <w:rPr>
          <w:lang w:val="sr-Latn-CS"/>
        </w:rPr>
        <w:t xml:space="preserve">Treći slučaj, ukoliko se radi o bližnjem </w:t>
      </w:r>
      <w:r w:rsidRPr="6E081401" w:rsidR="4DA8D5F2">
        <w:rPr>
          <w:lang w:val="sr-Latn-CS"/>
        </w:rPr>
        <w:t xml:space="preserve">porodilje, on može da pretraži informacije o njenoj trudnoći samo ukoliko je ona podelila </w:t>
      </w:r>
      <w:r w:rsidRPr="6E081401" w:rsidR="54A1C9DA">
        <w:rPr>
          <w:lang w:val="sr-Latn-CS"/>
        </w:rPr>
        <w:t>svoj JMBG privatno sa njim.</w:t>
      </w:r>
    </w:p>
    <w:p xmlns:wp14="http://schemas.microsoft.com/office/word/2010/wordml" w:rsidRPr="00533BAC" w:rsidR="005F323C" w:rsidP="00DC4A22" w:rsidRDefault="005F323C" w14:paraId="45FB0818" wp14:textId="77777777">
      <w:pPr>
        <w:rPr>
          <w:lang w:val="sr-Latn-CS"/>
        </w:rPr>
      </w:pPr>
    </w:p>
    <w:p w:rsidR="6C3EF4D3" w:rsidP="6C3EF4D3" w:rsidRDefault="6C3EF4D3" w14:paraId="38AC2122" w14:textId="792630EB">
      <w:pPr>
        <w:rPr>
          <w:lang w:val="sr-Latn-CS"/>
        </w:rPr>
      </w:pPr>
    </w:p>
    <w:p xmlns:wp14="http://schemas.microsoft.com/office/word/2010/wordml" w:rsidRPr="00047C77" w:rsidR="00696B72" w:rsidP="6E081401" w:rsidRDefault="00696B72" w14:paraId="7654422A" wp14:textId="29CFDD64">
      <w:pPr>
        <w:pStyle w:val="Naslov2"/>
        <w:rPr>
          <w:lang w:val="sr-Latn-CS"/>
        </w:rPr>
      </w:pPr>
      <w:bookmarkStart w:name="_Toc395368923" w:id="1889685224"/>
      <w:bookmarkStart w:name="_Toc253407522" w:id="1124495861"/>
      <w:r w:rsidRPr="230B0D48" w:rsidR="72783A4F">
        <w:rPr>
          <w:lang w:val="sr-Latn-CS"/>
        </w:rPr>
        <w:t>Prijavljivanje</w:t>
      </w:r>
      <w:r w:rsidRPr="230B0D48" w:rsidR="72783A4F">
        <w:rPr>
          <w:lang w:val="sr-Latn-CS"/>
        </w:rPr>
        <w:t xml:space="preserve"> </w:t>
      </w:r>
      <w:r w:rsidRPr="230B0D48" w:rsidR="72783A4F">
        <w:rPr>
          <w:lang w:val="sr-Latn-CS"/>
        </w:rPr>
        <w:t>korisnika</w:t>
      </w:r>
      <w:r w:rsidRPr="230B0D48" w:rsidR="72783A4F">
        <w:rPr>
          <w:lang w:val="sr-Latn-CS"/>
        </w:rPr>
        <w:t xml:space="preserve"> (</w:t>
      </w:r>
      <w:r w:rsidRPr="230B0D48" w:rsidR="72783A4F">
        <w:rPr>
          <w:lang w:val="sr-Latn-CS"/>
        </w:rPr>
        <w:t>lekara</w:t>
      </w:r>
      <w:r w:rsidRPr="230B0D48" w:rsidR="72783A4F">
        <w:rPr>
          <w:lang w:val="sr-Latn-CS"/>
        </w:rPr>
        <w:t xml:space="preserve"> </w:t>
      </w:r>
      <w:r w:rsidRPr="230B0D48" w:rsidR="72783A4F">
        <w:rPr>
          <w:lang w:val="sr-Latn-CS"/>
        </w:rPr>
        <w:t>ili</w:t>
      </w:r>
      <w:r w:rsidRPr="230B0D48" w:rsidR="72783A4F">
        <w:rPr>
          <w:lang w:val="sr-Latn-CS"/>
        </w:rPr>
        <w:t xml:space="preserve"> </w:t>
      </w:r>
      <w:r w:rsidRPr="230B0D48" w:rsidR="72783A4F">
        <w:rPr>
          <w:lang w:val="sr-Latn-CS"/>
        </w:rPr>
        <w:t>porodilje</w:t>
      </w:r>
      <w:r w:rsidRPr="230B0D48" w:rsidR="72783A4F">
        <w:rPr>
          <w:lang w:val="sr-Latn-CS"/>
        </w:rPr>
        <w:t xml:space="preserve">) koji </w:t>
      </w:r>
      <w:r w:rsidRPr="230B0D48" w:rsidR="72783A4F">
        <w:rPr>
          <w:lang w:val="sr-Latn-CS"/>
        </w:rPr>
        <w:t>imaju</w:t>
      </w:r>
      <w:r w:rsidRPr="230B0D48" w:rsidR="72783A4F">
        <w:rPr>
          <w:lang w:val="sr-Latn-CS"/>
        </w:rPr>
        <w:t xml:space="preserve"> </w:t>
      </w:r>
      <w:r w:rsidRPr="230B0D48" w:rsidR="72783A4F">
        <w:rPr>
          <w:lang w:val="sr-Latn-CS"/>
        </w:rPr>
        <w:t>kreiran</w:t>
      </w:r>
      <w:r w:rsidRPr="230B0D48" w:rsidR="72783A4F">
        <w:rPr>
          <w:lang w:val="sr-Latn-CS"/>
        </w:rPr>
        <w:t xml:space="preserve"> nalog</w:t>
      </w:r>
      <w:bookmarkEnd w:id="1889685224"/>
      <w:bookmarkEnd w:id="1124495861"/>
    </w:p>
    <w:p w:rsidR="6C3EF4D3" w:rsidP="6C3EF4D3" w:rsidRDefault="6C3EF4D3" w14:paraId="3E2AF6F1" w14:textId="1B58977D">
      <w:pPr>
        <w:pStyle w:val="Normal"/>
        <w:rPr>
          <w:lang w:val="sr-Latn-CS"/>
        </w:rPr>
      </w:pPr>
    </w:p>
    <w:p xmlns:wp14="http://schemas.microsoft.com/office/word/2010/wordml" w:rsidRPr="00047C77" w:rsidR="00696B72" w:rsidP="6E081401" w:rsidRDefault="00696B72" w14:paraId="35F34473" wp14:textId="69A29A9D">
      <w:pPr>
        <w:pStyle w:val="Normal"/>
      </w:pPr>
      <w:r w:rsidR="3CCDE042">
        <w:drawing>
          <wp:inline xmlns:wp14="http://schemas.microsoft.com/office/word/2010/wordprocessingDrawing" wp14:editId="224F3C3E" wp14:anchorId="2A9949D5">
            <wp:extent cx="5943600" cy="2781300"/>
            <wp:effectExtent l="0" t="0" r="0" b="0"/>
            <wp:docPr id="1423430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430491" name=""/>
                    <pic:cNvPicPr/>
                  </pic:nvPicPr>
                  <pic:blipFill>
                    <a:blip xmlns:r="http://schemas.openxmlformats.org/officeDocument/2006/relationships" r:embed="rId11252991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47C77" w:rsidR="00696B72" w:rsidP="6E081401" w:rsidRDefault="00696B72" w14:paraId="11276C34" wp14:textId="739BA7C5">
      <w:pPr>
        <w:pStyle w:val="Normal"/>
        <w:jc w:val="center"/>
        <w:rPr>
          <w:sz w:val="16"/>
          <w:szCs w:val="16"/>
        </w:rPr>
      </w:pPr>
      <w:r w:rsidRPr="6C3EF4D3" w:rsidR="38A2B42B">
        <w:rPr>
          <w:sz w:val="16"/>
          <w:szCs w:val="16"/>
        </w:rPr>
        <w:t>Slika</w:t>
      </w:r>
      <w:r w:rsidRPr="6C3EF4D3" w:rsidR="38A2B42B">
        <w:rPr>
          <w:sz w:val="16"/>
          <w:szCs w:val="16"/>
        </w:rPr>
        <w:t xml:space="preserve"> 2 – </w:t>
      </w:r>
      <w:r w:rsidRPr="6C3EF4D3" w:rsidR="38A2B42B">
        <w:rPr>
          <w:sz w:val="16"/>
          <w:szCs w:val="16"/>
        </w:rPr>
        <w:t>Prijavljivanje</w:t>
      </w:r>
      <w:r w:rsidRPr="6C3EF4D3" w:rsidR="38A2B42B">
        <w:rPr>
          <w:sz w:val="16"/>
          <w:szCs w:val="16"/>
        </w:rPr>
        <w:t xml:space="preserve"> </w:t>
      </w:r>
      <w:r w:rsidRPr="6C3EF4D3" w:rsidR="38A2B42B">
        <w:rPr>
          <w:sz w:val="16"/>
          <w:szCs w:val="16"/>
        </w:rPr>
        <w:t>korisnika</w:t>
      </w:r>
    </w:p>
    <w:p w:rsidR="6C3EF4D3" w:rsidP="6C3EF4D3" w:rsidRDefault="6C3EF4D3" w14:paraId="3941A6B8" w14:textId="4FA2E247">
      <w:pPr>
        <w:pStyle w:val="Normal"/>
        <w:jc w:val="center"/>
        <w:rPr>
          <w:sz w:val="16"/>
          <w:szCs w:val="16"/>
        </w:rPr>
      </w:pPr>
    </w:p>
    <w:p xmlns:wp14="http://schemas.microsoft.com/office/word/2010/wordml" w:rsidRPr="00047C77" w:rsidR="00696B72" w:rsidP="6E081401" w:rsidRDefault="00696B72" w14:paraId="3CECA2E5" wp14:textId="7E5D90B1">
      <w:pPr>
        <w:pStyle w:val="Normal"/>
      </w:pPr>
      <w:r w:rsidR="3CCDE042">
        <w:rPr/>
        <w:t xml:space="preserve">U </w:t>
      </w:r>
      <w:r w:rsidR="3CCDE042">
        <w:rPr/>
        <w:t>zavisnosti</w:t>
      </w:r>
      <w:r w:rsidR="3CCDE042">
        <w:rPr/>
        <w:t xml:space="preserve"> od toga da li se </w:t>
      </w:r>
      <w:r w:rsidR="3CCDE042">
        <w:rPr/>
        <w:t>na</w:t>
      </w:r>
      <w:r w:rsidR="3CCDE042">
        <w:rPr/>
        <w:t xml:space="preserve"> </w:t>
      </w:r>
      <w:r w:rsidR="3CCDE042">
        <w:rPr/>
        <w:t>aplikaciju</w:t>
      </w:r>
      <w:r w:rsidR="3CCDE042">
        <w:rPr/>
        <w:t xml:space="preserve"> </w:t>
      </w:r>
      <w:r w:rsidR="3CCDE042">
        <w:rPr/>
        <w:t>prijavljujete</w:t>
      </w:r>
      <w:r w:rsidR="3CCDE042">
        <w:rPr/>
        <w:t xml:space="preserve"> </w:t>
      </w:r>
      <w:r w:rsidR="3CCDE042">
        <w:rPr/>
        <w:t>kao</w:t>
      </w:r>
      <w:r w:rsidR="3CCDE042">
        <w:rPr/>
        <w:t xml:space="preserve"> </w:t>
      </w:r>
      <w:r w:rsidR="3CCDE042">
        <w:rPr/>
        <w:t>lekar</w:t>
      </w:r>
      <w:r w:rsidR="3CCDE042">
        <w:rPr/>
        <w:t xml:space="preserve"> </w:t>
      </w:r>
      <w:r w:rsidR="3CCDE042">
        <w:rPr/>
        <w:t>ili</w:t>
      </w:r>
      <w:r w:rsidR="3CCDE042">
        <w:rPr/>
        <w:t xml:space="preserve"> </w:t>
      </w:r>
      <w:r w:rsidR="3CCDE042">
        <w:rPr/>
        <w:t>porodilja</w:t>
      </w:r>
      <w:r w:rsidR="3CCDE042">
        <w:rPr/>
        <w:t xml:space="preserve"> </w:t>
      </w:r>
      <w:r w:rsidR="3CCDE042">
        <w:rPr/>
        <w:t>potrebno</w:t>
      </w:r>
      <w:r w:rsidR="3CCDE042">
        <w:rPr/>
        <w:t xml:space="preserve"> je </w:t>
      </w:r>
      <w:r w:rsidR="3CCDE042">
        <w:rPr/>
        <w:t>izabrati</w:t>
      </w:r>
      <w:r w:rsidR="3CCDE042">
        <w:rPr/>
        <w:t xml:space="preserve"> </w:t>
      </w:r>
      <w:r w:rsidR="3CCDE042">
        <w:rPr/>
        <w:t>opciju</w:t>
      </w:r>
      <w:r w:rsidR="3CCDE042">
        <w:rPr/>
        <w:t xml:space="preserve"> </w:t>
      </w:r>
      <w:r w:rsidR="16B7A86D">
        <w:rPr/>
        <w:t>“</w:t>
      </w:r>
      <w:r w:rsidR="16B7A86D">
        <w:rPr/>
        <w:t>Doktor</w:t>
      </w:r>
      <w:r w:rsidR="16B7A86D">
        <w:rPr/>
        <w:t xml:space="preserve">” </w:t>
      </w:r>
      <w:r w:rsidR="16B7A86D">
        <w:rPr/>
        <w:t>ili</w:t>
      </w:r>
      <w:r w:rsidR="16B7A86D">
        <w:rPr/>
        <w:t xml:space="preserve"> “</w:t>
      </w:r>
      <w:r w:rsidR="16B7A86D">
        <w:rPr/>
        <w:t>Porodilja</w:t>
      </w:r>
      <w:r w:rsidR="16B7A86D">
        <w:rPr/>
        <w:t>”.</w:t>
      </w:r>
      <w:r w:rsidR="16B7A86D">
        <w:rPr/>
        <w:t xml:space="preserve"> </w:t>
      </w:r>
      <w:r w:rsidR="16B7A86D">
        <w:rPr/>
        <w:t>Nakon</w:t>
      </w:r>
      <w:r w:rsidR="16B7A86D">
        <w:rPr/>
        <w:t xml:space="preserve"> toga </w:t>
      </w:r>
      <w:r w:rsidR="16B7A86D">
        <w:rPr/>
        <w:t>potrebno</w:t>
      </w:r>
      <w:r w:rsidR="16B7A86D">
        <w:rPr/>
        <w:t xml:space="preserve"> je </w:t>
      </w:r>
      <w:r w:rsidR="16B7A86D">
        <w:rPr/>
        <w:t>uneti</w:t>
      </w:r>
      <w:r w:rsidR="16B7A86D">
        <w:rPr/>
        <w:t xml:space="preserve"> </w:t>
      </w:r>
      <w:r w:rsidR="16B7A86D">
        <w:rPr/>
        <w:t>Vašu</w:t>
      </w:r>
      <w:r w:rsidR="16B7A86D">
        <w:rPr/>
        <w:t xml:space="preserve"> email </w:t>
      </w:r>
      <w:r w:rsidR="16B7A86D">
        <w:rPr/>
        <w:t>adresu</w:t>
      </w:r>
      <w:r w:rsidR="16B7A86D">
        <w:rPr/>
        <w:t xml:space="preserve"> </w:t>
      </w:r>
      <w:r w:rsidR="16B7A86D">
        <w:rPr/>
        <w:t>i</w:t>
      </w:r>
      <w:r w:rsidR="16B7A86D">
        <w:rPr/>
        <w:t xml:space="preserve"> </w:t>
      </w:r>
      <w:r w:rsidR="16B7A86D">
        <w:rPr/>
        <w:t>lozinku</w:t>
      </w:r>
      <w:r w:rsidR="16B7A86D">
        <w:rPr/>
        <w:t xml:space="preserve"> u </w:t>
      </w:r>
      <w:r w:rsidR="16B7A86D">
        <w:rPr/>
        <w:t>odgovarajućim</w:t>
      </w:r>
      <w:r w:rsidR="16B7A86D">
        <w:rPr/>
        <w:t xml:space="preserve"> </w:t>
      </w:r>
      <w:r w:rsidR="16B7A86D">
        <w:rPr/>
        <w:t>poljima</w:t>
      </w:r>
      <w:r w:rsidR="16B7A86D">
        <w:rPr/>
        <w:t xml:space="preserve">. </w:t>
      </w:r>
      <w:r w:rsidR="7BD0CC33">
        <w:rPr/>
        <w:t>Nakon</w:t>
      </w:r>
      <w:r w:rsidR="7BD0CC33">
        <w:rPr/>
        <w:t xml:space="preserve"> </w:t>
      </w:r>
      <w:r w:rsidR="7BD0CC33">
        <w:rPr/>
        <w:t>unetih</w:t>
      </w:r>
      <w:r w:rsidR="7BD0CC33">
        <w:rPr/>
        <w:t xml:space="preserve"> </w:t>
      </w:r>
      <w:r w:rsidR="7BD0CC33">
        <w:rPr/>
        <w:t>svih</w:t>
      </w:r>
      <w:r w:rsidR="7BD0CC33">
        <w:rPr/>
        <w:t xml:space="preserve"> </w:t>
      </w:r>
      <w:r w:rsidR="7BD0CC33">
        <w:rPr/>
        <w:t>podataka</w:t>
      </w:r>
      <w:r w:rsidR="7BD0CC33">
        <w:rPr/>
        <w:t xml:space="preserve"> </w:t>
      </w:r>
      <w:r w:rsidR="7BD0CC33">
        <w:rPr/>
        <w:t>potrebno</w:t>
      </w:r>
      <w:r w:rsidR="7BD0CC33">
        <w:rPr/>
        <w:t xml:space="preserve"> je </w:t>
      </w:r>
      <w:r w:rsidR="7BD0CC33">
        <w:rPr/>
        <w:t>kliknuti</w:t>
      </w:r>
      <w:r w:rsidR="7BD0CC33">
        <w:rPr/>
        <w:t xml:space="preserve"> </w:t>
      </w:r>
      <w:r w:rsidR="7BD0CC33">
        <w:rPr/>
        <w:t>na</w:t>
      </w:r>
      <w:r w:rsidR="7BD0CC33">
        <w:rPr/>
        <w:t xml:space="preserve"> </w:t>
      </w:r>
      <w:r w:rsidR="7BD0CC33">
        <w:rPr/>
        <w:t>dugme</w:t>
      </w:r>
      <w:r w:rsidR="7BD0CC33">
        <w:rPr/>
        <w:t xml:space="preserve"> “</w:t>
      </w:r>
      <w:r w:rsidR="7BD0CC33">
        <w:rPr/>
        <w:t>Prijavi</w:t>
      </w:r>
      <w:r w:rsidR="7BD0CC33">
        <w:rPr/>
        <w:t xml:space="preserve"> se</w:t>
      </w:r>
      <w:r w:rsidR="7BD0CC33">
        <w:rPr/>
        <w:t>”.</w:t>
      </w:r>
      <w:r w:rsidR="3CCDE042">
        <w:rPr/>
        <w:t xml:space="preserve"> </w:t>
      </w:r>
      <w:r>
        <w:br/>
      </w:r>
      <w:r w:rsidR="68D59C33">
        <w:rPr/>
        <w:t xml:space="preserve">U </w:t>
      </w:r>
      <w:r w:rsidR="68D59C33">
        <w:rPr/>
        <w:t>slučaju</w:t>
      </w:r>
      <w:r w:rsidR="68D59C33">
        <w:rPr/>
        <w:t xml:space="preserve"> </w:t>
      </w:r>
      <w:r w:rsidR="68D59C33">
        <w:rPr/>
        <w:t>neuspešne</w:t>
      </w:r>
      <w:r w:rsidR="68D59C33">
        <w:rPr/>
        <w:t xml:space="preserve"> </w:t>
      </w:r>
      <w:r w:rsidR="68D59C33">
        <w:rPr/>
        <w:t>prijave</w:t>
      </w:r>
      <w:r w:rsidR="68D59C33">
        <w:rPr/>
        <w:t xml:space="preserve">, </w:t>
      </w:r>
      <w:r w:rsidR="68D59C33">
        <w:rPr/>
        <w:t>pojaviće</w:t>
      </w:r>
      <w:r w:rsidR="68D59C33">
        <w:rPr/>
        <w:t xml:space="preserve"> se </w:t>
      </w:r>
      <w:r w:rsidR="68D59C33">
        <w:rPr/>
        <w:t>obaveštenje</w:t>
      </w:r>
      <w:r w:rsidR="68D59C33">
        <w:rPr/>
        <w:t xml:space="preserve"> o </w:t>
      </w:r>
      <w:r w:rsidR="68D59C33">
        <w:rPr/>
        <w:t>nastaloj</w:t>
      </w:r>
      <w:r w:rsidR="68D59C33">
        <w:rPr/>
        <w:t xml:space="preserve"> </w:t>
      </w:r>
      <w:r w:rsidR="68D59C33">
        <w:rPr/>
        <w:t>grešci</w:t>
      </w:r>
      <w:r w:rsidR="68D59C33">
        <w:rPr/>
        <w:t xml:space="preserve">. U </w:t>
      </w:r>
      <w:r w:rsidR="68D59C33">
        <w:rPr/>
        <w:t>slučaju</w:t>
      </w:r>
      <w:r w:rsidR="68D59C33">
        <w:rPr/>
        <w:t xml:space="preserve"> </w:t>
      </w:r>
      <w:r w:rsidR="68D59C33">
        <w:rPr/>
        <w:t>uspešnog</w:t>
      </w:r>
      <w:r w:rsidR="68D59C33">
        <w:rPr/>
        <w:t xml:space="preserve"> </w:t>
      </w:r>
      <w:r w:rsidR="68D59C33">
        <w:rPr/>
        <w:t>prijavljivanja</w:t>
      </w:r>
      <w:r w:rsidR="68D59C33">
        <w:rPr/>
        <w:t xml:space="preserve"> </w:t>
      </w:r>
      <w:r w:rsidR="68D59C33">
        <w:rPr/>
        <w:t>odvešće</w:t>
      </w:r>
      <w:r w:rsidR="68D59C33">
        <w:rPr/>
        <w:t xml:space="preserve"> Vas </w:t>
      </w:r>
      <w:r w:rsidR="68D59C33">
        <w:rPr/>
        <w:t>na</w:t>
      </w:r>
      <w:r w:rsidR="68D59C33">
        <w:rPr/>
        <w:t xml:space="preserve"> </w:t>
      </w:r>
      <w:r w:rsidR="152391A0">
        <w:rPr/>
        <w:t>odgovarajuću</w:t>
      </w:r>
      <w:r w:rsidR="152391A0">
        <w:rPr/>
        <w:t xml:space="preserve"> </w:t>
      </w:r>
      <w:r w:rsidR="152391A0">
        <w:rPr/>
        <w:t>stranicu</w:t>
      </w:r>
      <w:r w:rsidR="152391A0">
        <w:rPr/>
        <w:t xml:space="preserve"> </w:t>
      </w:r>
      <w:r w:rsidR="152391A0">
        <w:rPr/>
        <w:t>ulogovanog</w:t>
      </w:r>
      <w:r w:rsidR="152391A0">
        <w:rPr/>
        <w:t xml:space="preserve"> </w:t>
      </w:r>
      <w:r w:rsidR="152391A0">
        <w:rPr/>
        <w:t>korisnika</w:t>
      </w:r>
      <w:r w:rsidR="152391A0">
        <w:rPr/>
        <w:t xml:space="preserve">, </w:t>
      </w:r>
      <w:r w:rsidR="152391A0">
        <w:rPr/>
        <w:t>lekara</w:t>
      </w:r>
      <w:r w:rsidR="152391A0">
        <w:rPr/>
        <w:t xml:space="preserve"> </w:t>
      </w:r>
      <w:r w:rsidR="152391A0">
        <w:rPr/>
        <w:t>ili</w:t>
      </w:r>
      <w:r w:rsidR="152391A0">
        <w:rPr/>
        <w:t xml:space="preserve"> </w:t>
      </w:r>
      <w:r w:rsidR="152391A0">
        <w:rPr/>
        <w:t>porodilje</w:t>
      </w:r>
      <w:r w:rsidR="152391A0">
        <w:rPr/>
        <w:t>.</w:t>
      </w:r>
    </w:p>
    <w:p xmlns:wp14="http://schemas.microsoft.com/office/word/2010/wordml" w:rsidRPr="00047C77" w:rsidR="00696B72" w:rsidP="6E081401" w:rsidRDefault="00696B72" w14:paraId="5BC311AD" wp14:textId="1CD18C11">
      <w:pPr>
        <w:pStyle w:val="Normal"/>
      </w:pPr>
    </w:p>
    <w:p w:rsidR="6C3EF4D3" w:rsidP="6C3EF4D3" w:rsidRDefault="6C3EF4D3" w14:paraId="19F8A22E" w14:textId="6E0BAEEC">
      <w:pPr>
        <w:pStyle w:val="Normal"/>
      </w:pPr>
    </w:p>
    <w:p w:rsidR="6C3EF4D3" w:rsidRDefault="6C3EF4D3" w14:paraId="134EA56C" w14:textId="4FA9D2FF">
      <w:r>
        <w:br w:type="page"/>
      </w:r>
    </w:p>
    <w:p xmlns:wp14="http://schemas.microsoft.com/office/word/2010/wordml" w:rsidRPr="00047C77" w:rsidR="00696B72" w:rsidP="6E081401" w:rsidRDefault="00696B72" w14:paraId="4CA749CF" wp14:textId="435D330D">
      <w:pPr>
        <w:pStyle w:val="Naslov2"/>
        <w:rPr>
          <w:b w:val="1"/>
          <w:bCs w:val="1"/>
          <w:sz w:val="24"/>
          <w:szCs w:val="24"/>
        </w:rPr>
      </w:pPr>
      <w:bookmarkStart w:name="_Toc1943958825" w:id="1878263001"/>
      <w:bookmarkStart w:name="_Toc1913297276" w:id="404284242"/>
      <w:r w:rsidRPr="230B0D48" w:rsidR="6D940E4D">
        <w:rPr>
          <w:b w:val="1"/>
          <w:bCs w:val="1"/>
          <w:sz w:val="24"/>
          <w:szCs w:val="24"/>
        </w:rPr>
        <w:t>Registrovanje</w:t>
      </w:r>
      <w:r w:rsidRPr="230B0D48" w:rsidR="6D940E4D">
        <w:rPr>
          <w:b w:val="1"/>
          <w:bCs w:val="1"/>
          <w:sz w:val="24"/>
          <w:szCs w:val="24"/>
        </w:rPr>
        <w:t xml:space="preserve"> </w:t>
      </w:r>
      <w:r w:rsidRPr="230B0D48" w:rsidR="6D940E4D">
        <w:rPr>
          <w:b w:val="1"/>
          <w:bCs w:val="1"/>
          <w:sz w:val="24"/>
          <w:szCs w:val="24"/>
        </w:rPr>
        <w:t>porodilje</w:t>
      </w:r>
      <w:r w:rsidRPr="230B0D48" w:rsidR="6D940E4D">
        <w:rPr>
          <w:b w:val="1"/>
          <w:bCs w:val="1"/>
          <w:sz w:val="24"/>
          <w:szCs w:val="24"/>
        </w:rPr>
        <w:t xml:space="preserve"> </w:t>
      </w:r>
      <w:r w:rsidRPr="230B0D48" w:rsidR="6D940E4D">
        <w:rPr>
          <w:b w:val="1"/>
          <w:bCs w:val="1"/>
          <w:sz w:val="24"/>
          <w:szCs w:val="24"/>
        </w:rPr>
        <w:t>koja</w:t>
      </w:r>
      <w:r w:rsidRPr="230B0D48" w:rsidR="6D940E4D">
        <w:rPr>
          <w:b w:val="1"/>
          <w:bCs w:val="1"/>
          <w:sz w:val="24"/>
          <w:szCs w:val="24"/>
        </w:rPr>
        <w:t xml:space="preserve"> </w:t>
      </w:r>
      <w:r w:rsidRPr="230B0D48" w:rsidR="6D940E4D">
        <w:rPr>
          <w:b w:val="1"/>
          <w:bCs w:val="1"/>
          <w:sz w:val="24"/>
          <w:szCs w:val="24"/>
        </w:rPr>
        <w:t>nema</w:t>
      </w:r>
      <w:r w:rsidRPr="230B0D48" w:rsidR="6D940E4D">
        <w:rPr>
          <w:b w:val="1"/>
          <w:bCs w:val="1"/>
          <w:sz w:val="24"/>
          <w:szCs w:val="24"/>
        </w:rPr>
        <w:t xml:space="preserve"> </w:t>
      </w:r>
      <w:r w:rsidRPr="230B0D48" w:rsidR="6D940E4D">
        <w:rPr>
          <w:b w:val="1"/>
          <w:bCs w:val="1"/>
          <w:sz w:val="24"/>
          <w:szCs w:val="24"/>
        </w:rPr>
        <w:t>korisnički</w:t>
      </w:r>
      <w:r w:rsidRPr="230B0D48" w:rsidR="6D940E4D">
        <w:rPr>
          <w:b w:val="1"/>
          <w:bCs w:val="1"/>
          <w:sz w:val="24"/>
          <w:szCs w:val="24"/>
        </w:rPr>
        <w:t xml:space="preserve"> </w:t>
      </w:r>
      <w:r w:rsidRPr="230B0D48" w:rsidR="6D940E4D">
        <w:rPr>
          <w:b w:val="1"/>
          <w:bCs w:val="1"/>
          <w:sz w:val="24"/>
          <w:szCs w:val="24"/>
        </w:rPr>
        <w:t>nalog</w:t>
      </w:r>
      <w:bookmarkEnd w:id="1878263001"/>
      <w:bookmarkEnd w:id="404284242"/>
    </w:p>
    <w:p w:rsidR="3D17032D" w:rsidP="6C3EF4D3" w:rsidRDefault="3D17032D" w14:paraId="6E5D7ABB" w14:textId="7C3FD297">
      <w:pPr>
        <w:pStyle w:val="Normal"/>
      </w:pPr>
      <w:r w:rsidR="3D17032D">
        <w:rPr/>
        <w:t xml:space="preserve">Na </w:t>
      </w:r>
      <w:r w:rsidR="3D17032D">
        <w:rPr/>
        <w:t>sledećoj</w:t>
      </w:r>
      <w:r w:rsidR="3D17032D">
        <w:rPr/>
        <w:t xml:space="preserve"> </w:t>
      </w:r>
      <w:r w:rsidR="3D17032D">
        <w:rPr/>
        <w:t>slici</w:t>
      </w:r>
      <w:r w:rsidR="3D17032D">
        <w:rPr/>
        <w:t xml:space="preserve"> je </w:t>
      </w:r>
      <w:r w:rsidR="3D17032D">
        <w:rPr/>
        <w:t>prikazana</w:t>
      </w:r>
      <w:r w:rsidR="3D17032D">
        <w:rPr/>
        <w:t xml:space="preserve"> forma registrovanja </w:t>
      </w:r>
      <w:r w:rsidR="3D17032D">
        <w:rPr/>
        <w:t>porodilje</w:t>
      </w:r>
      <w:r w:rsidR="3D17032D">
        <w:rPr/>
        <w:t>.</w:t>
      </w:r>
    </w:p>
    <w:p xmlns:wp14="http://schemas.microsoft.com/office/word/2010/wordml" w:rsidRPr="00047C77" w:rsidR="00696B72" w:rsidP="6E081401" w:rsidRDefault="00696B72" w14:paraId="494BFE0A" wp14:textId="5B5808C9">
      <w:pPr>
        <w:pStyle w:val="Normal"/>
      </w:pPr>
    </w:p>
    <w:p xmlns:wp14="http://schemas.microsoft.com/office/word/2010/wordml" w:rsidRPr="00047C77" w:rsidR="00696B72" w:rsidP="6E081401" w:rsidRDefault="00696B72" w14:paraId="463F29E8" wp14:textId="5F142576">
      <w:pPr>
        <w:pStyle w:val="Normal"/>
        <w:jc w:val="center"/>
      </w:pPr>
      <w:r w:rsidR="23EF6AD3">
        <w:drawing>
          <wp:inline xmlns:wp14="http://schemas.microsoft.com/office/word/2010/wordprocessingDrawing" wp14:editId="78CCB7F7" wp14:anchorId="4F43D221">
            <wp:extent cx="5943600" cy="2800350"/>
            <wp:effectExtent l="0" t="0" r="0" b="0"/>
            <wp:docPr id="1093432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432756" name=""/>
                    <pic:cNvPicPr/>
                  </pic:nvPicPr>
                  <pic:blipFill>
                    <a:blip xmlns:r="http://schemas.openxmlformats.org/officeDocument/2006/relationships" r:embed="rId20492173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F527F" w:rsidP="6E081401" w:rsidRDefault="7BCF527F" w14:paraId="6ECC764C" w14:textId="475358EC">
      <w:pPr>
        <w:pStyle w:val="Normal"/>
        <w:jc w:val="center"/>
        <w:rPr>
          <w:sz w:val="16"/>
          <w:szCs w:val="16"/>
        </w:rPr>
      </w:pPr>
      <w:bookmarkStart w:name="_Toc144046299" w:id="3"/>
      <w:r w:rsidRPr="6C3EF4D3" w:rsidR="7BCF527F">
        <w:rPr>
          <w:sz w:val="16"/>
          <w:szCs w:val="16"/>
        </w:rPr>
        <w:t>Slika</w:t>
      </w:r>
      <w:r w:rsidRPr="6C3EF4D3" w:rsidR="7BCF527F">
        <w:rPr>
          <w:sz w:val="16"/>
          <w:szCs w:val="16"/>
        </w:rPr>
        <w:t xml:space="preserve"> 3 - </w:t>
      </w:r>
      <w:r w:rsidRPr="6C3EF4D3" w:rsidR="7BCF527F">
        <w:rPr>
          <w:sz w:val="16"/>
          <w:szCs w:val="16"/>
        </w:rPr>
        <w:t>Registracija</w:t>
      </w:r>
      <w:r w:rsidRPr="6C3EF4D3" w:rsidR="7BCF527F">
        <w:rPr>
          <w:sz w:val="16"/>
          <w:szCs w:val="16"/>
        </w:rPr>
        <w:t xml:space="preserve"> </w:t>
      </w:r>
      <w:r w:rsidRPr="6C3EF4D3" w:rsidR="7BCF527F">
        <w:rPr>
          <w:sz w:val="16"/>
          <w:szCs w:val="16"/>
        </w:rPr>
        <w:t>porodilje</w:t>
      </w:r>
    </w:p>
    <w:p w:rsidR="6C3EF4D3" w:rsidP="6C3EF4D3" w:rsidRDefault="6C3EF4D3" w14:paraId="509332C7" w14:textId="1914DD90">
      <w:pPr>
        <w:pStyle w:val="Normal"/>
        <w:jc w:val="center"/>
        <w:rPr>
          <w:sz w:val="16"/>
          <w:szCs w:val="16"/>
        </w:rPr>
      </w:pPr>
    </w:p>
    <w:p w:rsidR="7BCF527F" w:rsidP="6E081401" w:rsidRDefault="7BCF527F" w14:paraId="3E1E44D4" w14:textId="027E3CBC">
      <w:pPr>
        <w:pStyle w:val="Normal"/>
        <w:jc w:val="left"/>
        <w:rPr>
          <w:sz w:val="20"/>
          <w:szCs w:val="20"/>
        </w:rPr>
      </w:pPr>
      <w:r w:rsidRPr="6E081401" w:rsidR="7BCF527F">
        <w:rPr>
          <w:sz w:val="20"/>
          <w:szCs w:val="20"/>
        </w:rPr>
        <w:t>Potrebno</w:t>
      </w:r>
      <w:r w:rsidRPr="6E081401" w:rsidR="7BCF527F">
        <w:rPr>
          <w:sz w:val="20"/>
          <w:szCs w:val="20"/>
        </w:rPr>
        <w:t xml:space="preserve"> je </w:t>
      </w:r>
      <w:r w:rsidRPr="6E081401" w:rsidR="7BCF527F">
        <w:rPr>
          <w:sz w:val="20"/>
          <w:szCs w:val="20"/>
        </w:rPr>
        <w:t>uneti</w:t>
      </w:r>
      <w:r w:rsidRPr="6E081401" w:rsidR="7BCF527F">
        <w:rPr>
          <w:sz w:val="20"/>
          <w:szCs w:val="20"/>
        </w:rPr>
        <w:t xml:space="preserve"> </w:t>
      </w:r>
      <w:r w:rsidRPr="6E081401" w:rsidR="7BCF527F">
        <w:rPr>
          <w:sz w:val="20"/>
          <w:szCs w:val="20"/>
        </w:rPr>
        <w:t>ime</w:t>
      </w:r>
      <w:r w:rsidRPr="6E081401" w:rsidR="7BCF527F">
        <w:rPr>
          <w:sz w:val="20"/>
          <w:szCs w:val="20"/>
        </w:rPr>
        <w:t xml:space="preserve"> </w:t>
      </w:r>
      <w:r w:rsidRPr="6E081401" w:rsidR="7BCF527F">
        <w:rPr>
          <w:sz w:val="20"/>
          <w:szCs w:val="20"/>
        </w:rPr>
        <w:t>i</w:t>
      </w:r>
      <w:r w:rsidRPr="6E081401" w:rsidR="7BCF527F">
        <w:rPr>
          <w:sz w:val="20"/>
          <w:szCs w:val="20"/>
        </w:rPr>
        <w:t xml:space="preserve"> </w:t>
      </w:r>
      <w:r w:rsidRPr="6E081401" w:rsidR="7BCF527F">
        <w:rPr>
          <w:sz w:val="20"/>
          <w:szCs w:val="20"/>
        </w:rPr>
        <w:t>prezime</w:t>
      </w:r>
      <w:r w:rsidRPr="6E081401" w:rsidR="7BCF527F">
        <w:rPr>
          <w:sz w:val="20"/>
          <w:szCs w:val="20"/>
        </w:rPr>
        <w:t xml:space="preserve">, datum </w:t>
      </w:r>
      <w:r w:rsidRPr="6E081401" w:rsidR="7BCF527F">
        <w:rPr>
          <w:sz w:val="20"/>
          <w:szCs w:val="20"/>
        </w:rPr>
        <w:t>rođenja</w:t>
      </w:r>
      <w:r w:rsidRPr="6E081401" w:rsidR="7BCF527F">
        <w:rPr>
          <w:sz w:val="20"/>
          <w:szCs w:val="20"/>
        </w:rPr>
        <w:t xml:space="preserve">, </w:t>
      </w:r>
      <w:r w:rsidRPr="6E081401" w:rsidR="7BCF527F">
        <w:rPr>
          <w:sz w:val="20"/>
          <w:szCs w:val="20"/>
        </w:rPr>
        <w:t>broj</w:t>
      </w:r>
      <w:r w:rsidRPr="6E081401" w:rsidR="7BCF527F">
        <w:rPr>
          <w:sz w:val="20"/>
          <w:szCs w:val="20"/>
        </w:rPr>
        <w:t xml:space="preserve"> </w:t>
      </w:r>
      <w:r w:rsidRPr="6E081401" w:rsidR="7BCF527F">
        <w:rPr>
          <w:sz w:val="20"/>
          <w:szCs w:val="20"/>
        </w:rPr>
        <w:t>telefona</w:t>
      </w:r>
      <w:r w:rsidRPr="6E081401" w:rsidR="7BCF527F">
        <w:rPr>
          <w:sz w:val="20"/>
          <w:szCs w:val="20"/>
        </w:rPr>
        <w:t xml:space="preserve">, JMBG, LBO, email </w:t>
      </w:r>
      <w:r w:rsidRPr="6E081401" w:rsidR="7BCF527F">
        <w:rPr>
          <w:sz w:val="20"/>
          <w:szCs w:val="20"/>
        </w:rPr>
        <w:t>adresu</w:t>
      </w:r>
      <w:r w:rsidRPr="6E081401" w:rsidR="7BCF527F">
        <w:rPr>
          <w:sz w:val="20"/>
          <w:szCs w:val="20"/>
        </w:rPr>
        <w:t xml:space="preserve">, </w:t>
      </w:r>
      <w:r w:rsidRPr="6E081401" w:rsidR="7BCF527F">
        <w:rPr>
          <w:sz w:val="20"/>
          <w:szCs w:val="20"/>
        </w:rPr>
        <w:t>lozinku</w:t>
      </w:r>
      <w:r w:rsidRPr="6E081401" w:rsidR="7BCF527F">
        <w:rPr>
          <w:sz w:val="20"/>
          <w:szCs w:val="20"/>
        </w:rPr>
        <w:t xml:space="preserve">, </w:t>
      </w:r>
      <w:r w:rsidRPr="6E081401" w:rsidR="7BCF527F">
        <w:rPr>
          <w:sz w:val="20"/>
          <w:szCs w:val="20"/>
        </w:rPr>
        <w:t>opcion</w:t>
      </w:r>
      <w:r w:rsidRPr="6E081401" w:rsidR="1E6D01A9">
        <w:rPr>
          <w:sz w:val="20"/>
          <w:szCs w:val="20"/>
        </w:rPr>
        <w:t>o</w:t>
      </w:r>
      <w:r w:rsidRPr="6E081401" w:rsidR="1E6D01A9">
        <w:rPr>
          <w:sz w:val="20"/>
          <w:szCs w:val="20"/>
        </w:rPr>
        <w:t xml:space="preserve"> </w:t>
      </w:r>
      <w:r w:rsidRPr="6E081401" w:rsidR="1E6D01A9">
        <w:rPr>
          <w:sz w:val="20"/>
          <w:szCs w:val="20"/>
        </w:rPr>
        <w:t>profilnu</w:t>
      </w:r>
      <w:r w:rsidRPr="6E081401" w:rsidR="1E6D01A9">
        <w:rPr>
          <w:sz w:val="20"/>
          <w:szCs w:val="20"/>
        </w:rPr>
        <w:t xml:space="preserve"> </w:t>
      </w:r>
      <w:r w:rsidRPr="6E081401" w:rsidR="1E6D01A9">
        <w:rPr>
          <w:sz w:val="20"/>
          <w:szCs w:val="20"/>
        </w:rPr>
        <w:t>sliku</w:t>
      </w:r>
      <w:r w:rsidRPr="6E081401" w:rsidR="1A33D424">
        <w:rPr>
          <w:sz w:val="20"/>
          <w:szCs w:val="20"/>
        </w:rPr>
        <w:t xml:space="preserve">, datum </w:t>
      </w:r>
      <w:r w:rsidRPr="6E081401" w:rsidR="1A33D424">
        <w:rPr>
          <w:sz w:val="20"/>
          <w:szCs w:val="20"/>
        </w:rPr>
        <w:t>početka</w:t>
      </w:r>
      <w:r w:rsidRPr="6E081401" w:rsidR="1A33D424">
        <w:rPr>
          <w:sz w:val="20"/>
          <w:szCs w:val="20"/>
        </w:rPr>
        <w:t xml:space="preserve"> </w:t>
      </w:r>
      <w:r w:rsidRPr="6E081401" w:rsidR="1A33D424">
        <w:rPr>
          <w:sz w:val="20"/>
          <w:szCs w:val="20"/>
        </w:rPr>
        <w:t>trudnoće</w:t>
      </w:r>
      <w:r w:rsidRPr="6E081401" w:rsidR="1A33D424">
        <w:rPr>
          <w:sz w:val="20"/>
          <w:szCs w:val="20"/>
        </w:rPr>
        <w:t xml:space="preserve">. </w:t>
      </w:r>
      <w:r w:rsidRPr="6E081401" w:rsidR="1A33D424">
        <w:rPr>
          <w:sz w:val="20"/>
          <w:szCs w:val="20"/>
        </w:rPr>
        <w:t>Vodi</w:t>
      </w:r>
      <w:r w:rsidRPr="6E081401" w:rsidR="1A33D424">
        <w:rPr>
          <w:sz w:val="20"/>
          <w:szCs w:val="20"/>
        </w:rPr>
        <w:t xml:space="preserve"> se </w:t>
      </w:r>
      <w:r w:rsidRPr="6E081401" w:rsidR="1A33D424">
        <w:rPr>
          <w:sz w:val="20"/>
          <w:szCs w:val="20"/>
        </w:rPr>
        <w:t>rač</w:t>
      </w:r>
      <w:r w:rsidRPr="6E081401" w:rsidR="51121C53">
        <w:rPr>
          <w:sz w:val="20"/>
          <w:szCs w:val="20"/>
        </w:rPr>
        <w:t>una</w:t>
      </w:r>
      <w:r w:rsidRPr="6E081401" w:rsidR="51121C53">
        <w:rPr>
          <w:sz w:val="20"/>
          <w:szCs w:val="20"/>
        </w:rPr>
        <w:t xml:space="preserve"> o </w:t>
      </w:r>
      <w:r w:rsidRPr="6E081401" w:rsidR="51121C53">
        <w:rPr>
          <w:sz w:val="20"/>
          <w:szCs w:val="20"/>
        </w:rPr>
        <w:t>jedinstvenoj</w:t>
      </w:r>
      <w:r w:rsidRPr="6E081401" w:rsidR="51121C53">
        <w:rPr>
          <w:sz w:val="20"/>
          <w:szCs w:val="20"/>
        </w:rPr>
        <w:t xml:space="preserve"> email </w:t>
      </w:r>
      <w:r w:rsidRPr="6E081401" w:rsidR="51121C53">
        <w:rPr>
          <w:sz w:val="20"/>
          <w:szCs w:val="20"/>
        </w:rPr>
        <w:t>adresi</w:t>
      </w:r>
      <w:r w:rsidRPr="6E081401" w:rsidR="51121C53">
        <w:rPr>
          <w:sz w:val="20"/>
          <w:szCs w:val="20"/>
        </w:rPr>
        <w:t xml:space="preserve">, JMBG-u </w:t>
      </w:r>
      <w:r w:rsidRPr="6E081401" w:rsidR="51121C53">
        <w:rPr>
          <w:sz w:val="20"/>
          <w:szCs w:val="20"/>
        </w:rPr>
        <w:t>i</w:t>
      </w:r>
      <w:r w:rsidRPr="6E081401" w:rsidR="51121C53">
        <w:rPr>
          <w:sz w:val="20"/>
          <w:szCs w:val="20"/>
        </w:rPr>
        <w:t xml:space="preserve"> LBO-u u </w:t>
      </w:r>
      <w:r w:rsidRPr="6E081401" w:rsidR="51121C53">
        <w:rPr>
          <w:sz w:val="20"/>
          <w:szCs w:val="20"/>
        </w:rPr>
        <w:t>sistemu</w:t>
      </w:r>
      <w:r w:rsidRPr="6E081401" w:rsidR="51121C53">
        <w:rPr>
          <w:sz w:val="20"/>
          <w:szCs w:val="20"/>
        </w:rPr>
        <w:t xml:space="preserve">, </w:t>
      </w:r>
      <w:r w:rsidRPr="6E081401" w:rsidR="51121C53">
        <w:rPr>
          <w:sz w:val="20"/>
          <w:szCs w:val="20"/>
        </w:rPr>
        <w:t>te</w:t>
      </w:r>
      <w:r w:rsidRPr="6E081401" w:rsidR="51121C53">
        <w:rPr>
          <w:sz w:val="20"/>
          <w:szCs w:val="20"/>
        </w:rPr>
        <w:t xml:space="preserve"> </w:t>
      </w:r>
      <w:r w:rsidRPr="6E081401" w:rsidR="51121C53">
        <w:rPr>
          <w:sz w:val="20"/>
          <w:szCs w:val="20"/>
        </w:rPr>
        <w:t>ako</w:t>
      </w:r>
      <w:r w:rsidRPr="6E081401" w:rsidR="51121C53">
        <w:rPr>
          <w:sz w:val="20"/>
          <w:szCs w:val="20"/>
        </w:rPr>
        <w:t xml:space="preserve"> </w:t>
      </w:r>
      <w:r w:rsidRPr="6E081401" w:rsidR="51121C53">
        <w:rPr>
          <w:sz w:val="20"/>
          <w:szCs w:val="20"/>
        </w:rPr>
        <w:t>već</w:t>
      </w:r>
      <w:r w:rsidRPr="6E081401" w:rsidR="51121C53">
        <w:rPr>
          <w:sz w:val="20"/>
          <w:szCs w:val="20"/>
        </w:rPr>
        <w:t xml:space="preserve"> </w:t>
      </w:r>
      <w:r w:rsidRPr="6E081401" w:rsidR="51121C53">
        <w:rPr>
          <w:sz w:val="20"/>
          <w:szCs w:val="20"/>
        </w:rPr>
        <w:t>postoji</w:t>
      </w:r>
      <w:r w:rsidRPr="6E081401" w:rsidR="51121C53">
        <w:rPr>
          <w:sz w:val="20"/>
          <w:szCs w:val="20"/>
        </w:rPr>
        <w:t xml:space="preserve"> </w:t>
      </w:r>
      <w:r w:rsidRPr="6E081401" w:rsidR="51121C53">
        <w:rPr>
          <w:sz w:val="20"/>
          <w:szCs w:val="20"/>
        </w:rPr>
        <w:t>nalog</w:t>
      </w:r>
      <w:r w:rsidRPr="6E081401" w:rsidR="51121C53">
        <w:rPr>
          <w:sz w:val="20"/>
          <w:szCs w:val="20"/>
        </w:rPr>
        <w:t xml:space="preserve"> </w:t>
      </w:r>
      <w:r w:rsidRPr="6E081401" w:rsidR="51121C53">
        <w:rPr>
          <w:sz w:val="20"/>
          <w:szCs w:val="20"/>
        </w:rPr>
        <w:t>sa</w:t>
      </w:r>
      <w:r w:rsidRPr="6E081401" w:rsidR="51121C53">
        <w:rPr>
          <w:sz w:val="20"/>
          <w:szCs w:val="20"/>
        </w:rPr>
        <w:t xml:space="preserve"> </w:t>
      </w:r>
      <w:r w:rsidRPr="6E081401" w:rsidR="51121C53">
        <w:rPr>
          <w:sz w:val="20"/>
          <w:szCs w:val="20"/>
        </w:rPr>
        <w:t>unetim</w:t>
      </w:r>
      <w:r w:rsidRPr="6E081401" w:rsidR="51121C53">
        <w:rPr>
          <w:sz w:val="20"/>
          <w:szCs w:val="20"/>
        </w:rPr>
        <w:t xml:space="preserve"> </w:t>
      </w:r>
      <w:r w:rsidRPr="6E081401" w:rsidR="3B49182E">
        <w:rPr>
          <w:sz w:val="20"/>
          <w:szCs w:val="20"/>
        </w:rPr>
        <w:t>istim</w:t>
      </w:r>
      <w:r w:rsidRPr="6E081401" w:rsidR="3B49182E">
        <w:rPr>
          <w:sz w:val="20"/>
          <w:szCs w:val="20"/>
        </w:rPr>
        <w:t xml:space="preserve"> </w:t>
      </w:r>
      <w:r w:rsidRPr="6E081401" w:rsidR="3B49182E">
        <w:rPr>
          <w:sz w:val="20"/>
          <w:szCs w:val="20"/>
        </w:rPr>
        <w:t>podacima</w:t>
      </w:r>
      <w:r w:rsidRPr="6E081401" w:rsidR="3B49182E">
        <w:rPr>
          <w:sz w:val="20"/>
          <w:szCs w:val="20"/>
        </w:rPr>
        <w:t xml:space="preserve"> </w:t>
      </w:r>
      <w:r w:rsidRPr="6E081401" w:rsidR="3B49182E">
        <w:rPr>
          <w:sz w:val="20"/>
          <w:szCs w:val="20"/>
        </w:rPr>
        <w:t>koje</w:t>
      </w:r>
      <w:r w:rsidRPr="6E081401" w:rsidR="3B49182E">
        <w:rPr>
          <w:sz w:val="20"/>
          <w:szCs w:val="20"/>
        </w:rPr>
        <w:t xml:space="preserve"> je </w:t>
      </w:r>
      <w:r w:rsidRPr="6E081401" w:rsidR="3B49182E">
        <w:rPr>
          <w:sz w:val="20"/>
          <w:szCs w:val="20"/>
        </w:rPr>
        <w:t>porodilja</w:t>
      </w:r>
      <w:r w:rsidRPr="6E081401" w:rsidR="3B49182E">
        <w:rPr>
          <w:sz w:val="20"/>
          <w:szCs w:val="20"/>
        </w:rPr>
        <w:t xml:space="preserve"> </w:t>
      </w:r>
      <w:r w:rsidRPr="6E081401" w:rsidR="3B49182E">
        <w:rPr>
          <w:sz w:val="20"/>
          <w:szCs w:val="20"/>
        </w:rPr>
        <w:t>unela</w:t>
      </w:r>
      <w:r w:rsidRPr="6E081401" w:rsidR="0660D741">
        <w:rPr>
          <w:sz w:val="20"/>
          <w:szCs w:val="20"/>
        </w:rPr>
        <w:t xml:space="preserve"> </w:t>
      </w:r>
      <w:r w:rsidRPr="6E081401" w:rsidR="0660D741">
        <w:rPr>
          <w:sz w:val="20"/>
          <w:szCs w:val="20"/>
        </w:rPr>
        <w:t>javlja</w:t>
      </w:r>
      <w:r w:rsidRPr="6E081401" w:rsidR="0660D741">
        <w:rPr>
          <w:sz w:val="20"/>
          <w:szCs w:val="20"/>
        </w:rPr>
        <w:t xml:space="preserve"> se </w:t>
      </w:r>
      <w:r w:rsidRPr="6E081401" w:rsidR="0AF8B742">
        <w:rPr>
          <w:sz w:val="20"/>
          <w:szCs w:val="20"/>
        </w:rPr>
        <w:t>obaveštenje</w:t>
      </w:r>
      <w:r w:rsidRPr="6E081401" w:rsidR="0AF8B742">
        <w:rPr>
          <w:sz w:val="20"/>
          <w:szCs w:val="20"/>
        </w:rPr>
        <w:t xml:space="preserve"> o </w:t>
      </w:r>
      <w:r w:rsidRPr="6E081401" w:rsidR="0660D741">
        <w:rPr>
          <w:sz w:val="20"/>
          <w:szCs w:val="20"/>
        </w:rPr>
        <w:t>greš</w:t>
      </w:r>
      <w:r w:rsidRPr="6E081401" w:rsidR="159C4DA0">
        <w:rPr>
          <w:sz w:val="20"/>
          <w:szCs w:val="20"/>
        </w:rPr>
        <w:t>ci</w:t>
      </w:r>
      <w:r w:rsidRPr="6E081401" w:rsidR="0660D741">
        <w:rPr>
          <w:sz w:val="20"/>
          <w:szCs w:val="20"/>
        </w:rPr>
        <w:t xml:space="preserve">. </w:t>
      </w:r>
      <w:r w:rsidRPr="6E081401" w:rsidR="36737BC4">
        <w:rPr>
          <w:sz w:val="20"/>
          <w:szCs w:val="20"/>
        </w:rPr>
        <w:t>Ukolika</w:t>
      </w:r>
      <w:r w:rsidRPr="6E081401" w:rsidR="36737BC4">
        <w:rPr>
          <w:sz w:val="20"/>
          <w:szCs w:val="20"/>
        </w:rPr>
        <w:t xml:space="preserve"> je </w:t>
      </w:r>
      <w:r w:rsidRPr="6E081401" w:rsidR="36737BC4">
        <w:rPr>
          <w:sz w:val="20"/>
          <w:szCs w:val="20"/>
        </w:rPr>
        <w:t>registracija</w:t>
      </w:r>
      <w:r w:rsidRPr="6E081401" w:rsidR="36737BC4">
        <w:rPr>
          <w:sz w:val="20"/>
          <w:szCs w:val="20"/>
        </w:rPr>
        <w:t xml:space="preserve"> </w:t>
      </w:r>
      <w:r w:rsidRPr="6E081401" w:rsidR="36737BC4">
        <w:rPr>
          <w:sz w:val="20"/>
          <w:szCs w:val="20"/>
        </w:rPr>
        <w:t>uspešna</w:t>
      </w:r>
      <w:r w:rsidRPr="6E081401" w:rsidR="36737BC4">
        <w:rPr>
          <w:sz w:val="20"/>
          <w:szCs w:val="20"/>
        </w:rPr>
        <w:t xml:space="preserve"> </w:t>
      </w:r>
      <w:r w:rsidRPr="6E081401" w:rsidR="36737BC4">
        <w:rPr>
          <w:sz w:val="20"/>
          <w:szCs w:val="20"/>
        </w:rPr>
        <w:t>prelazi</w:t>
      </w:r>
      <w:r w:rsidRPr="6E081401" w:rsidR="36737BC4">
        <w:rPr>
          <w:sz w:val="20"/>
          <w:szCs w:val="20"/>
        </w:rPr>
        <w:t xml:space="preserve"> se </w:t>
      </w:r>
      <w:r w:rsidRPr="6E081401" w:rsidR="36737BC4">
        <w:rPr>
          <w:sz w:val="20"/>
          <w:szCs w:val="20"/>
        </w:rPr>
        <w:t>na</w:t>
      </w:r>
      <w:r w:rsidRPr="6E081401" w:rsidR="36737BC4">
        <w:rPr>
          <w:sz w:val="20"/>
          <w:szCs w:val="20"/>
        </w:rPr>
        <w:t xml:space="preserve"> </w:t>
      </w:r>
      <w:r w:rsidRPr="6E081401" w:rsidR="61646B39">
        <w:rPr>
          <w:sz w:val="20"/>
          <w:szCs w:val="20"/>
        </w:rPr>
        <w:t>prijavljivanje</w:t>
      </w:r>
      <w:r w:rsidRPr="6E081401" w:rsidR="61646B39">
        <w:rPr>
          <w:sz w:val="20"/>
          <w:szCs w:val="20"/>
        </w:rPr>
        <w:t xml:space="preserve"> </w:t>
      </w:r>
      <w:r w:rsidRPr="6E081401" w:rsidR="61646B39">
        <w:rPr>
          <w:sz w:val="20"/>
          <w:szCs w:val="20"/>
        </w:rPr>
        <w:t>korisnika</w:t>
      </w:r>
      <w:r w:rsidRPr="6E081401" w:rsidR="61646B39">
        <w:rPr>
          <w:sz w:val="20"/>
          <w:szCs w:val="20"/>
        </w:rPr>
        <w:t>.</w:t>
      </w:r>
    </w:p>
    <w:p w:rsidR="6E081401" w:rsidP="6E081401" w:rsidRDefault="6E081401" w14:paraId="156F2580" w14:textId="0EF56776">
      <w:pPr>
        <w:pStyle w:val="Normal"/>
        <w:jc w:val="left"/>
        <w:rPr>
          <w:sz w:val="20"/>
          <w:szCs w:val="20"/>
        </w:rPr>
      </w:pPr>
    </w:p>
    <w:p w:rsidR="6C3EF4D3" w:rsidP="6C3EF4D3" w:rsidRDefault="6C3EF4D3" w14:paraId="01F29177" w14:textId="3AF479E4">
      <w:pPr>
        <w:pStyle w:val="Normal"/>
        <w:jc w:val="left"/>
        <w:rPr>
          <w:sz w:val="20"/>
          <w:szCs w:val="20"/>
        </w:rPr>
      </w:pPr>
    </w:p>
    <w:p w:rsidR="61646B39" w:rsidP="6E081401" w:rsidRDefault="61646B39" w14:paraId="05E7BC04" w14:textId="37CB349D">
      <w:pPr>
        <w:pStyle w:val="Naslov2"/>
        <w:rPr/>
      </w:pPr>
      <w:bookmarkStart w:name="_Toc2111295427" w:id="674992244"/>
      <w:bookmarkStart w:name="_Toc277002230" w:id="180434437"/>
      <w:r w:rsidR="61646B39">
        <w:rPr/>
        <w:t>Registracija</w:t>
      </w:r>
      <w:r w:rsidR="61646B39">
        <w:rPr/>
        <w:t xml:space="preserve"> </w:t>
      </w:r>
      <w:r w:rsidR="61646B39">
        <w:rPr/>
        <w:t>lekara</w:t>
      </w:r>
      <w:r w:rsidR="61646B39">
        <w:rPr/>
        <w:t xml:space="preserve"> koji </w:t>
      </w:r>
      <w:r w:rsidR="61646B39">
        <w:rPr/>
        <w:t>nema</w:t>
      </w:r>
      <w:r w:rsidR="61646B39">
        <w:rPr/>
        <w:t xml:space="preserve"> </w:t>
      </w:r>
      <w:r w:rsidR="61646B39">
        <w:rPr/>
        <w:t>korisnički</w:t>
      </w:r>
      <w:r w:rsidR="61646B39">
        <w:rPr/>
        <w:t xml:space="preserve"> </w:t>
      </w:r>
      <w:r w:rsidR="61646B39">
        <w:rPr/>
        <w:t>nalog</w:t>
      </w:r>
      <w:bookmarkEnd w:id="674992244"/>
      <w:bookmarkEnd w:id="180434437"/>
    </w:p>
    <w:p w:rsidR="6C3EF4D3" w:rsidP="6C3EF4D3" w:rsidRDefault="6C3EF4D3" w14:paraId="04E4E683" w14:textId="4128E56E">
      <w:pPr>
        <w:pStyle w:val="Normal"/>
      </w:pPr>
    </w:p>
    <w:p w:rsidR="61646B39" w:rsidP="6E081401" w:rsidRDefault="61646B39" w14:paraId="796A2C0A" w14:textId="0D432B6E">
      <w:pPr>
        <w:pStyle w:val="Normal"/>
      </w:pPr>
      <w:r w:rsidR="61646B39">
        <w:rPr/>
        <w:t>Potrebno</w:t>
      </w:r>
      <w:r w:rsidR="61646B39">
        <w:rPr/>
        <w:t xml:space="preserve"> je </w:t>
      </w:r>
      <w:r w:rsidR="61646B39">
        <w:rPr/>
        <w:t>obratiti</w:t>
      </w:r>
      <w:r w:rsidR="61646B39">
        <w:rPr/>
        <w:t xml:space="preserve"> se </w:t>
      </w:r>
      <w:r w:rsidR="61646B39">
        <w:rPr/>
        <w:t>sistemskom</w:t>
      </w:r>
      <w:r w:rsidR="61646B39">
        <w:rPr/>
        <w:t xml:space="preserve"> </w:t>
      </w:r>
      <w:r w:rsidR="61646B39">
        <w:rPr/>
        <w:t>administratoru</w:t>
      </w:r>
      <w:r w:rsidR="61646B39">
        <w:rPr/>
        <w:t xml:space="preserve"> koji </w:t>
      </w:r>
      <w:r w:rsidR="61646B39">
        <w:rPr/>
        <w:t>će</w:t>
      </w:r>
      <w:r w:rsidR="61646B39">
        <w:rPr/>
        <w:t xml:space="preserve"> Vam </w:t>
      </w:r>
      <w:r w:rsidR="61646B39">
        <w:rPr/>
        <w:t>napraviti</w:t>
      </w:r>
      <w:r w:rsidR="61646B39">
        <w:rPr/>
        <w:t xml:space="preserve"> </w:t>
      </w:r>
      <w:r w:rsidR="61646B39">
        <w:rPr/>
        <w:t>nalog</w:t>
      </w:r>
      <w:r w:rsidR="61646B39">
        <w:rPr/>
        <w:t xml:space="preserve">, </w:t>
      </w:r>
      <w:r w:rsidR="61646B39">
        <w:rPr/>
        <w:t>i</w:t>
      </w:r>
      <w:r w:rsidR="61646B39">
        <w:rPr/>
        <w:t xml:space="preserve"> </w:t>
      </w:r>
      <w:r w:rsidR="61646B39">
        <w:rPr/>
        <w:t>dodeliti</w:t>
      </w:r>
      <w:r w:rsidR="61646B39">
        <w:rPr/>
        <w:t xml:space="preserve"> Vam </w:t>
      </w:r>
      <w:r w:rsidR="61646B39">
        <w:rPr/>
        <w:t>lozinku</w:t>
      </w:r>
      <w:r w:rsidR="61646B39">
        <w:rPr/>
        <w:t xml:space="preserve">, </w:t>
      </w:r>
      <w:r w:rsidR="61646B39">
        <w:rPr/>
        <w:t>koju</w:t>
      </w:r>
      <w:r w:rsidR="61646B39">
        <w:rPr/>
        <w:t xml:space="preserve"> je </w:t>
      </w:r>
      <w:r w:rsidR="61646B39">
        <w:rPr/>
        <w:t>moguće</w:t>
      </w:r>
      <w:r w:rsidR="61646B39">
        <w:rPr/>
        <w:t xml:space="preserve"> </w:t>
      </w:r>
      <w:r w:rsidR="61646B39">
        <w:rPr/>
        <w:t>promeniti</w:t>
      </w:r>
      <w:r w:rsidR="61646B39">
        <w:rPr/>
        <w:t xml:space="preserve"> </w:t>
      </w:r>
      <w:r w:rsidR="371875DF">
        <w:rPr/>
        <w:t>nakon</w:t>
      </w:r>
      <w:r w:rsidR="371875DF">
        <w:rPr/>
        <w:t xml:space="preserve"> </w:t>
      </w:r>
      <w:r w:rsidR="371875DF">
        <w:rPr/>
        <w:t>prijavljivanja</w:t>
      </w:r>
      <w:r w:rsidR="371875DF">
        <w:rPr/>
        <w:t xml:space="preserve"> </w:t>
      </w:r>
      <w:r w:rsidR="371875DF">
        <w:rPr/>
        <w:t>na</w:t>
      </w:r>
      <w:r w:rsidR="371875DF">
        <w:rPr/>
        <w:t xml:space="preserve"> </w:t>
      </w:r>
      <w:r w:rsidR="371875DF">
        <w:rPr/>
        <w:t>profil</w:t>
      </w:r>
      <w:r w:rsidR="371875DF">
        <w:rPr/>
        <w:t>.</w:t>
      </w:r>
    </w:p>
    <w:p w:rsidR="6C3EF4D3" w:rsidRDefault="6C3EF4D3" w14:paraId="6188A6EB" w14:textId="7BF41D80"/>
    <w:p w:rsidR="6C3EF4D3" w:rsidRDefault="6C3EF4D3" w14:paraId="7252277C" w14:textId="51ACF0C9"/>
    <w:p w:rsidR="371875DF" w:rsidP="6E081401" w:rsidRDefault="371875DF" w14:paraId="639FA5E0" w14:textId="02F2B8D0">
      <w:pPr>
        <w:pStyle w:val="Naslov2"/>
        <w:rPr/>
      </w:pPr>
      <w:bookmarkStart w:name="_Toc645896167" w:id="1528990891"/>
      <w:bookmarkStart w:name="_Toc1342357652" w:id="1278193710"/>
      <w:r w:rsidR="371875DF">
        <w:rPr/>
        <w:t>Pretraga</w:t>
      </w:r>
      <w:r w:rsidR="371875DF">
        <w:rPr/>
        <w:t xml:space="preserve"> </w:t>
      </w:r>
      <w:r w:rsidR="371875DF">
        <w:rPr/>
        <w:t>informacija</w:t>
      </w:r>
      <w:r w:rsidR="371875DF">
        <w:rPr/>
        <w:t xml:space="preserve"> o </w:t>
      </w:r>
      <w:r w:rsidR="371875DF">
        <w:rPr/>
        <w:t>porodilji</w:t>
      </w:r>
      <w:bookmarkEnd w:id="1528990891"/>
      <w:bookmarkEnd w:id="1278193710"/>
    </w:p>
    <w:p w:rsidR="6C3EF4D3" w:rsidP="6C3EF4D3" w:rsidRDefault="6C3EF4D3" w14:paraId="09FA4BF9" w14:textId="73CC31FA">
      <w:pPr>
        <w:pStyle w:val="Normal"/>
      </w:pPr>
    </w:p>
    <w:p w:rsidR="76276F33" w:rsidP="6C3EF4D3" w:rsidRDefault="76276F33" w14:paraId="661BF462" w14:textId="47C9FDDD">
      <w:pPr>
        <w:pStyle w:val="Normal"/>
      </w:pPr>
      <w:r w:rsidR="76276F33">
        <w:rPr/>
        <w:t xml:space="preserve">Na </w:t>
      </w:r>
      <w:r w:rsidR="76276F33">
        <w:rPr/>
        <w:t>narednoj</w:t>
      </w:r>
      <w:r w:rsidR="76276F33">
        <w:rPr/>
        <w:t xml:space="preserve"> </w:t>
      </w:r>
      <w:r w:rsidR="76276F33">
        <w:rPr/>
        <w:t>slici</w:t>
      </w:r>
      <w:r w:rsidR="76276F33">
        <w:rPr/>
        <w:t xml:space="preserve"> je </w:t>
      </w:r>
      <w:r w:rsidR="76276F33">
        <w:rPr/>
        <w:t>prikazana</w:t>
      </w:r>
      <w:r w:rsidR="76276F33">
        <w:rPr/>
        <w:t xml:space="preserve"> </w:t>
      </w:r>
      <w:r w:rsidR="76276F33">
        <w:rPr/>
        <w:t>stranica</w:t>
      </w:r>
      <w:r w:rsidR="76276F33">
        <w:rPr/>
        <w:t xml:space="preserve"> za </w:t>
      </w:r>
      <w:r w:rsidR="76276F33">
        <w:rPr/>
        <w:t>pretragu</w:t>
      </w:r>
      <w:r w:rsidR="76276F33">
        <w:rPr/>
        <w:t xml:space="preserve"> </w:t>
      </w:r>
      <w:r w:rsidR="76276F33">
        <w:rPr/>
        <w:t>informacija</w:t>
      </w:r>
      <w:r w:rsidR="76276F33">
        <w:rPr/>
        <w:t xml:space="preserve"> o </w:t>
      </w:r>
      <w:r w:rsidR="76276F33">
        <w:rPr/>
        <w:t>porodilji</w:t>
      </w:r>
      <w:r w:rsidR="76276F33">
        <w:rPr/>
        <w:t xml:space="preserve"> </w:t>
      </w:r>
      <w:r w:rsidR="76276F33">
        <w:rPr/>
        <w:t>na</w:t>
      </w:r>
      <w:r w:rsidR="76276F33">
        <w:rPr/>
        <w:t xml:space="preserve"> </w:t>
      </w:r>
      <w:r w:rsidR="76276F33">
        <w:rPr/>
        <w:t>osnovu</w:t>
      </w:r>
      <w:r w:rsidR="76276F33">
        <w:rPr/>
        <w:t xml:space="preserve"> </w:t>
      </w:r>
      <w:r w:rsidR="76276F33">
        <w:rPr/>
        <w:t>njenog</w:t>
      </w:r>
      <w:r w:rsidR="76276F33">
        <w:rPr/>
        <w:t xml:space="preserve"> JMBG-a. Nakon unetog JMBG, ukoliko je pronađena porodilja sa datim JMBG-om preći ćete na stranicu za pregled porodilje, ukoliko nije javi će Vam obaveštenje o grešci. </w:t>
      </w:r>
    </w:p>
    <w:p w:rsidR="6C3EF4D3" w:rsidP="6C3EF4D3" w:rsidRDefault="6C3EF4D3" w14:paraId="06CD69FB" w14:textId="1C15270D">
      <w:pPr>
        <w:pStyle w:val="Normal"/>
      </w:pPr>
    </w:p>
    <w:p w:rsidR="63BC14C3" w:rsidP="6E081401" w:rsidRDefault="63BC14C3" w14:paraId="033C3CD5" w14:textId="74BA14E7">
      <w:pPr>
        <w:pStyle w:val="Normal"/>
      </w:pPr>
      <w:r w:rsidR="63BC14C3">
        <w:drawing>
          <wp:inline wp14:editId="72AFF09F" wp14:anchorId="408733AA">
            <wp:extent cx="5943600" cy="2743200"/>
            <wp:effectExtent l="0" t="0" r="0" b="0"/>
            <wp:docPr id="1507493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493381" name=""/>
                    <pic:cNvPicPr/>
                  </pic:nvPicPr>
                  <pic:blipFill>
                    <a:blip xmlns:r="http://schemas.openxmlformats.org/officeDocument/2006/relationships" r:embed="rId6768651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BC14C3" w:rsidP="6C3EF4D3" w:rsidRDefault="63BC14C3" w14:paraId="41DF5269" w14:textId="3BCD6249">
      <w:pPr>
        <w:pStyle w:val="Normal"/>
        <w:jc w:val="center"/>
        <w:rPr>
          <w:sz w:val="16"/>
          <w:szCs w:val="16"/>
        </w:rPr>
      </w:pPr>
      <w:r w:rsidRPr="6C3EF4D3" w:rsidR="63BC14C3">
        <w:rPr>
          <w:sz w:val="16"/>
          <w:szCs w:val="16"/>
        </w:rPr>
        <w:t>Slika</w:t>
      </w:r>
      <w:r w:rsidRPr="6C3EF4D3" w:rsidR="63BC14C3">
        <w:rPr>
          <w:sz w:val="16"/>
          <w:szCs w:val="16"/>
        </w:rPr>
        <w:t xml:space="preserve"> 4 – </w:t>
      </w:r>
      <w:r w:rsidRPr="6C3EF4D3" w:rsidR="63BC14C3">
        <w:rPr>
          <w:sz w:val="16"/>
          <w:szCs w:val="16"/>
        </w:rPr>
        <w:t>Pretraga</w:t>
      </w:r>
      <w:r w:rsidRPr="6C3EF4D3" w:rsidR="63BC14C3">
        <w:rPr>
          <w:sz w:val="16"/>
          <w:szCs w:val="16"/>
        </w:rPr>
        <w:t xml:space="preserve"> </w:t>
      </w:r>
      <w:r w:rsidRPr="6C3EF4D3" w:rsidR="63BC14C3">
        <w:rPr>
          <w:sz w:val="16"/>
          <w:szCs w:val="16"/>
        </w:rPr>
        <w:t>porodilje</w:t>
      </w:r>
      <w:r w:rsidRPr="6C3EF4D3" w:rsidR="63BC14C3">
        <w:rPr>
          <w:sz w:val="16"/>
          <w:szCs w:val="16"/>
        </w:rPr>
        <w:t xml:space="preserve"> po JMBG-u</w:t>
      </w:r>
    </w:p>
    <w:p w:rsidR="6C3EF4D3" w:rsidP="6C3EF4D3" w:rsidRDefault="6C3EF4D3" w14:paraId="2BC394F0" w14:textId="21E2F0E0">
      <w:pPr>
        <w:pStyle w:val="Normal"/>
        <w:jc w:val="center"/>
        <w:rPr>
          <w:sz w:val="16"/>
          <w:szCs w:val="16"/>
        </w:rPr>
      </w:pPr>
    </w:p>
    <w:p w:rsidR="6C3EF4D3" w:rsidP="6C3EF4D3" w:rsidRDefault="6C3EF4D3" w14:paraId="1511A89E" w14:textId="404AA6B0">
      <w:pPr>
        <w:pStyle w:val="Normal"/>
        <w:jc w:val="center"/>
        <w:rPr>
          <w:sz w:val="16"/>
          <w:szCs w:val="16"/>
        </w:rPr>
      </w:pPr>
    </w:p>
    <w:p w:rsidR="6C3EF4D3" w:rsidP="6C3EF4D3" w:rsidRDefault="6C3EF4D3" w14:paraId="1968BE91" w14:textId="19A43D96">
      <w:pPr>
        <w:pStyle w:val="Normal"/>
        <w:jc w:val="center"/>
        <w:rPr>
          <w:sz w:val="16"/>
          <w:szCs w:val="16"/>
        </w:rPr>
      </w:pPr>
    </w:p>
    <w:p w:rsidR="4953C909" w:rsidP="6E081401" w:rsidRDefault="4953C909" w14:paraId="6E3B1AB2" w14:textId="7117CA78">
      <w:pPr>
        <w:pStyle w:val="Naslov1"/>
        <w:rPr>
          <w:b w:val="1"/>
          <w:bCs w:val="1"/>
          <w:sz w:val="28"/>
          <w:szCs w:val="28"/>
        </w:rPr>
      </w:pPr>
      <w:bookmarkStart w:name="_Toc611837875" w:id="382789843"/>
      <w:bookmarkStart w:name="_Toc443088909" w:id="2013466460"/>
      <w:r w:rsidRPr="230B0D48" w:rsidR="4953C909">
        <w:rPr>
          <w:b w:val="1"/>
          <w:bCs w:val="1"/>
          <w:sz w:val="28"/>
          <w:szCs w:val="28"/>
        </w:rPr>
        <w:t xml:space="preserve">Dashboard </w:t>
      </w:r>
      <w:r w:rsidRPr="230B0D48" w:rsidR="4953C909">
        <w:rPr>
          <w:b w:val="1"/>
          <w:bCs w:val="1"/>
          <w:sz w:val="28"/>
          <w:szCs w:val="28"/>
        </w:rPr>
        <w:t>lekara</w:t>
      </w:r>
      <w:bookmarkEnd w:id="382789843"/>
      <w:bookmarkEnd w:id="2013466460"/>
    </w:p>
    <w:p w:rsidR="6C3EF4D3" w:rsidP="6C3EF4D3" w:rsidRDefault="6C3EF4D3" w14:paraId="62F5CA6B" w14:textId="5C15F60E">
      <w:pPr>
        <w:pStyle w:val="Normal"/>
      </w:pPr>
    </w:p>
    <w:p w:rsidR="11FB4C19" w:rsidP="6E081401" w:rsidRDefault="11FB4C19" w14:paraId="155F6925" w14:textId="44A50768">
      <w:pPr>
        <w:pStyle w:val="Normal"/>
      </w:pPr>
      <w:r w:rsidR="11FB4C19">
        <w:rPr/>
        <w:t xml:space="preserve">Na </w:t>
      </w:r>
      <w:r w:rsidR="11FB4C19">
        <w:rPr/>
        <w:t>sledećoj</w:t>
      </w:r>
      <w:r w:rsidR="11FB4C19">
        <w:rPr/>
        <w:t xml:space="preserve"> </w:t>
      </w:r>
      <w:r w:rsidR="11FB4C19">
        <w:rPr/>
        <w:t>slici</w:t>
      </w:r>
      <w:r w:rsidR="11FB4C19">
        <w:rPr/>
        <w:t xml:space="preserve"> se </w:t>
      </w:r>
      <w:r w:rsidR="11FB4C19">
        <w:rPr/>
        <w:t>nalazi</w:t>
      </w:r>
      <w:r w:rsidR="11FB4C19">
        <w:rPr/>
        <w:t xml:space="preserve"> </w:t>
      </w:r>
      <w:r w:rsidR="13A61999">
        <w:rPr/>
        <w:t>početna</w:t>
      </w:r>
      <w:r w:rsidR="13A61999">
        <w:rPr/>
        <w:t xml:space="preserve"> </w:t>
      </w:r>
      <w:r w:rsidR="13A61999">
        <w:rPr/>
        <w:t>strana</w:t>
      </w:r>
      <w:r w:rsidR="13A61999">
        <w:rPr/>
        <w:t xml:space="preserve"> dashboard-a </w:t>
      </w:r>
      <w:r w:rsidR="13A61999">
        <w:rPr/>
        <w:t>lekara</w:t>
      </w:r>
      <w:r w:rsidR="13A61999">
        <w:rPr/>
        <w:t xml:space="preserve">, </w:t>
      </w:r>
      <w:r w:rsidR="13A61999">
        <w:rPr/>
        <w:t>odnosno</w:t>
      </w:r>
      <w:r w:rsidR="13A61999">
        <w:rPr/>
        <w:t xml:space="preserve"> “</w:t>
      </w:r>
      <w:r w:rsidR="13A61999">
        <w:rPr/>
        <w:t>Kontrolna</w:t>
      </w:r>
      <w:r w:rsidR="13A61999">
        <w:rPr/>
        <w:t xml:space="preserve"> </w:t>
      </w:r>
      <w:r w:rsidR="13A61999">
        <w:rPr/>
        <w:t>tabla</w:t>
      </w:r>
      <w:r w:rsidR="13A61999">
        <w:rPr/>
        <w:t>”</w:t>
      </w:r>
      <w:r w:rsidR="53633447">
        <w:rPr/>
        <w:t>.</w:t>
      </w:r>
      <w:r w:rsidR="53633447">
        <w:rPr/>
        <w:t xml:space="preserve"> </w:t>
      </w:r>
      <w:r w:rsidR="7BB1D535">
        <w:rPr/>
        <w:t xml:space="preserve"> </w:t>
      </w:r>
      <w:r w:rsidR="11FB4C19">
        <w:drawing>
          <wp:inline wp14:editId="1007B8E3" wp14:anchorId="196BF388">
            <wp:extent cx="5943600" cy="2762250"/>
            <wp:effectExtent l="0" t="0" r="0" b="0"/>
            <wp:docPr id="778163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163612" name=""/>
                    <pic:cNvPicPr/>
                  </pic:nvPicPr>
                  <pic:blipFill>
                    <a:blip xmlns:r="http://schemas.openxmlformats.org/officeDocument/2006/relationships" r:embed="rId16318607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81401" w:rsidP="6C3EF4D3" w:rsidRDefault="6E081401" w14:paraId="1462F5A9" w14:textId="392F866E">
      <w:pPr>
        <w:pStyle w:val="Normal"/>
        <w:jc w:val="center"/>
        <w:rPr>
          <w:sz w:val="16"/>
          <w:szCs w:val="16"/>
        </w:rPr>
      </w:pPr>
      <w:r w:rsidRPr="6C3EF4D3" w:rsidR="5F5AD511">
        <w:rPr>
          <w:sz w:val="16"/>
          <w:szCs w:val="16"/>
        </w:rPr>
        <w:t>Slika</w:t>
      </w:r>
      <w:r w:rsidRPr="6C3EF4D3" w:rsidR="5F5AD511">
        <w:rPr>
          <w:sz w:val="16"/>
          <w:szCs w:val="16"/>
        </w:rPr>
        <w:t xml:space="preserve"> 5 – </w:t>
      </w:r>
      <w:r w:rsidRPr="6C3EF4D3" w:rsidR="5F5AD511">
        <w:rPr>
          <w:sz w:val="16"/>
          <w:szCs w:val="16"/>
        </w:rPr>
        <w:t>Kontrolna</w:t>
      </w:r>
      <w:r w:rsidRPr="6C3EF4D3" w:rsidR="5F5AD511">
        <w:rPr>
          <w:sz w:val="16"/>
          <w:szCs w:val="16"/>
        </w:rPr>
        <w:t xml:space="preserve"> </w:t>
      </w:r>
      <w:r w:rsidRPr="6C3EF4D3" w:rsidR="5F5AD511">
        <w:rPr>
          <w:sz w:val="16"/>
          <w:szCs w:val="16"/>
        </w:rPr>
        <w:t>tabla</w:t>
      </w:r>
      <w:r w:rsidRPr="6C3EF4D3" w:rsidR="5F5AD511">
        <w:rPr>
          <w:sz w:val="16"/>
          <w:szCs w:val="16"/>
        </w:rPr>
        <w:t xml:space="preserve"> </w:t>
      </w:r>
      <w:r w:rsidRPr="6C3EF4D3" w:rsidR="5F5AD511">
        <w:rPr>
          <w:sz w:val="16"/>
          <w:szCs w:val="16"/>
        </w:rPr>
        <w:t>lekara</w:t>
      </w:r>
    </w:p>
    <w:p w:rsidR="6C3EF4D3" w:rsidP="6C3EF4D3" w:rsidRDefault="6C3EF4D3" w14:paraId="34F75C24" w14:textId="6C68DF3A">
      <w:pPr>
        <w:pStyle w:val="Normal"/>
        <w:jc w:val="center"/>
        <w:rPr>
          <w:sz w:val="16"/>
          <w:szCs w:val="16"/>
        </w:rPr>
      </w:pPr>
    </w:p>
    <w:p w:rsidR="270B6F14" w:rsidP="6E081401" w:rsidRDefault="270B6F14" w14:paraId="0C409878" w14:textId="4A25ADA2">
      <w:pPr>
        <w:pStyle w:val="Normal"/>
      </w:pPr>
      <w:r w:rsidR="270B6F14">
        <w:rPr/>
        <w:t xml:space="preserve">Sa leve strane se nalazi </w:t>
      </w:r>
      <w:r w:rsidR="5F5AD511">
        <w:rPr/>
        <w:t xml:space="preserve">Nav bar, koji </w:t>
      </w:r>
      <w:r w:rsidR="5F5AD511">
        <w:rPr/>
        <w:t>omogućava</w:t>
      </w:r>
      <w:r w:rsidR="5F5AD511">
        <w:rPr/>
        <w:t xml:space="preserve"> </w:t>
      </w:r>
      <w:r w:rsidR="5F5AD511">
        <w:rPr/>
        <w:t>lekaru</w:t>
      </w:r>
      <w:r w:rsidR="5F5AD511">
        <w:rPr/>
        <w:t xml:space="preserve"> da </w:t>
      </w:r>
      <w:r w:rsidR="5F5AD511">
        <w:rPr/>
        <w:t>predje</w:t>
      </w:r>
      <w:r w:rsidR="5F5AD511">
        <w:rPr/>
        <w:t xml:space="preserve"> </w:t>
      </w:r>
      <w:r w:rsidR="5F5AD511">
        <w:rPr/>
        <w:t>na</w:t>
      </w:r>
      <w:r w:rsidR="5F5AD511">
        <w:rPr/>
        <w:t xml:space="preserve"> </w:t>
      </w:r>
      <w:r w:rsidR="5F5AD511">
        <w:rPr/>
        <w:t>druge</w:t>
      </w:r>
      <w:r w:rsidR="5F5AD511">
        <w:rPr/>
        <w:t xml:space="preserve"> </w:t>
      </w:r>
      <w:r w:rsidR="5F5AD511">
        <w:rPr/>
        <w:t>stranice</w:t>
      </w:r>
      <w:r w:rsidR="5F5AD511">
        <w:rPr/>
        <w:t xml:space="preserve">, </w:t>
      </w:r>
      <w:r w:rsidR="5F5AD511">
        <w:rPr/>
        <w:t>odnosno</w:t>
      </w:r>
      <w:r w:rsidR="5F5AD511">
        <w:rPr/>
        <w:t xml:space="preserve"> </w:t>
      </w:r>
      <w:r w:rsidR="5F5AD511">
        <w:rPr/>
        <w:t>na</w:t>
      </w:r>
      <w:r w:rsidR="5F5AD511">
        <w:rPr/>
        <w:t xml:space="preserve"> </w:t>
      </w:r>
      <w:r w:rsidR="5F5AD511">
        <w:rPr/>
        <w:t>stranice</w:t>
      </w:r>
      <w:r w:rsidR="5F5AD511">
        <w:rPr/>
        <w:t xml:space="preserve"> “</w:t>
      </w:r>
      <w:r w:rsidR="5F5AD511">
        <w:rPr/>
        <w:t>Kontrolna</w:t>
      </w:r>
      <w:r w:rsidR="5F5AD511">
        <w:rPr/>
        <w:t xml:space="preserve"> </w:t>
      </w:r>
      <w:r w:rsidR="5F5AD511">
        <w:rPr/>
        <w:t>tabla</w:t>
      </w:r>
      <w:r w:rsidR="5F5AD511">
        <w:rPr/>
        <w:t>”,</w:t>
      </w:r>
      <w:r w:rsidR="5F5AD511">
        <w:rPr/>
        <w:t xml:space="preserve"> “Lista </w:t>
      </w:r>
      <w:r w:rsidR="5F5AD511">
        <w:rPr/>
        <w:t>pacijentkinja</w:t>
      </w:r>
      <w:r w:rsidR="5F5AD511">
        <w:rPr/>
        <w:t>”,</w:t>
      </w:r>
      <w:r w:rsidR="5F5AD511">
        <w:rPr/>
        <w:t xml:space="preserve"> “</w:t>
      </w:r>
      <w:r w:rsidR="5F5AD511">
        <w:rPr/>
        <w:t>Pregledi</w:t>
      </w:r>
      <w:r w:rsidR="5F5AD511">
        <w:rPr/>
        <w:t>”,</w:t>
      </w:r>
      <w:r w:rsidR="5F5AD511">
        <w:rPr/>
        <w:t xml:space="preserve"> “</w:t>
      </w:r>
      <w:r w:rsidR="5F5AD511">
        <w:rPr/>
        <w:t>Raspored</w:t>
      </w:r>
      <w:r w:rsidR="5F5AD511">
        <w:rPr/>
        <w:t xml:space="preserve"> </w:t>
      </w:r>
      <w:r w:rsidR="5F5AD511">
        <w:rPr/>
        <w:t>pregleda</w:t>
      </w:r>
      <w:r w:rsidR="5F5AD511">
        <w:rPr/>
        <w:t>”,</w:t>
      </w:r>
      <w:r w:rsidR="5F5AD511">
        <w:rPr/>
        <w:t xml:space="preserve"> “</w:t>
      </w:r>
      <w:r w:rsidR="5F5AD511">
        <w:rPr/>
        <w:t>Korisnički</w:t>
      </w:r>
      <w:r w:rsidR="5F5AD511">
        <w:rPr/>
        <w:t xml:space="preserve"> </w:t>
      </w:r>
      <w:r w:rsidR="5F5AD511">
        <w:rPr/>
        <w:t>profil</w:t>
      </w:r>
      <w:r w:rsidR="5F5AD511">
        <w:rPr/>
        <w:t xml:space="preserve">” </w:t>
      </w:r>
      <w:r w:rsidR="5F5AD511">
        <w:rPr/>
        <w:t>i</w:t>
      </w:r>
      <w:r w:rsidR="5F5AD511">
        <w:rPr/>
        <w:t xml:space="preserve"> “</w:t>
      </w:r>
      <w:r w:rsidR="5F5AD511">
        <w:rPr/>
        <w:t>Preporuke</w:t>
      </w:r>
      <w:r w:rsidR="5F5AD511">
        <w:rPr/>
        <w:t>”.</w:t>
      </w:r>
    </w:p>
    <w:p w:rsidR="5F5AD511" w:rsidP="6E081401" w:rsidRDefault="5F5AD511" w14:paraId="66968FA9" w14:textId="437DD25E">
      <w:pPr>
        <w:pStyle w:val="Normal"/>
      </w:pPr>
      <w:r w:rsidR="5F5AD511">
        <w:rPr/>
        <w:t xml:space="preserve">Na </w:t>
      </w:r>
      <w:r w:rsidR="5F5AD511">
        <w:rPr/>
        <w:t>stranici</w:t>
      </w:r>
      <w:r w:rsidR="5F5AD511">
        <w:rPr/>
        <w:t xml:space="preserve"> </w:t>
      </w:r>
      <w:r w:rsidR="5F5AD511">
        <w:rPr/>
        <w:t>Kontrolna</w:t>
      </w:r>
      <w:r w:rsidR="5F5AD511">
        <w:rPr/>
        <w:t xml:space="preserve"> </w:t>
      </w:r>
      <w:r w:rsidR="5F5AD511">
        <w:rPr/>
        <w:t>tabla</w:t>
      </w:r>
      <w:r w:rsidR="5F5AD511">
        <w:rPr/>
        <w:t xml:space="preserve"> </w:t>
      </w:r>
      <w:r w:rsidR="5F5AD511">
        <w:rPr/>
        <w:t>su</w:t>
      </w:r>
      <w:r w:rsidR="5F5AD511">
        <w:rPr/>
        <w:t xml:space="preserve"> </w:t>
      </w:r>
      <w:r w:rsidR="5F5AD511">
        <w:rPr/>
        <w:t>prikazane</w:t>
      </w:r>
      <w:r w:rsidR="5F5AD511">
        <w:rPr/>
        <w:t xml:space="preserve"> 3 </w:t>
      </w:r>
      <w:r w:rsidR="5F5AD511">
        <w:rPr/>
        <w:t>kartice</w:t>
      </w:r>
      <w:r w:rsidR="5F5AD511">
        <w:rPr/>
        <w:t xml:space="preserve"> </w:t>
      </w:r>
      <w:r w:rsidR="5F5AD511">
        <w:rPr/>
        <w:t>koje</w:t>
      </w:r>
      <w:r w:rsidR="5F5AD511">
        <w:rPr/>
        <w:t xml:space="preserve"> </w:t>
      </w:r>
      <w:r w:rsidR="5F5AD511">
        <w:rPr/>
        <w:t>prikazuju</w:t>
      </w:r>
      <w:r w:rsidR="5F5AD511">
        <w:rPr/>
        <w:t xml:space="preserve"> </w:t>
      </w:r>
      <w:r w:rsidR="5F5AD511">
        <w:rPr/>
        <w:t>brojeve</w:t>
      </w:r>
      <w:r w:rsidR="5F5AD511">
        <w:rPr/>
        <w:t xml:space="preserve"> </w:t>
      </w:r>
      <w:r w:rsidR="5F5AD511">
        <w:rPr/>
        <w:t>ukupnih</w:t>
      </w:r>
      <w:r w:rsidR="5F5AD511">
        <w:rPr/>
        <w:t xml:space="preserve"> </w:t>
      </w:r>
      <w:r w:rsidR="5F5AD511">
        <w:rPr/>
        <w:t>pacijentkinja</w:t>
      </w:r>
      <w:r w:rsidR="5F5AD511">
        <w:rPr/>
        <w:t xml:space="preserve"> </w:t>
      </w:r>
      <w:r w:rsidR="5F5AD511">
        <w:rPr/>
        <w:t>lekara</w:t>
      </w:r>
      <w:r w:rsidR="5F5AD511">
        <w:rPr/>
        <w:t xml:space="preserve">, </w:t>
      </w:r>
      <w:r w:rsidR="5F5AD511">
        <w:rPr/>
        <w:t>današnjih</w:t>
      </w:r>
      <w:r w:rsidR="5F5AD511">
        <w:rPr/>
        <w:t xml:space="preserve"> </w:t>
      </w:r>
      <w:r w:rsidR="5F5AD511">
        <w:rPr/>
        <w:t>pregleda</w:t>
      </w:r>
      <w:r w:rsidR="5F5AD511">
        <w:rPr/>
        <w:t xml:space="preserve"> </w:t>
      </w:r>
      <w:r w:rsidR="5F5AD511">
        <w:rPr/>
        <w:t>i</w:t>
      </w:r>
      <w:r w:rsidR="5F5AD511">
        <w:rPr/>
        <w:t xml:space="preserve"> </w:t>
      </w:r>
      <w:r w:rsidR="5F5AD511">
        <w:rPr/>
        <w:t>novih</w:t>
      </w:r>
      <w:r w:rsidR="5F5AD511">
        <w:rPr/>
        <w:t xml:space="preserve"> </w:t>
      </w:r>
      <w:r w:rsidR="5F5AD511">
        <w:rPr/>
        <w:t>zahteva</w:t>
      </w:r>
      <w:r w:rsidR="5F5AD511">
        <w:rPr/>
        <w:t xml:space="preserve"> za </w:t>
      </w:r>
      <w:r w:rsidR="5F5AD511">
        <w:rPr/>
        <w:t>terminima</w:t>
      </w:r>
      <w:r w:rsidR="5F5AD511">
        <w:rPr/>
        <w:t xml:space="preserve"> </w:t>
      </w:r>
      <w:r w:rsidR="5F5AD511">
        <w:rPr/>
        <w:t>pregleda</w:t>
      </w:r>
      <w:r w:rsidR="5F5AD511">
        <w:rPr/>
        <w:t xml:space="preserve">. </w:t>
      </w:r>
    </w:p>
    <w:p w:rsidR="5F5AD511" w:rsidP="6E081401" w:rsidRDefault="5F5AD511" w14:paraId="5D9587BF" w14:textId="2FE8B6CC">
      <w:pPr>
        <w:pStyle w:val="Normal"/>
      </w:pPr>
      <w:r w:rsidR="5F5AD511">
        <w:rPr/>
        <w:t xml:space="preserve">Na </w:t>
      </w:r>
      <w:r w:rsidR="5F5AD511">
        <w:rPr/>
        <w:t>dnu</w:t>
      </w:r>
      <w:r w:rsidR="5F5AD511">
        <w:rPr/>
        <w:t xml:space="preserve"> Nav bara se </w:t>
      </w:r>
      <w:r w:rsidR="5F5AD511">
        <w:rPr/>
        <w:t>nalazi</w:t>
      </w:r>
      <w:r w:rsidR="5F5AD511">
        <w:rPr/>
        <w:t xml:space="preserve"> </w:t>
      </w:r>
      <w:r w:rsidR="5F5AD511">
        <w:rPr/>
        <w:t>dugme</w:t>
      </w:r>
      <w:r w:rsidR="5F5AD511">
        <w:rPr/>
        <w:t xml:space="preserve"> “</w:t>
      </w:r>
      <w:r w:rsidR="5F5AD511">
        <w:rPr/>
        <w:t>Odjavi</w:t>
      </w:r>
      <w:r w:rsidR="5F5AD511">
        <w:rPr/>
        <w:t xml:space="preserve"> se” </w:t>
      </w:r>
      <w:r w:rsidR="5F5AD511">
        <w:rPr/>
        <w:t>koje</w:t>
      </w:r>
      <w:r w:rsidR="5F5AD511">
        <w:rPr/>
        <w:t xml:space="preserve"> </w:t>
      </w:r>
      <w:r w:rsidR="5F5AD511">
        <w:rPr/>
        <w:t>odjavljuje</w:t>
      </w:r>
      <w:r w:rsidR="5F5AD511">
        <w:rPr/>
        <w:t xml:space="preserve"> </w:t>
      </w:r>
      <w:r w:rsidR="5F5AD511">
        <w:rPr/>
        <w:t>korisnika.</w:t>
      </w:r>
    </w:p>
    <w:p w:rsidR="6E081401" w:rsidP="6E081401" w:rsidRDefault="6E081401" w14:paraId="58DDEE26" w14:textId="7B93A624">
      <w:pPr>
        <w:pStyle w:val="Normal"/>
        <w:jc w:val="left"/>
      </w:pPr>
    </w:p>
    <w:p w:rsidR="6C3EF4D3" w:rsidP="6C3EF4D3" w:rsidRDefault="6C3EF4D3" w14:paraId="3683146E" w14:textId="7A3F50F2">
      <w:pPr>
        <w:pStyle w:val="Normal"/>
        <w:jc w:val="left"/>
      </w:pPr>
    </w:p>
    <w:p w:rsidR="5F5AD511" w:rsidP="6E081401" w:rsidRDefault="5F5AD511" w14:paraId="560D25A9" w14:textId="4A72EE76">
      <w:pPr>
        <w:pStyle w:val="Naslov2"/>
        <w:rPr/>
      </w:pPr>
      <w:bookmarkStart w:name="_Toc1610373338" w:id="1131204372"/>
      <w:bookmarkStart w:name="_Toc1033669568" w:id="1538825788"/>
      <w:r w:rsidR="5F5AD511">
        <w:rPr/>
        <w:t xml:space="preserve">Lista </w:t>
      </w:r>
      <w:r w:rsidR="5F5AD511">
        <w:rPr/>
        <w:t>pacijentkinja</w:t>
      </w:r>
      <w:bookmarkEnd w:id="1131204372"/>
      <w:bookmarkEnd w:id="1538825788"/>
    </w:p>
    <w:p w:rsidR="6C3EF4D3" w:rsidP="6C3EF4D3" w:rsidRDefault="6C3EF4D3" w14:paraId="4223EB74" w14:textId="3A163F68">
      <w:pPr>
        <w:pStyle w:val="Normal"/>
      </w:pPr>
    </w:p>
    <w:p w:rsidR="5F5AD511" w:rsidP="6E081401" w:rsidRDefault="5F5AD511" w14:paraId="0B58AE9D" w14:textId="1D8AB115">
      <w:pPr>
        <w:pStyle w:val="Normal"/>
      </w:pPr>
      <w:r w:rsidR="5F5AD511">
        <w:rPr/>
        <w:t xml:space="preserve">Na </w:t>
      </w:r>
      <w:r w:rsidR="5F5AD511">
        <w:rPr/>
        <w:t>sledećoj</w:t>
      </w:r>
      <w:r w:rsidR="5F5AD511">
        <w:rPr/>
        <w:t xml:space="preserve"> </w:t>
      </w:r>
      <w:r w:rsidR="5F5AD511">
        <w:rPr/>
        <w:t>slici</w:t>
      </w:r>
      <w:r w:rsidR="5F5AD511">
        <w:rPr/>
        <w:t xml:space="preserve"> se </w:t>
      </w:r>
      <w:r w:rsidR="5F5AD511">
        <w:rPr/>
        <w:t>nalazi</w:t>
      </w:r>
      <w:r w:rsidR="5F5AD511">
        <w:rPr/>
        <w:t xml:space="preserve"> </w:t>
      </w:r>
      <w:r w:rsidR="5F5AD511">
        <w:rPr/>
        <w:t>stranica</w:t>
      </w:r>
      <w:r w:rsidR="5F5AD511">
        <w:rPr/>
        <w:t xml:space="preserve"> </w:t>
      </w:r>
      <w:r w:rsidR="6FAC15E0">
        <w:rPr/>
        <w:t>“L</w:t>
      </w:r>
      <w:r w:rsidR="5F5AD511">
        <w:rPr/>
        <w:t>ista</w:t>
      </w:r>
      <w:r w:rsidR="5F5AD511">
        <w:rPr/>
        <w:t xml:space="preserve"> </w:t>
      </w:r>
      <w:r w:rsidR="5F5AD511">
        <w:rPr/>
        <w:t>pacijentkinja</w:t>
      </w:r>
      <w:r w:rsidR="34B0665B">
        <w:rPr/>
        <w:t>”.</w:t>
      </w:r>
    </w:p>
    <w:p w:rsidR="6E057A85" w:rsidP="6E081401" w:rsidRDefault="6E057A85" w14:paraId="1240DD98" w14:textId="7B832825">
      <w:pPr>
        <w:pStyle w:val="Normal"/>
      </w:pPr>
      <w:r w:rsidR="6E057A85">
        <w:drawing>
          <wp:inline wp14:editId="5C96B84D" wp14:anchorId="125011F7">
            <wp:extent cx="5943600" cy="2762250"/>
            <wp:effectExtent l="0" t="0" r="0" b="0"/>
            <wp:docPr id="586946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946781" name=""/>
                    <pic:cNvPicPr/>
                  </pic:nvPicPr>
                  <pic:blipFill>
                    <a:blip xmlns:r="http://schemas.openxmlformats.org/officeDocument/2006/relationships" r:embed="rId21276519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57A85" w:rsidP="6E081401" w:rsidRDefault="6E057A85" w14:paraId="664BEA8F" w14:textId="14C60107">
      <w:pPr>
        <w:pStyle w:val="Normal"/>
        <w:jc w:val="center"/>
        <w:rPr>
          <w:sz w:val="16"/>
          <w:szCs w:val="16"/>
        </w:rPr>
      </w:pPr>
      <w:r w:rsidRPr="6E081401" w:rsidR="6E057A85">
        <w:rPr>
          <w:sz w:val="16"/>
          <w:szCs w:val="16"/>
        </w:rPr>
        <w:t>Slika</w:t>
      </w:r>
      <w:r w:rsidRPr="6E081401" w:rsidR="6E057A85">
        <w:rPr>
          <w:sz w:val="16"/>
          <w:szCs w:val="16"/>
        </w:rPr>
        <w:t xml:space="preserve"> 6 – Lista </w:t>
      </w:r>
      <w:r w:rsidRPr="6E081401" w:rsidR="6E057A85">
        <w:rPr>
          <w:sz w:val="16"/>
          <w:szCs w:val="16"/>
        </w:rPr>
        <w:t>pacijentkinja</w:t>
      </w:r>
      <w:r w:rsidRPr="6E081401" w:rsidR="6E057A85">
        <w:rPr>
          <w:sz w:val="16"/>
          <w:szCs w:val="16"/>
        </w:rPr>
        <w:t xml:space="preserve"> </w:t>
      </w:r>
      <w:r w:rsidRPr="6E081401" w:rsidR="6E057A85">
        <w:rPr>
          <w:sz w:val="16"/>
          <w:szCs w:val="16"/>
        </w:rPr>
        <w:t>sa</w:t>
      </w:r>
      <w:r w:rsidRPr="6E081401" w:rsidR="6E057A85">
        <w:rPr>
          <w:sz w:val="16"/>
          <w:szCs w:val="16"/>
        </w:rPr>
        <w:t xml:space="preserve"> dashboard-a </w:t>
      </w:r>
      <w:r w:rsidRPr="6E081401" w:rsidR="6E057A85">
        <w:rPr>
          <w:sz w:val="16"/>
          <w:szCs w:val="16"/>
        </w:rPr>
        <w:t>lekara</w:t>
      </w:r>
      <w:r w:rsidRPr="6E081401" w:rsidR="6E057A85">
        <w:rPr>
          <w:sz w:val="16"/>
          <w:szCs w:val="16"/>
        </w:rPr>
        <w:t xml:space="preserve"> </w:t>
      </w:r>
    </w:p>
    <w:p w:rsidR="6E081401" w:rsidP="6E081401" w:rsidRDefault="6E081401" w14:paraId="15CBD909" w14:textId="3C22468E">
      <w:pPr>
        <w:pStyle w:val="Normal"/>
        <w:jc w:val="center"/>
        <w:rPr>
          <w:sz w:val="16"/>
          <w:szCs w:val="16"/>
        </w:rPr>
      </w:pPr>
    </w:p>
    <w:p w:rsidR="6E057A85" w:rsidP="6E081401" w:rsidRDefault="6E057A85" w14:paraId="4261BFB2" w14:textId="4DC59809">
      <w:pPr>
        <w:pStyle w:val="Normal"/>
      </w:pPr>
      <w:r w:rsidR="6E057A85">
        <w:rPr/>
        <w:t>Prikazane</w:t>
      </w:r>
      <w:r w:rsidR="6E057A85">
        <w:rPr/>
        <w:t xml:space="preserve"> </w:t>
      </w:r>
      <w:r w:rsidR="6E057A85">
        <w:rPr/>
        <w:t>su</w:t>
      </w:r>
      <w:r w:rsidR="6E057A85">
        <w:rPr/>
        <w:t xml:space="preserve"> </w:t>
      </w:r>
      <w:r w:rsidR="6E057A85">
        <w:rPr/>
        <w:t>sve</w:t>
      </w:r>
      <w:r w:rsidR="6E057A85">
        <w:rPr/>
        <w:t xml:space="preserve"> </w:t>
      </w:r>
      <w:r w:rsidR="6E057A85">
        <w:rPr/>
        <w:t>pacijentkinje</w:t>
      </w:r>
      <w:r w:rsidR="6E057A85">
        <w:rPr/>
        <w:t xml:space="preserve"> </w:t>
      </w:r>
      <w:r w:rsidR="6E057A85">
        <w:rPr/>
        <w:t>lekara</w:t>
      </w:r>
      <w:r w:rsidR="27C44C10">
        <w:rPr/>
        <w:t xml:space="preserve"> </w:t>
      </w:r>
      <w:r w:rsidR="27C44C10">
        <w:rPr/>
        <w:t>koj</w:t>
      </w:r>
      <w:r w:rsidR="64BAE81F">
        <w:rPr/>
        <w:t>e</w:t>
      </w:r>
      <w:r w:rsidR="64BAE81F">
        <w:rPr/>
        <w:t xml:space="preserve"> </w:t>
      </w:r>
      <w:r w:rsidR="64BAE81F">
        <w:rPr/>
        <w:t>su</w:t>
      </w:r>
      <w:r w:rsidR="64BAE81F">
        <w:rPr/>
        <w:t xml:space="preserve"> </w:t>
      </w:r>
      <w:r w:rsidR="64BAE81F">
        <w:rPr/>
        <w:t>trudne</w:t>
      </w:r>
      <w:r w:rsidR="6E057A85">
        <w:rPr/>
        <w:t xml:space="preserve">. </w:t>
      </w:r>
      <w:r w:rsidR="6E057A85">
        <w:rPr/>
        <w:t>Klikom</w:t>
      </w:r>
      <w:r w:rsidR="6E057A85">
        <w:rPr/>
        <w:t xml:space="preserve"> </w:t>
      </w:r>
      <w:r w:rsidR="6E057A85">
        <w:rPr/>
        <w:t>na</w:t>
      </w:r>
      <w:r w:rsidR="6E057A85">
        <w:rPr/>
        <w:t xml:space="preserve"> </w:t>
      </w:r>
      <w:r w:rsidR="6E057A85">
        <w:rPr/>
        <w:t>neku</w:t>
      </w:r>
      <w:r w:rsidR="6E057A85">
        <w:rPr/>
        <w:t xml:space="preserve"> od </w:t>
      </w:r>
      <w:r w:rsidR="6E057A85">
        <w:rPr/>
        <w:t>pacijentkinja</w:t>
      </w:r>
      <w:r w:rsidR="6E057A85">
        <w:rPr/>
        <w:t xml:space="preserve"> se </w:t>
      </w:r>
      <w:r w:rsidR="112EB678">
        <w:rPr/>
        <w:t>otvara</w:t>
      </w:r>
      <w:r w:rsidR="112EB678">
        <w:rPr/>
        <w:t xml:space="preserve"> </w:t>
      </w:r>
      <w:r w:rsidR="112EB678">
        <w:rPr/>
        <w:t>sledeća</w:t>
      </w:r>
      <w:r w:rsidR="112EB678">
        <w:rPr/>
        <w:t xml:space="preserve"> forma</w:t>
      </w:r>
      <w:r w:rsidR="70ECE4A9">
        <w:rPr/>
        <w:t>:</w:t>
      </w:r>
      <w:r>
        <w:br/>
      </w:r>
      <w:r w:rsidR="1E1C5D7E">
        <w:drawing>
          <wp:inline wp14:editId="2F717655" wp14:anchorId="1F94DAF0">
            <wp:extent cx="5943600" cy="2771775"/>
            <wp:effectExtent l="0" t="0" r="0" b="0"/>
            <wp:docPr id="1012072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072775" name=""/>
                    <pic:cNvPicPr/>
                  </pic:nvPicPr>
                  <pic:blipFill>
                    <a:blip xmlns:r="http://schemas.openxmlformats.org/officeDocument/2006/relationships" r:embed="rId15231723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C5D7E" w:rsidP="6E081401" w:rsidRDefault="1E1C5D7E" w14:paraId="3CCDC10C" w14:textId="0DE18C22">
      <w:pPr>
        <w:pStyle w:val="Normal"/>
        <w:jc w:val="center"/>
        <w:rPr>
          <w:sz w:val="16"/>
          <w:szCs w:val="16"/>
        </w:rPr>
      </w:pPr>
      <w:r w:rsidRPr="6E081401" w:rsidR="1E1C5D7E">
        <w:rPr>
          <w:sz w:val="16"/>
          <w:szCs w:val="16"/>
        </w:rPr>
        <w:t>Slika</w:t>
      </w:r>
      <w:r w:rsidRPr="6E081401" w:rsidR="1E1C5D7E">
        <w:rPr>
          <w:sz w:val="16"/>
          <w:szCs w:val="16"/>
        </w:rPr>
        <w:t xml:space="preserve"> 7 – </w:t>
      </w:r>
      <w:r w:rsidRPr="6E081401" w:rsidR="1E1C5D7E">
        <w:rPr>
          <w:sz w:val="16"/>
          <w:szCs w:val="16"/>
        </w:rPr>
        <w:t>Informacije</w:t>
      </w:r>
      <w:r w:rsidRPr="6E081401" w:rsidR="1E1C5D7E">
        <w:rPr>
          <w:sz w:val="16"/>
          <w:szCs w:val="16"/>
        </w:rPr>
        <w:t xml:space="preserve"> o </w:t>
      </w:r>
      <w:r w:rsidRPr="6E081401" w:rsidR="1E1C5D7E">
        <w:rPr>
          <w:sz w:val="16"/>
          <w:szCs w:val="16"/>
        </w:rPr>
        <w:t>pacijentkinji</w:t>
      </w:r>
      <w:r w:rsidRPr="6E081401" w:rsidR="1E1C5D7E">
        <w:rPr>
          <w:sz w:val="16"/>
          <w:szCs w:val="16"/>
        </w:rPr>
        <w:t xml:space="preserve"> </w:t>
      </w:r>
      <w:r w:rsidRPr="6E081401" w:rsidR="1E1C5D7E">
        <w:rPr>
          <w:sz w:val="16"/>
          <w:szCs w:val="16"/>
        </w:rPr>
        <w:t>na</w:t>
      </w:r>
      <w:r w:rsidRPr="6E081401" w:rsidR="1E1C5D7E">
        <w:rPr>
          <w:sz w:val="16"/>
          <w:szCs w:val="16"/>
        </w:rPr>
        <w:t xml:space="preserve"> dashboard-u </w:t>
      </w:r>
      <w:r w:rsidRPr="6E081401" w:rsidR="1E1C5D7E">
        <w:rPr>
          <w:sz w:val="16"/>
          <w:szCs w:val="16"/>
        </w:rPr>
        <w:t>lekara</w:t>
      </w:r>
    </w:p>
    <w:p w:rsidR="6E081401" w:rsidP="6E081401" w:rsidRDefault="6E081401" w14:paraId="01273F59" w14:textId="74C4A154">
      <w:pPr>
        <w:pStyle w:val="Normal"/>
        <w:jc w:val="center"/>
        <w:rPr>
          <w:sz w:val="16"/>
          <w:szCs w:val="16"/>
        </w:rPr>
      </w:pPr>
    </w:p>
    <w:p w:rsidR="1E1C5D7E" w:rsidP="6E081401" w:rsidRDefault="1E1C5D7E" w14:paraId="4F6CD03C" w14:textId="54DD2B3A">
      <w:pPr>
        <w:pStyle w:val="Normal"/>
        <w:jc w:val="left"/>
        <w:rPr>
          <w:sz w:val="20"/>
          <w:szCs w:val="20"/>
        </w:rPr>
      </w:pPr>
      <w:r w:rsidRPr="6E081401" w:rsidR="1E1C5D7E">
        <w:rPr>
          <w:sz w:val="20"/>
          <w:szCs w:val="20"/>
        </w:rPr>
        <w:t>Prikazane</w:t>
      </w:r>
      <w:r w:rsidRPr="6E081401" w:rsidR="1E1C5D7E">
        <w:rPr>
          <w:sz w:val="20"/>
          <w:szCs w:val="20"/>
        </w:rPr>
        <w:t xml:space="preserve"> </w:t>
      </w:r>
      <w:r w:rsidRPr="6E081401" w:rsidR="1E1C5D7E">
        <w:rPr>
          <w:sz w:val="20"/>
          <w:szCs w:val="20"/>
        </w:rPr>
        <w:t>su</w:t>
      </w:r>
      <w:r w:rsidRPr="6E081401" w:rsidR="1E1C5D7E">
        <w:rPr>
          <w:sz w:val="20"/>
          <w:szCs w:val="20"/>
        </w:rPr>
        <w:t xml:space="preserve"> </w:t>
      </w:r>
      <w:r w:rsidRPr="6E081401" w:rsidR="1E1C5D7E">
        <w:rPr>
          <w:sz w:val="20"/>
          <w:szCs w:val="20"/>
        </w:rPr>
        <w:t>osnovne</w:t>
      </w:r>
      <w:r w:rsidRPr="6E081401" w:rsidR="1E1C5D7E">
        <w:rPr>
          <w:sz w:val="20"/>
          <w:szCs w:val="20"/>
        </w:rPr>
        <w:t xml:space="preserve"> </w:t>
      </w:r>
      <w:r w:rsidRPr="6E081401" w:rsidR="1E1C5D7E">
        <w:rPr>
          <w:sz w:val="20"/>
          <w:szCs w:val="20"/>
        </w:rPr>
        <w:t>informacije</w:t>
      </w:r>
      <w:r w:rsidRPr="6E081401" w:rsidR="1E1C5D7E">
        <w:rPr>
          <w:sz w:val="20"/>
          <w:szCs w:val="20"/>
        </w:rPr>
        <w:t xml:space="preserve"> o </w:t>
      </w:r>
      <w:r w:rsidRPr="6E081401" w:rsidR="1E1C5D7E">
        <w:rPr>
          <w:sz w:val="20"/>
          <w:szCs w:val="20"/>
        </w:rPr>
        <w:t>pacijentkinji</w:t>
      </w:r>
      <w:r w:rsidRPr="6E081401" w:rsidR="1E1C5D7E">
        <w:rPr>
          <w:sz w:val="20"/>
          <w:szCs w:val="20"/>
        </w:rPr>
        <w:t xml:space="preserve"> </w:t>
      </w:r>
      <w:r w:rsidRPr="6E081401" w:rsidR="1E1C5D7E">
        <w:rPr>
          <w:sz w:val="20"/>
          <w:szCs w:val="20"/>
        </w:rPr>
        <w:t>kao</w:t>
      </w:r>
      <w:r w:rsidRPr="6E081401" w:rsidR="1E1C5D7E">
        <w:rPr>
          <w:sz w:val="20"/>
          <w:szCs w:val="20"/>
        </w:rPr>
        <w:t xml:space="preserve"> </w:t>
      </w:r>
      <w:r w:rsidRPr="6E081401" w:rsidR="1E1C5D7E">
        <w:rPr>
          <w:sz w:val="20"/>
          <w:szCs w:val="20"/>
        </w:rPr>
        <w:t>i</w:t>
      </w:r>
      <w:r w:rsidRPr="6E081401" w:rsidR="1E1C5D7E">
        <w:rPr>
          <w:sz w:val="20"/>
          <w:szCs w:val="20"/>
        </w:rPr>
        <w:t xml:space="preserve"> </w:t>
      </w:r>
      <w:r w:rsidRPr="6E081401" w:rsidR="1E1C5D7E">
        <w:rPr>
          <w:sz w:val="20"/>
          <w:szCs w:val="20"/>
        </w:rPr>
        <w:t>pregledi</w:t>
      </w:r>
      <w:r w:rsidRPr="6E081401" w:rsidR="1E1C5D7E">
        <w:rPr>
          <w:sz w:val="20"/>
          <w:szCs w:val="20"/>
        </w:rPr>
        <w:t xml:space="preserve"> koji </w:t>
      </w:r>
      <w:r w:rsidRPr="6E081401" w:rsidR="1E1C5D7E">
        <w:rPr>
          <w:sz w:val="20"/>
          <w:szCs w:val="20"/>
        </w:rPr>
        <w:t>su</w:t>
      </w:r>
      <w:r w:rsidRPr="6E081401" w:rsidR="1E1C5D7E">
        <w:rPr>
          <w:sz w:val="20"/>
          <w:szCs w:val="20"/>
        </w:rPr>
        <w:t xml:space="preserve"> do </w:t>
      </w:r>
      <w:r w:rsidRPr="6E081401" w:rsidR="1E1C5D7E">
        <w:rPr>
          <w:sz w:val="20"/>
          <w:szCs w:val="20"/>
        </w:rPr>
        <w:t>sada</w:t>
      </w:r>
      <w:r w:rsidRPr="6E081401" w:rsidR="1E1C5D7E">
        <w:rPr>
          <w:sz w:val="20"/>
          <w:szCs w:val="20"/>
        </w:rPr>
        <w:t xml:space="preserve"> </w:t>
      </w:r>
      <w:r w:rsidRPr="6E081401" w:rsidR="1E1C5D7E">
        <w:rPr>
          <w:sz w:val="20"/>
          <w:szCs w:val="20"/>
        </w:rPr>
        <w:t>obavljeni</w:t>
      </w:r>
      <w:r w:rsidRPr="6E081401" w:rsidR="6D69C53B">
        <w:rPr>
          <w:sz w:val="20"/>
          <w:szCs w:val="20"/>
        </w:rPr>
        <w:t xml:space="preserve">. </w:t>
      </w:r>
      <w:r w:rsidRPr="6E081401" w:rsidR="760F6A88">
        <w:rPr>
          <w:sz w:val="20"/>
          <w:szCs w:val="20"/>
        </w:rPr>
        <w:t xml:space="preserve">Da bi se status </w:t>
      </w:r>
      <w:r w:rsidRPr="6E081401" w:rsidR="760F6A88">
        <w:rPr>
          <w:sz w:val="20"/>
          <w:szCs w:val="20"/>
        </w:rPr>
        <w:t>sačuvao</w:t>
      </w:r>
      <w:r w:rsidRPr="6E081401" w:rsidR="760F6A88">
        <w:rPr>
          <w:sz w:val="20"/>
          <w:szCs w:val="20"/>
        </w:rPr>
        <w:t xml:space="preserve"> </w:t>
      </w:r>
      <w:r w:rsidRPr="6E081401" w:rsidR="760F6A88">
        <w:rPr>
          <w:sz w:val="20"/>
          <w:szCs w:val="20"/>
        </w:rPr>
        <w:t>neophodno</w:t>
      </w:r>
      <w:r w:rsidRPr="6E081401" w:rsidR="760F6A88">
        <w:rPr>
          <w:sz w:val="20"/>
          <w:szCs w:val="20"/>
        </w:rPr>
        <w:t xml:space="preserve"> je </w:t>
      </w:r>
      <w:r w:rsidRPr="6E081401" w:rsidR="760F6A88">
        <w:rPr>
          <w:sz w:val="20"/>
          <w:szCs w:val="20"/>
        </w:rPr>
        <w:t>kliknuto</w:t>
      </w:r>
      <w:r w:rsidRPr="6E081401" w:rsidR="760F6A88">
        <w:rPr>
          <w:sz w:val="20"/>
          <w:szCs w:val="20"/>
        </w:rPr>
        <w:t xml:space="preserve"> </w:t>
      </w:r>
      <w:r w:rsidRPr="6E081401" w:rsidR="760F6A88">
        <w:rPr>
          <w:sz w:val="20"/>
          <w:szCs w:val="20"/>
        </w:rPr>
        <w:t>dugme</w:t>
      </w:r>
      <w:r w:rsidRPr="6E081401" w:rsidR="760F6A88">
        <w:rPr>
          <w:sz w:val="20"/>
          <w:szCs w:val="20"/>
        </w:rPr>
        <w:t xml:space="preserve"> “</w:t>
      </w:r>
      <w:r w:rsidRPr="6E081401" w:rsidR="760F6A88">
        <w:rPr>
          <w:sz w:val="20"/>
          <w:szCs w:val="20"/>
        </w:rPr>
        <w:t>Sačuvaj</w:t>
      </w:r>
      <w:r w:rsidRPr="6E081401" w:rsidR="760F6A88">
        <w:rPr>
          <w:sz w:val="20"/>
          <w:szCs w:val="20"/>
        </w:rPr>
        <w:t xml:space="preserve"> </w:t>
      </w:r>
      <w:r w:rsidRPr="6E081401" w:rsidR="760F6A88">
        <w:rPr>
          <w:sz w:val="20"/>
          <w:szCs w:val="20"/>
        </w:rPr>
        <w:t>izmene</w:t>
      </w:r>
      <w:r w:rsidRPr="6E081401" w:rsidR="760F6A88">
        <w:rPr>
          <w:sz w:val="20"/>
          <w:szCs w:val="20"/>
        </w:rPr>
        <w:t>”.</w:t>
      </w:r>
      <w:r w:rsidRPr="6E081401" w:rsidR="760F6A88">
        <w:rPr>
          <w:sz w:val="20"/>
          <w:szCs w:val="20"/>
        </w:rPr>
        <w:t xml:space="preserve"> </w:t>
      </w:r>
      <w:r w:rsidRPr="6E081401" w:rsidR="6D69C53B">
        <w:rPr>
          <w:sz w:val="20"/>
          <w:szCs w:val="20"/>
        </w:rPr>
        <w:t>Moguće</w:t>
      </w:r>
      <w:r w:rsidRPr="6E081401" w:rsidR="6D69C53B">
        <w:rPr>
          <w:sz w:val="20"/>
          <w:szCs w:val="20"/>
        </w:rPr>
        <w:t xml:space="preserve"> je </w:t>
      </w:r>
      <w:r w:rsidRPr="6E081401" w:rsidR="1E321F3B">
        <w:rPr>
          <w:sz w:val="20"/>
          <w:szCs w:val="20"/>
        </w:rPr>
        <w:t>promeniti</w:t>
      </w:r>
      <w:r w:rsidRPr="6E081401" w:rsidR="1E321F3B">
        <w:rPr>
          <w:sz w:val="20"/>
          <w:szCs w:val="20"/>
        </w:rPr>
        <w:t xml:space="preserve"> status </w:t>
      </w:r>
      <w:r w:rsidRPr="6E081401" w:rsidR="1E321F3B">
        <w:rPr>
          <w:sz w:val="20"/>
          <w:szCs w:val="20"/>
        </w:rPr>
        <w:t>porodilje</w:t>
      </w:r>
      <w:r w:rsidRPr="6E081401" w:rsidR="1E321F3B">
        <w:rPr>
          <w:sz w:val="20"/>
          <w:szCs w:val="20"/>
        </w:rPr>
        <w:t xml:space="preserve"> </w:t>
      </w:r>
      <w:r w:rsidRPr="6E081401" w:rsidR="1E321F3B">
        <w:rPr>
          <w:sz w:val="20"/>
          <w:szCs w:val="20"/>
        </w:rPr>
        <w:t>nakon</w:t>
      </w:r>
      <w:r w:rsidRPr="6E081401" w:rsidR="1E321F3B">
        <w:rPr>
          <w:sz w:val="20"/>
          <w:szCs w:val="20"/>
        </w:rPr>
        <w:t xml:space="preserve"> </w:t>
      </w:r>
      <w:r w:rsidRPr="6E081401" w:rsidR="1E321F3B">
        <w:rPr>
          <w:sz w:val="20"/>
          <w:szCs w:val="20"/>
        </w:rPr>
        <w:t>što</w:t>
      </w:r>
      <w:r w:rsidRPr="6E081401" w:rsidR="1E321F3B">
        <w:rPr>
          <w:sz w:val="20"/>
          <w:szCs w:val="20"/>
        </w:rPr>
        <w:t xml:space="preserve"> se </w:t>
      </w:r>
      <w:r w:rsidRPr="6E081401" w:rsidR="1E321F3B">
        <w:rPr>
          <w:sz w:val="20"/>
          <w:szCs w:val="20"/>
        </w:rPr>
        <w:t>porodi</w:t>
      </w:r>
      <w:r w:rsidRPr="6E081401" w:rsidR="1E321F3B">
        <w:rPr>
          <w:sz w:val="20"/>
          <w:szCs w:val="20"/>
        </w:rPr>
        <w:t xml:space="preserve">, </w:t>
      </w:r>
      <w:r w:rsidRPr="6E081401" w:rsidR="4E23B63A">
        <w:rPr>
          <w:sz w:val="20"/>
          <w:szCs w:val="20"/>
        </w:rPr>
        <w:t>klikom</w:t>
      </w:r>
      <w:r w:rsidRPr="6E081401" w:rsidR="4E23B63A">
        <w:rPr>
          <w:sz w:val="20"/>
          <w:szCs w:val="20"/>
        </w:rPr>
        <w:t xml:space="preserve"> </w:t>
      </w:r>
      <w:r w:rsidRPr="6E081401" w:rsidR="4E23B63A">
        <w:rPr>
          <w:sz w:val="20"/>
          <w:szCs w:val="20"/>
        </w:rPr>
        <w:t>na</w:t>
      </w:r>
      <w:r w:rsidRPr="6E081401" w:rsidR="4E23B63A">
        <w:rPr>
          <w:sz w:val="20"/>
          <w:szCs w:val="20"/>
        </w:rPr>
        <w:t xml:space="preserve"> </w:t>
      </w:r>
      <w:r w:rsidRPr="6E081401" w:rsidR="4E23B63A">
        <w:rPr>
          <w:sz w:val="20"/>
          <w:szCs w:val="20"/>
        </w:rPr>
        <w:t>dugme</w:t>
      </w:r>
      <w:r w:rsidRPr="6E081401" w:rsidR="4E23B63A">
        <w:rPr>
          <w:sz w:val="20"/>
          <w:szCs w:val="20"/>
        </w:rPr>
        <w:t xml:space="preserve"> </w:t>
      </w:r>
      <w:r w:rsidRPr="6E081401" w:rsidR="4E23B63A">
        <w:rPr>
          <w:sz w:val="20"/>
          <w:szCs w:val="20"/>
        </w:rPr>
        <w:t>Dodaj</w:t>
      </w:r>
      <w:r w:rsidRPr="6E081401" w:rsidR="4E23B63A">
        <w:rPr>
          <w:sz w:val="20"/>
          <w:szCs w:val="20"/>
        </w:rPr>
        <w:t xml:space="preserve">/Vidi </w:t>
      </w:r>
      <w:r w:rsidRPr="6E081401" w:rsidR="4E23B63A">
        <w:rPr>
          <w:sz w:val="20"/>
          <w:szCs w:val="20"/>
        </w:rPr>
        <w:t>rezultate</w:t>
      </w:r>
      <w:r w:rsidRPr="6E081401" w:rsidR="4E23B63A">
        <w:rPr>
          <w:sz w:val="20"/>
          <w:szCs w:val="20"/>
        </w:rPr>
        <w:t xml:space="preserve"> </w:t>
      </w:r>
      <w:r w:rsidRPr="6E081401" w:rsidR="4E23B63A">
        <w:rPr>
          <w:sz w:val="20"/>
          <w:szCs w:val="20"/>
        </w:rPr>
        <w:t>otvara</w:t>
      </w:r>
      <w:r w:rsidRPr="6E081401" w:rsidR="4E23B63A">
        <w:rPr>
          <w:sz w:val="20"/>
          <w:szCs w:val="20"/>
        </w:rPr>
        <w:t xml:space="preserve"> se </w:t>
      </w:r>
      <w:r w:rsidRPr="6E081401" w:rsidR="4E23B63A">
        <w:rPr>
          <w:sz w:val="20"/>
          <w:szCs w:val="20"/>
        </w:rPr>
        <w:t>sledeća</w:t>
      </w:r>
      <w:r w:rsidRPr="6E081401" w:rsidR="4E23B63A">
        <w:rPr>
          <w:sz w:val="20"/>
          <w:szCs w:val="20"/>
        </w:rPr>
        <w:t xml:space="preserve"> forma:</w:t>
      </w:r>
      <w:r>
        <w:br/>
      </w:r>
    </w:p>
    <w:p w:rsidR="3FC8F2AD" w:rsidP="6E081401" w:rsidRDefault="3FC8F2AD" w14:paraId="4A754E07" w14:textId="0B3AFD01">
      <w:pPr>
        <w:pStyle w:val="Normal"/>
        <w:jc w:val="left"/>
      </w:pPr>
      <w:r w:rsidR="3FC8F2AD">
        <w:drawing>
          <wp:inline wp14:editId="2EFD6FA2" wp14:anchorId="6175AE35">
            <wp:extent cx="5943600" cy="2762250"/>
            <wp:effectExtent l="0" t="0" r="0" b="0"/>
            <wp:docPr id="803908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908466" name=""/>
                    <pic:cNvPicPr/>
                  </pic:nvPicPr>
                  <pic:blipFill>
                    <a:blip xmlns:r="http://schemas.openxmlformats.org/officeDocument/2006/relationships" r:embed="rId20171566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F4C6D" w:rsidP="6E081401" w:rsidRDefault="7E0F4C6D" w14:paraId="5CE3C6B8" w14:textId="23EB0EBF">
      <w:pPr>
        <w:pStyle w:val="Normal"/>
        <w:jc w:val="center"/>
        <w:rPr>
          <w:sz w:val="16"/>
          <w:szCs w:val="16"/>
        </w:rPr>
      </w:pPr>
      <w:r w:rsidRPr="6E081401" w:rsidR="7E0F4C6D">
        <w:rPr>
          <w:sz w:val="16"/>
          <w:szCs w:val="16"/>
        </w:rPr>
        <w:t>Slika</w:t>
      </w:r>
      <w:r w:rsidRPr="6E081401" w:rsidR="7E0F4C6D">
        <w:rPr>
          <w:sz w:val="16"/>
          <w:szCs w:val="16"/>
        </w:rPr>
        <w:t xml:space="preserve"> 8</w:t>
      </w:r>
      <w:r w:rsidRPr="6E081401" w:rsidR="644B0284">
        <w:rPr>
          <w:sz w:val="16"/>
          <w:szCs w:val="16"/>
        </w:rPr>
        <w:t xml:space="preserve"> – </w:t>
      </w:r>
      <w:r w:rsidRPr="6E081401" w:rsidR="644B0284">
        <w:rPr>
          <w:sz w:val="16"/>
          <w:szCs w:val="16"/>
        </w:rPr>
        <w:t>Rezultati</w:t>
      </w:r>
      <w:r w:rsidRPr="6E081401" w:rsidR="644B0284">
        <w:rPr>
          <w:sz w:val="16"/>
          <w:szCs w:val="16"/>
        </w:rPr>
        <w:t xml:space="preserve"> </w:t>
      </w:r>
      <w:r w:rsidRPr="6E081401" w:rsidR="644B0284">
        <w:rPr>
          <w:sz w:val="16"/>
          <w:szCs w:val="16"/>
        </w:rPr>
        <w:t>konkretnog</w:t>
      </w:r>
      <w:r w:rsidRPr="6E081401" w:rsidR="644B0284">
        <w:rPr>
          <w:sz w:val="16"/>
          <w:szCs w:val="16"/>
        </w:rPr>
        <w:t xml:space="preserve"> </w:t>
      </w:r>
      <w:r w:rsidRPr="6E081401" w:rsidR="644B0284">
        <w:rPr>
          <w:sz w:val="16"/>
          <w:szCs w:val="16"/>
        </w:rPr>
        <w:t>pregleda</w:t>
      </w:r>
      <w:r w:rsidRPr="6E081401" w:rsidR="644B0284">
        <w:rPr>
          <w:sz w:val="16"/>
          <w:szCs w:val="16"/>
        </w:rPr>
        <w:t xml:space="preserve"> </w:t>
      </w:r>
      <w:r w:rsidRPr="6E081401" w:rsidR="644B0284">
        <w:rPr>
          <w:sz w:val="16"/>
          <w:szCs w:val="16"/>
        </w:rPr>
        <w:t>na</w:t>
      </w:r>
      <w:r w:rsidRPr="6E081401" w:rsidR="644B0284">
        <w:rPr>
          <w:sz w:val="16"/>
          <w:szCs w:val="16"/>
        </w:rPr>
        <w:t xml:space="preserve"> </w:t>
      </w:r>
      <w:r w:rsidRPr="6E081401" w:rsidR="644B0284">
        <w:rPr>
          <w:sz w:val="16"/>
          <w:szCs w:val="16"/>
        </w:rPr>
        <w:t>dashboardu</w:t>
      </w:r>
      <w:r w:rsidRPr="6E081401" w:rsidR="644B0284">
        <w:rPr>
          <w:sz w:val="16"/>
          <w:szCs w:val="16"/>
        </w:rPr>
        <w:t xml:space="preserve"> </w:t>
      </w:r>
      <w:r w:rsidRPr="6E081401" w:rsidR="644B0284">
        <w:rPr>
          <w:sz w:val="16"/>
          <w:szCs w:val="16"/>
        </w:rPr>
        <w:t>lekara</w:t>
      </w:r>
    </w:p>
    <w:p w:rsidR="6E081401" w:rsidP="6E081401" w:rsidRDefault="6E081401" w14:paraId="27BDBF6C" w14:textId="2BDAD1AD">
      <w:pPr>
        <w:pStyle w:val="Normal"/>
        <w:jc w:val="center"/>
        <w:rPr>
          <w:sz w:val="16"/>
          <w:szCs w:val="16"/>
        </w:rPr>
      </w:pPr>
    </w:p>
    <w:p w:rsidR="644B0284" w:rsidP="6E081401" w:rsidRDefault="644B0284" w14:paraId="6F8BA849" w14:textId="6C966931">
      <w:pPr>
        <w:pStyle w:val="Normal"/>
        <w:jc w:val="left"/>
        <w:rPr>
          <w:sz w:val="20"/>
          <w:szCs w:val="20"/>
        </w:rPr>
      </w:pPr>
      <w:r w:rsidRPr="6E081401" w:rsidR="644B0284">
        <w:rPr>
          <w:sz w:val="20"/>
          <w:szCs w:val="20"/>
        </w:rPr>
        <w:t>Moguće</w:t>
      </w:r>
      <w:r w:rsidRPr="6E081401" w:rsidR="644B0284">
        <w:rPr>
          <w:sz w:val="20"/>
          <w:szCs w:val="20"/>
        </w:rPr>
        <w:t xml:space="preserve"> je </w:t>
      </w:r>
      <w:r w:rsidRPr="6E081401" w:rsidR="644B0284">
        <w:rPr>
          <w:sz w:val="20"/>
          <w:szCs w:val="20"/>
        </w:rPr>
        <w:t>dodavanje</w:t>
      </w:r>
      <w:r w:rsidRPr="6E081401" w:rsidR="644B0284">
        <w:rPr>
          <w:sz w:val="20"/>
          <w:szCs w:val="20"/>
        </w:rPr>
        <w:t xml:space="preserve"> </w:t>
      </w:r>
      <w:r w:rsidRPr="6E081401" w:rsidR="644B0284">
        <w:rPr>
          <w:sz w:val="20"/>
          <w:szCs w:val="20"/>
        </w:rPr>
        <w:t>novog</w:t>
      </w:r>
      <w:r w:rsidRPr="6E081401" w:rsidR="644B0284">
        <w:rPr>
          <w:sz w:val="20"/>
          <w:szCs w:val="20"/>
        </w:rPr>
        <w:t xml:space="preserve"> </w:t>
      </w:r>
      <w:r w:rsidRPr="6E081401" w:rsidR="644B0284">
        <w:rPr>
          <w:sz w:val="20"/>
          <w:szCs w:val="20"/>
        </w:rPr>
        <w:t>rezultata</w:t>
      </w:r>
      <w:r w:rsidRPr="6E081401" w:rsidR="644B0284">
        <w:rPr>
          <w:sz w:val="20"/>
          <w:szCs w:val="20"/>
        </w:rPr>
        <w:t xml:space="preserve"> </w:t>
      </w:r>
      <w:r w:rsidRPr="6E081401" w:rsidR="644B0284">
        <w:rPr>
          <w:sz w:val="20"/>
          <w:szCs w:val="20"/>
        </w:rPr>
        <w:t>odabirom</w:t>
      </w:r>
      <w:r w:rsidRPr="6E081401" w:rsidR="644B0284">
        <w:rPr>
          <w:sz w:val="20"/>
          <w:szCs w:val="20"/>
        </w:rPr>
        <w:t xml:space="preserve"> </w:t>
      </w:r>
      <w:r w:rsidRPr="6E081401" w:rsidR="644B0284">
        <w:rPr>
          <w:sz w:val="20"/>
          <w:szCs w:val="20"/>
        </w:rPr>
        <w:t>tipa</w:t>
      </w:r>
      <w:r w:rsidRPr="6E081401" w:rsidR="644B0284">
        <w:rPr>
          <w:sz w:val="20"/>
          <w:szCs w:val="20"/>
        </w:rPr>
        <w:t xml:space="preserve"> </w:t>
      </w:r>
      <w:r w:rsidRPr="6E081401" w:rsidR="644B0284">
        <w:rPr>
          <w:sz w:val="20"/>
          <w:szCs w:val="20"/>
        </w:rPr>
        <w:t>rezultat</w:t>
      </w:r>
      <w:r w:rsidRPr="6E081401" w:rsidR="4D0801D6">
        <w:rPr>
          <w:sz w:val="20"/>
          <w:szCs w:val="20"/>
        </w:rPr>
        <w:t>a</w:t>
      </w:r>
      <w:r w:rsidRPr="6E081401" w:rsidR="4D0801D6">
        <w:rPr>
          <w:sz w:val="20"/>
          <w:szCs w:val="20"/>
        </w:rPr>
        <w:t xml:space="preserve"> </w:t>
      </w:r>
      <w:r w:rsidRPr="6E081401" w:rsidR="4D0801D6">
        <w:rPr>
          <w:sz w:val="20"/>
          <w:szCs w:val="20"/>
        </w:rPr>
        <w:t>i</w:t>
      </w:r>
      <w:r w:rsidRPr="6E081401" w:rsidR="4D0801D6">
        <w:rPr>
          <w:sz w:val="20"/>
          <w:szCs w:val="20"/>
        </w:rPr>
        <w:t xml:space="preserve"> </w:t>
      </w:r>
      <w:r w:rsidRPr="6E081401" w:rsidR="4D0801D6">
        <w:rPr>
          <w:sz w:val="20"/>
          <w:szCs w:val="20"/>
        </w:rPr>
        <w:t>odabirom</w:t>
      </w:r>
      <w:r w:rsidRPr="6E081401" w:rsidR="4D0801D6">
        <w:rPr>
          <w:sz w:val="20"/>
          <w:szCs w:val="20"/>
        </w:rPr>
        <w:t xml:space="preserve"> </w:t>
      </w:r>
      <w:r w:rsidRPr="6E081401" w:rsidR="4D0801D6">
        <w:rPr>
          <w:sz w:val="20"/>
          <w:szCs w:val="20"/>
        </w:rPr>
        <w:t>fajla</w:t>
      </w:r>
      <w:r w:rsidRPr="6E081401" w:rsidR="4D0801D6">
        <w:rPr>
          <w:sz w:val="20"/>
          <w:szCs w:val="20"/>
        </w:rPr>
        <w:t xml:space="preserve"> </w:t>
      </w:r>
      <w:r w:rsidRPr="6E081401" w:rsidR="4D0801D6">
        <w:rPr>
          <w:sz w:val="20"/>
          <w:szCs w:val="20"/>
        </w:rPr>
        <w:t>klikom</w:t>
      </w:r>
      <w:r w:rsidRPr="6E081401" w:rsidR="4D0801D6">
        <w:rPr>
          <w:sz w:val="20"/>
          <w:szCs w:val="20"/>
        </w:rPr>
        <w:t xml:space="preserve"> </w:t>
      </w:r>
      <w:r w:rsidRPr="6E081401" w:rsidR="4D0801D6">
        <w:rPr>
          <w:sz w:val="20"/>
          <w:szCs w:val="20"/>
        </w:rPr>
        <w:t>na</w:t>
      </w:r>
      <w:r w:rsidRPr="6E081401" w:rsidR="4D0801D6">
        <w:rPr>
          <w:sz w:val="20"/>
          <w:szCs w:val="20"/>
        </w:rPr>
        <w:t xml:space="preserve"> “Choose File</w:t>
      </w:r>
      <w:r w:rsidRPr="6E081401" w:rsidR="4D0801D6">
        <w:rPr>
          <w:sz w:val="20"/>
          <w:szCs w:val="20"/>
        </w:rPr>
        <w:t>”,</w:t>
      </w:r>
      <w:r w:rsidRPr="6E081401" w:rsidR="4D0801D6">
        <w:rPr>
          <w:sz w:val="20"/>
          <w:szCs w:val="20"/>
        </w:rPr>
        <w:t xml:space="preserve"> </w:t>
      </w:r>
      <w:r w:rsidRPr="6E081401" w:rsidR="4D0801D6">
        <w:rPr>
          <w:sz w:val="20"/>
          <w:szCs w:val="20"/>
        </w:rPr>
        <w:t>nakon</w:t>
      </w:r>
      <w:r w:rsidRPr="6E081401" w:rsidR="4D0801D6">
        <w:rPr>
          <w:sz w:val="20"/>
          <w:szCs w:val="20"/>
        </w:rPr>
        <w:t xml:space="preserve"> toga </w:t>
      </w:r>
      <w:r w:rsidRPr="6E081401" w:rsidR="4D0801D6">
        <w:rPr>
          <w:sz w:val="20"/>
          <w:szCs w:val="20"/>
        </w:rPr>
        <w:t>klikom</w:t>
      </w:r>
      <w:r w:rsidRPr="6E081401" w:rsidR="4D0801D6">
        <w:rPr>
          <w:sz w:val="20"/>
          <w:szCs w:val="20"/>
        </w:rPr>
        <w:t xml:space="preserve"> </w:t>
      </w:r>
      <w:r w:rsidRPr="6E081401" w:rsidR="4D0801D6">
        <w:rPr>
          <w:sz w:val="20"/>
          <w:szCs w:val="20"/>
        </w:rPr>
        <w:t>na</w:t>
      </w:r>
      <w:r w:rsidRPr="6E081401" w:rsidR="4D0801D6">
        <w:rPr>
          <w:sz w:val="20"/>
          <w:szCs w:val="20"/>
        </w:rPr>
        <w:t xml:space="preserve"> “</w:t>
      </w:r>
      <w:r w:rsidRPr="6E081401" w:rsidR="4D0801D6">
        <w:rPr>
          <w:sz w:val="20"/>
          <w:szCs w:val="20"/>
        </w:rPr>
        <w:t>Sačuvaj</w:t>
      </w:r>
      <w:r w:rsidRPr="6E081401" w:rsidR="4D0801D6">
        <w:rPr>
          <w:sz w:val="20"/>
          <w:szCs w:val="20"/>
        </w:rPr>
        <w:t xml:space="preserve"> </w:t>
      </w:r>
      <w:r w:rsidRPr="6E081401" w:rsidR="4D0801D6">
        <w:rPr>
          <w:sz w:val="20"/>
          <w:szCs w:val="20"/>
        </w:rPr>
        <w:t>rezultat</w:t>
      </w:r>
      <w:r w:rsidRPr="6E081401" w:rsidR="4D0801D6">
        <w:rPr>
          <w:sz w:val="20"/>
          <w:szCs w:val="20"/>
        </w:rPr>
        <w:t>”.</w:t>
      </w:r>
      <w:r w:rsidRPr="6E081401" w:rsidR="4D0801D6">
        <w:rPr>
          <w:sz w:val="20"/>
          <w:szCs w:val="20"/>
        </w:rPr>
        <w:t xml:space="preserve"> Gore je </w:t>
      </w:r>
      <w:r w:rsidRPr="6E081401" w:rsidR="4D0801D6">
        <w:rPr>
          <w:sz w:val="20"/>
          <w:szCs w:val="20"/>
        </w:rPr>
        <w:t>s</w:t>
      </w:r>
      <w:r w:rsidRPr="6E081401" w:rsidR="61EDD779">
        <w:rPr>
          <w:sz w:val="20"/>
          <w:szCs w:val="20"/>
        </w:rPr>
        <w:t>u</w:t>
      </w:r>
      <w:r w:rsidRPr="6E081401" w:rsidR="61EDD779">
        <w:rPr>
          <w:sz w:val="20"/>
          <w:szCs w:val="20"/>
        </w:rPr>
        <w:t xml:space="preserve"> </w:t>
      </w:r>
      <w:r w:rsidRPr="6E081401" w:rsidR="61EDD779">
        <w:rPr>
          <w:sz w:val="20"/>
          <w:szCs w:val="20"/>
        </w:rPr>
        <w:t>prikazani</w:t>
      </w:r>
      <w:r w:rsidRPr="6E081401" w:rsidR="61EDD779">
        <w:rPr>
          <w:sz w:val="20"/>
          <w:szCs w:val="20"/>
        </w:rPr>
        <w:t xml:space="preserve"> </w:t>
      </w:r>
      <w:r w:rsidRPr="6E081401" w:rsidR="61EDD779">
        <w:rPr>
          <w:sz w:val="20"/>
          <w:szCs w:val="20"/>
        </w:rPr>
        <w:t>rezultati</w:t>
      </w:r>
      <w:r w:rsidRPr="6E081401" w:rsidR="61EDD779">
        <w:rPr>
          <w:sz w:val="20"/>
          <w:szCs w:val="20"/>
        </w:rPr>
        <w:t xml:space="preserve"> za </w:t>
      </w:r>
      <w:r w:rsidRPr="6E081401" w:rsidR="61EDD779">
        <w:rPr>
          <w:sz w:val="20"/>
          <w:szCs w:val="20"/>
        </w:rPr>
        <w:t>izabran</w:t>
      </w:r>
      <w:r w:rsidRPr="6E081401" w:rsidR="61EDD779">
        <w:rPr>
          <w:sz w:val="20"/>
          <w:szCs w:val="20"/>
        </w:rPr>
        <w:t xml:space="preserve"> </w:t>
      </w:r>
      <w:r w:rsidRPr="6E081401" w:rsidR="61EDD779">
        <w:rPr>
          <w:sz w:val="20"/>
          <w:szCs w:val="20"/>
        </w:rPr>
        <w:t>pregled</w:t>
      </w:r>
      <w:r w:rsidRPr="6E081401" w:rsidR="61EDD779">
        <w:rPr>
          <w:sz w:val="20"/>
          <w:szCs w:val="20"/>
        </w:rPr>
        <w:t xml:space="preserve"> </w:t>
      </w:r>
      <w:r w:rsidRPr="6E081401" w:rsidR="61EDD779">
        <w:rPr>
          <w:sz w:val="20"/>
          <w:szCs w:val="20"/>
        </w:rPr>
        <w:t>gde</w:t>
      </w:r>
      <w:r w:rsidRPr="6E081401" w:rsidR="61EDD779">
        <w:rPr>
          <w:sz w:val="20"/>
          <w:szCs w:val="20"/>
        </w:rPr>
        <w:t xml:space="preserve"> se </w:t>
      </w:r>
      <w:r w:rsidRPr="6E081401" w:rsidR="61EDD779">
        <w:rPr>
          <w:sz w:val="20"/>
          <w:szCs w:val="20"/>
        </w:rPr>
        <w:t>klikom</w:t>
      </w:r>
      <w:r w:rsidRPr="6E081401" w:rsidR="61EDD779">
        <w:rPr>
          <w:sz w:val="20"/>
          <w:szCs w:val="20"/>
        </w:rPr>
        <w:t xml:space="preserve"> </w:t>
      </w:r>
      <w:r w:rsidRPr="6E081401" w:rsidR="61EDD779">
        <w:rPr>
          <w:sz w:val="20"/>
          <w:szCs w:val="20"/>
        </w:rPr>
        <w:t>na</w:t>
      </w:r>
      <w:r w:rsidRPr="6E081401" w:rsidR="61EDD779">
        <w:rPr>
          <w:sz w:val="20"/>
          <w:szCs w:val="20"/>
        </w:rPr>
        <w:t xml:space="preserve"> </w:t>
      </w:r>
      <w:r w:rsidRPr="6E081401" w:rsidR="61EDD779">
        <w:rPr>
          <w:sz w:val="20"/>
          <w:szCs w:val="20"/>
        </w:rPr>
        <w:t>rezultat</w:t>
      </w:r>
      <w:r w:rsidRPr="6E081401" w:rsidR="61EDD779">
        <w:rPr>
          <w:sz w:val="20"/>
          <w:szCs w:val="20"/>
        </w:rPr>
        <w:t xml:space="preserve"> </w:t>
      </w:r>
      <w:r w:rsidRPr="6E081401" w:rsidR="61EDD779">
        <w:rPr>
          <w:sz w:val="20"/>
          <w:szCs w:val="20"/>
        </w:rPr>
        <w:t>otvara</w:t>
      </w:r>
      <w:r w:rsidRPr="6E081401" w:rsidR="61EDD779">
        <w:rPr>
          <w:sz w:val="20"/>
          <w:szCs w:val="20"/>
        </w:rPr>
        <w:t xml:space="preserve"> </w:t>
      </w:r>
      <w:r w:rsidRPr="6E081401" w:rsidR="61EDD779">
        <w:rPr>
          <w:sz w:val="20"/>
          <w:szCs w:val="20"/>
        </w:rPr>
        <w:t>rezultat</w:t>
      </w:r>
      <w:r w:rsidRPr="6E081401" w:rsidR="61EDD779">
        <w:rPr>
          <w:sz w:val="20"/>
          <w:szCs w:val="20"/>
        </w:rPr>
        <w:t>.</w:t>
      </w:r>
    </w:p>
    <w:p w:rsidR="6E081401" w:rsidP="6E081401" w:rsidRDefault="6E081401" w14:paraId="6F17CFE5" w14:textId="2ECF7284">
      <w:pPr>
        <w:pStyle w:val="Normal"/>
        <w:jc w:val="left"/>
        <w:rPr>
          <w:sz w:val="20"/>
          <w:szCs w:val="20"/>
        </w:rPr>
      </w:pPr>
    </w:p>
    <w:p w:rsidR="6C3EF4D3" w:rsidP="6C3EF4D3" w:rsidRDefault="6C3EF4D3" w14:paraId="441C51BE" w14:textId="5EB9A6FB">
      <w:pPr>
        <w:pStyle w:val="Normal"/>
        <w:jc w:val="left"/>
        <w:rPr>
          <w:sz w:val="20"/>
          <w:szCs w:val="20"/>
        </w:rPr>
      </w:pPr>
    </w:p>
    <w:p w:rsidR="5F5AD511" w:rsidP="6E081401" w:rsidRDefault="5F5AD511" w14:paraId="7C2C1BEA" w14:textId="5AA4927E">
      <w:pPr>
        <w:pStyle w:val="Naslov2"/>
        <w:rPr>
          <w:b w:val="1"/>
          <w:bCs w:val="1"/>
          <w:sz w:val="24"/>
          <w:szCs w:val="24"/>
        </w:rPr>
      </w:pPr>
      <w:bookmarkStart w:name="_Toc1243451565" w:id="803749709"/>
      <w:bookmarkStart w:name="_Toc1077328204" w:id="424170092"/>
      <w:r w:rsidRPr="230B0D48" w:rsidR="5F5AD511">
        <w:rPr>
          <w:b w:val="1"/>
          <w:bCs w:val="1"/>
          <w:sz w:val="24"/>
          <w:szCs w:val="24"/>
        </w:rPr>
        <w:t>Pregledi</w:t>
      </w:r>
      <w:bookmarkEnd w:id="803749709"/>
      <w:bookmarkEnd w:id="424170092"/>
    </w:p>
    <w:p w:rsidR="6C3EF4D3" w:rsidP="6C3EF4D3" w:rsidRDefault="6C3EF4D3" w14:paraId="24158BEC" w14:textId="5F18399D">
      <w:pPr>
        <w:pStyle w:val="Normal"/>
      </w:pPr>
    </w:p>
    <w:p w:rsidR="2A52EAF2" w:rsidP="6E081401" w:rsidRDefault="2A52EAF2" w14:paraId="588AA472" w14:textId="0918CFC7">
      <w:pPr>
        <w:pStyle w:val="Normal"/>
      </w:pPr>
      <w:r w:rsidR="2A52EAF2">
        <w:rPr/>
        <w:t xml:space="preserve">Na </w:t>
      </w:r>
      <w:r w:rsidR="2A52EAF2">
        <w:rPr/>
        <w:t>sledećoj</w:t>
      </w:r>
      <w:r w:rsidR="2A52EAF2">
        <w:rPr/>
        <w:t xml:space="preserve"> </w:t>
      </w:r>
      <w:r w:rsidR="2A52EAF2">
        <w:rPr/>
        <w:t>slici</w:t>
      </w:r>
      <w:r w:rsidR="2A52EAF2">
        <w:rPr/>
        <w:t xml:space="preserve"> je </w:t>
      </w:r>
      <w:r w:rsidR="2A52EAF2">
        <w:rPr/>
        <w:t>prikazan</w:t>
      </w:r>
      <w:r w:rsidR="3C57FDD2">
        <w:rPr/>
        <w:t>a</w:t>
      </w:r>
      <w:r w:rsidR="3C57FDD2">
        <w:rPr/>
        <w:t xml:space="preserve"> </w:t>
      </w:r>
      <w:r w:rsidR="3C57FDD2">
        <w:rPr/>
        <w:t>stranica</w:t>
      </w:r>
      <w:r w:rsidR="3C57FDD2">
        <w:rPr/>
        <w:t xml:space="preserve"> </w:t>
      </w:r>
      <w:r w:rsidR="756B8177">
        <w:rPr/>
        <w:t>“Pregledi”</w:t>
      </w:r>
      <w:r w:rsidR="3B99ED97">
        <w:drawing>
          <wp:inline wp14:editId="57723CF5" wp14:anchorId="19487F3B">
            <wp:extent cx="5943600" cy="2762250"/>
            <wp:effectExtent l="0" t="0" r="0" b="0"/>
            <wp:docPr id="1942869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869037" name=""/>
                    <pic:cNvPicPr/>
                  </pic:nvPicPr>
                  <pic:blipFill>
                    <a:blip xmlns:r="http://schemas.openxmlformats.org/officeDocument/2006/relationships" r:embed="rId5244556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99ED97" w:rsidP="6E081401" w:rsidRDefault="3B99ED97" w14:paraId="655F0196" w14:textId="49789FA7">
      <w:pPr>
        <w:pStyle w:val="Normal"/>
        <w:jc w:val="center"/>
        <w:rPr>
          <w:sz w:val="16"/>
          <w:szCs w:val="16"/>
        </w:rPr>
      </w:pPr>
      <w:r w:rsidRPr="6E081401" w:rsidR="3B99ED97">
        <w:rPr>
          <w:sz w:val="16"/>
          <w:szCs w:val="16"/>
        </w:rPr>
        <w:t>Slika</w:t>
      </w:r>
      <w:r w:rsidRPr="6E081401" w:rsidR="3B99ED97">
        <w:rPr>
          <w:sz w:val="16"/>
          <w:szCs w:val="16"/>
        </w:rPr>
        <w:t xml:space="preserve"> 9 – </w:t>
      </w:r>
      <w:r w:rsidRPr="6E081401" w:rsidR="3B99ED97">
        <w:rPr>
          <w:sz w:val="16"/>
          <w:szCs w:val="16"/>
        </w:rPr>
        <w:t>Pregled</w:t>
      </w:r>
      <w:r w:rsidRPr="6E081401" w:rsidR="3B99ED97">
        <w:rPr>
          <w:sz w:val="16"/>
          <w:szCs w:val="16"/>
        </w:rPr>
        <w:t xml:space="preserve"> </w:t>
      </w:r>
      <w:r w:rsidRPr="6E081401" w:rsidR="3B99ED97">
        <w:rPr>
          <w:sz w:val="16"/>
          <w:szCs w:val="16"/>
        </w:rPr>
        <w:t>stranica</w:t>
      </w:r>
      <w:r w:rsidRPr="6E081401" w:rsidR="3B99ED97">
        <w:rPr>
          <w:sz w:val="16"/>
          <w:szCs w:val="16"/>
        </w:rPr>
        <w:t xml:space="preserve"> </w:t>
      </w:r>
      <w:r w:rsidRPr="6E081401" w:rsidR="3B99ED97">
        <w:rPr>
          <w:sz w:val="16"/>
          <w:szCs w:val="16"/>
        </w:rPr>
        <w:t>na</w:t>
      </w:r>
      <w:r w:rsidRPr="6E081401" w:rsidR="3B99ED97">
        <w:rPr>
          <w:sz w:val="16"/>
          <w:szCs w:val="16"/>
        </w:rPr>
        <w:t xml:space="preserve"> </w:t>
      </w:r>
      <w:r w:rsidRPr="6E081401" w:rsidR="3B99ED97">
        <w:rPr>
          <w:sz w:val="16"/>
          <w:szCs w:val="16"/>
        </w:rPr>
        <w:t>dashboardu</w:t>
      </w:r>
      <w:r w:rsidRPr="6E081401" w:rsidR="3B99ED97">
        <w:rPr>
          <w:sz w:val="16"/>
          <w:szCs w:val="16"/>
        </w:rPr>
        <w:t xml:space="preserve"> </w:t>
      </w:r>
    </w:p>
    <w:p w:rsidR="6E081401" w:rsidP="6E081401" w:rsidRDefault="6E081401" w14:paraId="58351986" w14:textId="4395404C">
      <w:pPr>
        <w:pStyle w:val="Normal"/>
        <w:jc w:val="center"/>
        <w:rPr>
          <w:sz w:val="16"/>
          <w:szCs w:val="16"/>
        </w:rPr>
      </w:pPr>
    </w:p>
    <w:p w:rsidR="56A870B3" w:rsidP="6E081401" w:rsidRDefault="56A870B3" w14:paraId="4C002E5A" w14:textId="65C56745">
      <w:pPr>
        <w:pStyle w:val="Normal"/>
        <w:jc w:val="left"/>
      </w:pPr>
      <w:r w:rsidR="56A870B3">
        <w:rPr/>
        <w:t>Prikazana</w:t>
      </w:r>
      <w:r w:rsidR="56A870B3">
        <w:rPr/>
        <w:t xml:space="preserve"> </w:t>
      </w:r>
      <w:r w:rsidR="56A870B3">
        <w:rPr/>
        <w:t>su</w:t>
      </w:r>
      <w:r w:rsidR="56A870B3">
        <w:rPr/>
        <w:t xml:space="preserve"> </w:t>
      </w:r>
      <w:r w:rsidR="56A870B3">
        <w:rPr/>
        <w:t>dva</w:t>
      </w:r>
      <w:r w:rsidR="56A870B3">
        <w:rPr/>
        <w:t xml:space="preserve"> dela </w:t>
      </w:r>
      <w:r w:rsidR="56A870B3">
        <w:rPr/>
        <w:t>stranice</w:t>
      </w:r>
      <w:r w:rsidR="56A870B3">
        <w:rPr/>
        <w:t xml:space="preserve">. U </w:t>
      </w:r>
      <w:r w:rsidR="56A870B3">
        <w:rPr/>
        <w:t>jednom</w:t>
      </w:r>
      <w:r w:rsidR="56A870B3">
        <w:rPr/>
        <w:t xml:space="preserve"> se </w:t>
      </w:r>
      <w:r w:rsidR="56A870B3">
        <w:rPr/>
        <w:t>pojavljuju</w:t>
      </w:r>
      <w:r w:rsidR="56A870B3">
        <w:rPr/>
        <w:t xml:space="preserve"> </w:t>
      </w:r>
      <w:r w:rsidR="56A870B3">
        <w:rPr/>
        <w:t>svi</w:t>
      </w:r>
      <w:r w:rsidR="56A870B3">
        <w:rPr/>
        <w:t xml:space="preserve"> </w:t>
      </w:r>
      <w:r w:rsidR="56A870B3">
        <w:rPr/>
        <w:t>pristigli</w:t>
      </w:r>
      <w:r w:rsidR="56A870B3">
        <w:rPr/>
        <w:t xml:space="preserve"> </w:t>
      </w:r>
      <w:r w:rsidR="56A870B3">
        <w:rPr/>
        <w:t>zahtevi</w:t>
      </w:r>
      <w:r w:rsidR="56A870B3">
        <w:rPr/>
        <w:t xml:space="preserve"> za </w:t>
      </w:r>
      <w:r w:rsidR="56A870B3">
        <w:rPr/>
        <w:t>terminima</w:t>
      </w:r>
      <w:r w:rsidR="56A870B3">
        <w:rPr/>
        <w:t xml:space="preserve"> </w:t>
      </w:r>
      <w:r w:rsidR="56A870B3">
        <w:rPr/>
        <w:t>pregleda</w:t>
      </w:r>
      <w:r w:rsidR="56A870B3">
        <w:rPr/>
        <w:t xml:space="preserve">, </w:t>
      </w:r>
      <w:r w:rsidR="56A870B3">
        <w:rPr/>
        <w:t>koje</w:t>
      </w:r>
      <w:r w:rsidR="56A870B3">
        <w:rPr/>
        <w:t xml:space="preserve"> je </w:t>
      </w:r>
      <w:r w:rsidR="56A870B3">
        <w:rPr/>
        <w:t>moguće</w:t>
      </w:r>
      <w:r w:rsidR="56A870B3">
        <w:rPr/>
        <w:t xml:space="preserve"> </w:t>
      </w:r>
      <w:r w:rsidR="56A870B3">
        <w:rPr/>
        <w:t>prihvatiti</w:t>
      </w:r>
      <w:r w:rsidR="56A870B3">
        <w:rPr/>
        <w:t xml:space="preserve"> </w:t>
      </w:r>
      <w:r w:rsidR="56A870B3">
        <w:rPr/>
        <w:t>ili</w:t>
      </w:r>
      <w:r w:rsidR="56A870B3">
        <w:rPr/>
        <w:t xml:space="preserve"> </w:t>
      </w:r>
      <w:r w:rsidR="56A870B3">
        <w:rPr/>
        <w:t>odbiti</w:t>
      </w:r>
      <w:r w:rsidR="56A870B3">
        <w:rPr/>
        <w:t xml:space="preserve">. U </w:t>
      </w:r>
      <w:r w:rsidR="56A870B3">
        <w:rPr/>
        <w:t>drugom</w:t>
      </w:r>
      <w:r w:rsidR="56A870B3">
        <w:rPr/>
        <w:t xml:space="preserve"> </w:t>
      </w:r>
      <w:r w:rsidR="56A870B3">
        <w:rPr/>
        <w:t>delu</w:t>
      </w:r>
      <w:r w:rsidR="56A870B3">
        <w:rPr/>
        <w:t xml:space="preserve"> </w:t>
      </w:r>
      <w:r w:rsidR="443CC4BB">
        <w:rPr/>
        <w:t xml:space="preserve">se </w:t>
      </w:r>
      <w:r w:rsidR="443CC4BB">
        <w:rPr/>
        <w:t>prikazuje</w:t>
      </w:r>
      <w:r w:rsidR="443CC4BB">
        <w:rPr/>
        <w:t xml:space="preserve"> </w:t>
      </w:r>
      <w:r w:rsidR="443CC4BB">
        <w:rPr/>
        <w:t>današnji</w:t>
      </w:r>
      <w:r w:rsidR="443CC4BB">
        <w:rPr/>
        <w:t xml:space="preserve"> </w:t>
      </w:r>
      <w:r w:rsidR="443CC4BB">
        <w:rPr/>
        <w:t>raspored</w:t>
      </w:r>
      <w:r w:rsidR="443CC4BB">
        <w:rPr/>
        <w:t xml:space="preserve"> </w:t>
      </w:r>
      <w:r w:rsidR="443CC4BB">
        <w:rPr/>
        <w:t>pregleda</w:t>
      </w:r>
      <w:r w:rsidR="443CC4BB">
        <w:rPr/>
        <w:t>.</w:t>
      </w:r>
    </w:p>
    <w:p w:rsidR="6C3EF4D3" w:rsidP="6C3EF4D3" w:rsidRDefault="6C3EF4D3" w14:paraId="7299117F" w14:textId="3AA659E2">
      <w:pPr>
        <w:pStyle w:val="Normal"/>
        <w:jc w:val="left"/>
      </w:pPr>
    </w:p>
    <w:p w:rsidR="6C3EF4D3" w:rsidP="6C3EF4D3" w:rsidRDefault="6C3EF4D3" w14:paraId="50BE5EEC" w14:textId="680505EB">
      <w:pPr>
        <w:pStyle w:val="Normal"/>
        <w:jc w:val="left"/>
      </w:pPr>
    </w:p>
    <w:p w:rsidR="5F5AD511" w:rsidP="6E081401" w:rsidRDefault="5F5AD511" w14:paraId="5F0F84FD" w14:textId="4EC69383">
      <w:pPr>
        <w:pStyle w:val="Naslov2"/>
        <w:rPr/>
      </w:pPr>
      <w:bookmarkStart w:name="_Toc146772955" w:id="92604486"/>
      <w:bookmarkStart w:name="_Toc269623471" w:id="525159980"/>
      <w:r w:rsidR="5F5AD511">
        <w:rPr/>
        <w:t>Raspored</w:t>
      </w:r>
      <w:r w:rsidR="5F5AD511">
        <w:rPr/>
        <w:t xml:space="preserve"> </w:t>
      </w:r>
      <w:r w:rsidR="5F5AD511">
        <w:rPr/>
        <w:t>pregleda</w:t>
      </w:r>
      <w:bookmarkEnd w:id="92604486"/>
      <w:bookmarkEnd w:id="525159980"/>
    </w:p>
    <w:p w:rsidR="173F3D30" w:rsidP="6E081401" w:rsidRDefault="173F3D30" w14:paraId="66A026FA" w14:textId="75D3D560">
      <w:pPr>
        <w:pStyle w:val="Normal"/>
      </w:pPr>
      <w:r w:rsidR="173F3D30">
        <w:rPr/>
        <w:t xml:space="preserve">Na </w:t>
      </w:r>
      <w:r w:rsidR="173F3D30">
        <w:rPr/>
        <w:t>sledećoj</w:t>
      </w:r>
      <w:r w:rsidR="173F3D30">
        <w:rPr/>
        <w:t xml:space="preserve"> </w:t>
      </w:r>
      <w:r w:rsidR="173F3D30">
        <w:rPr/>
        <w:t>slici</w:t>
      </w:r>
      <w:r w:rsidR="173F3D30">
        <w:rPr/>
        <w:t xml:space="preserve"> je </w:t>
      </w:r>
      <w:r w:rsidR="173F3D30">
        <w:rPr/>
        <w:t>prikazana</w:t>
      </w:r>
      <w:r w:rsidR="173F3D30">
        <w:rPr/>
        <w:t xml:space="preserve"> </w:t>
      </w:r>
      <w:r w:rsidR="173F3D30">
        <w:rPr/>
        <w:t>stranica</w:t>
      </w:r>
      <w:r w:rsidR="173F3D30">
        <w:rPr/>
        <w:t xml:space="preserve"> “</w:t>
      </w:r>
      <w:r w:rsidR="173F3D30">
        <w:rPr/>
        <w:t>Raspored</w:t>
      </w:r>
      <w:r w:rsidR="173F3D30">
        <w:rPr/>
        <w:t xml:space="preserve"> </w:t>
      </w:r>
      <w:r w:rsidR="173F3D30">
        <w:rPr/>
        <w:t>pregleda</w:t>
      </w:r>
      <w:r w:rsidR="173F3D30">
        <w:rPr/>
        <w:t>”</w:t>
      </w:r>
      <w:r w:rsidR="080A5A40">
        <w:rPr/>
        <w:t>.</w:t>
      </w:r>
      <w:r>
        <w:br/>
      </w:r>
      <w:r w:rsidR="4F486AC1">
        <w:drawing>
          <wp:inline wp14:editId="1012D7E6" wp14:anchorId="5B1EB897">
            <wp:extent cx="5943600" cy="2781300"/>
            <wp:effectExtent l="0" t="0" r="0" b="0"/>
            <wp:docPr id="1160317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317170" name=""/>
                    <pic:cNvPicPr/>
                  </pic:nvPicPr>
                  <pic:blipFill>
                    <a:blip xmlns:r="http://schemas.openxmlformats.org/officeDocument/2006/relationships" r:embed="rId18964690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86AC1" w:rsidP="6E081401" w:rsidRDefault="4F486AC1" w14:paraId="1D6D6D2F" w14:textId="30A59422">
      <w:pPr>
        <w:pStyle w:val="Normal"/>
        <w:jc w:val="center"/>
        <w:rPr>
          <w:sz w:val="16"/>
          <w:szCs w:val="16"/>
        </w:rPr>
      </w:pPr>
      <w:r w:rsidRPr="6C3EF4D3" w:rsidR="4F486AC1">
        <w:rPr>
          <w:sz w:val="16"/>
          <w:szCs w:val="16"/>
        </w:rPr>
        <w:t>Slika</w:t>
      </w:r>
      <w:r w:rsidRPr="6C3EF4D3" w:rsidR="4F486AC1">
        <w:rPr>
          <w:sz w:val="16"/>
          <w:szCs w:val="16"/>
        </w:rPr>
        <w:t xml:space="preserve"> 10 – </w:t>
      </w:r>
      <w:r w:rsidRPr="6C3EF4D3" w:rsidR="4F486AC1">
        <w:rPr>
          <w:sz w:val="16"/>
          <w:szCs w:val="16"/>
        </w:rPr>
        <w:t>Stranica</w:t>
      </w:r>
      <w:r w:rsidRPr="6C3EF4D3" w:rsidR="4F486AC1">
        <w:rPr>
          <w:sz w:val="16"/>
          <w:szCs w:val="16"/>
        </w:rPr>
        <w:t xml:space="preserve"> </w:t>
      </w:r>
      <w:r w:rsidRPr="6C3EF4D3" w:rsidR="4F486AC1">
        <w:rPr>
          <w:sz w:val="16"/>
          <w:szCs w:val="16"/>
        </w:rPr>
        <w:t>Raspored</w:t>
      </w:r>
      <w:r w:rsidRPr="6C3EF4D3" w:rsidR="4F486AC1">
        <w:rPr>
          <w:sz w:val="16"/>
          <w:szCs w:val="16"/>
        </w:rPr>
        <w:t xml:space="preserve"> </w:t>
      </w:r>
      <w:r w:rsidRPr="6C3EF4D3" w:rsidR="4F486AC1">
        <w:rPr>
          <w:sz w:val="16"/>
          <w:szCs w:val="16"/>
        </w:rPr>
        <w:t>pregleda</w:t>
      </w:r>
      <w:r w:rsidRPr="6C3EF4D3" w:rsidR="4F486AC1">
        <w:rPr>
          <w:sz w:val="16"/>
          <w:szCs w:val="16"/>
        </w:rPr>
        <w:t xml:space="preserve"> </w:t>
      </w:r>
      <w:r w:rsidRPr="6C3EF4D3" w:rsidR="69A6B460">
        <w:rPr>
          <w:sz w:val="16"/>
          <w:szCs w:val="16"/>
        </w:rPr>
        <w:t>na</w:t>
      </w:r>
      <w:r w:rsidRPr="6C3EF4D3" w:rsidR="69A6B460">
        <w:rPr>
          <w:sz w:val="16"/>
          <w:szCs w:val="16"/>
        </w:rPr>
        <w:t xml:space="preserve"> dashboard-u </w:t>
      </w:r>
      <w:r w:rsidRPr="6C3EF4D3" w:rsidR="69A6B460">
        <w:rPr>
          <w:sz w:val="16"/>
          <w:szCs w:val="16"/>
        </w:rPr>
        <w:t>lekara</w:t>
      </w:r>
    </w:p>
    <w:p w:rsidR="6C3EF4D3" w:rsidP="6C3EF4D3" w:rsidRDefault="6C3EF4D3" w14:paraId="7B3CBEEB" w14:textId="7B209829">
      <w:pPr>
        <w:pStyle w:val="Normal"/>
        <w:jc w:val="center"/>
        <w:rPr>
          <w:sz w:val="16"/>
          <w:szCs w:val="16"/>
        </w:rPr>
      </w:pPr>
    </w:p>
    <w:p w:rsidR="573786B2" w:rsidP="6E081401" w:rsidRDefault="573786B2" w14:paraId="55497B9D" w14:textId="7C0579B6">
      <w:pPr>
        <w:pStyle w:val="Normal"/>
        <w:jc w:val="left"/>
        <w:rPr>
          <w:sz w:val="20"/>
          <w:szCs w:val="20"/>
        </w:rPr>
      </w:pPr>
      <w:r w:rsidRPr="6E081401" w:rsidR="573786B2">
        <w:rPr>
          <w:sz w:val="20"/>
          <w:szCs w:val="20"/>
        </w:rPr>
        <w:t>Postoji</w:t>
      </w:r>
      <w:r w:rsidRPr="6E081401" w:rsidR="573786B2">
        <w:rPr>
          <w:sz w:val="20"/>
          <w:szCs w:val="20"/>
        </w:rPr>
        <w:t xml:space="preserve"> </w:t>
      </w:r>
      <w:r w:rsidRPr="6E081401" w:rsidR="573786B2">
        <w:rPr>
          <w:sz w:val="20"/>
          <w:szCs w:val="20"/>
        </w:rPr>
        <w:t>kalendar</w:t>
      </w:r>
      <w:r w:rsidRPr="6E081401" w:rsidR="573786B2">
        <w:rPr>
          <w:sz w:val="20"/>
          <w:szCs w:val="20"/>
        </w:rPr>
        <w:t xml:space="preserve"> </w:t>
      </w:r>
      <w:r w:rsidRPr="6E081401" w:rsidR="573786B2">
        <w:rPr>
          <w:sz w:val="20"/>
          <w:szCs w:val="20"/>
        </w:rPr>
        <w:t>gde</w:t>
      </w:r>
      <w:r w:rsidRPr="6E081401" w:rsidR="573786B2">
        <w:rPr>
          <w:sz w:val="20"/>
          <w:szCs w:val="20"/>
        </w:rPr>
        <w:t xml:space="preserve"> je </w:t>
      </w:r>
      <w:r w:rsidRPr="6E081401" w:rsidR="573786B2">
        <w:rPr>
          <w:sz w:val="20"/>
          <w:szCs w:val="20"/>
        </w:rPr>
        <w:t>moguće</w:t>
      </w:r>
      <w:r w:rsidRPr="6E081401" w:rsidR="573786B2">
        <w:rPr>
          <w:sz w:val="20"/>
          <w:szCs w:val="20"/>
        </w:rPr>
        <w:t xml:space="preserve"> </w:t>
      </w:r>
      <w:r w:rsidRPr="6E081401" w:rsidR="573786B2">
        <w:rPr>
          <w:sz w:val="20"/>
          <w:szCs w:val="20"/>
        </w:rPr>
        <w:t>odabrati</w:t>
      </w:r>
      <w:r w:rsidRPr="6E081401" w:rsidR="573786B2">
        <w:rPr>
          <w:sz w:val="20"/>
          <w:szCs w:val="20"/>
        </w:rPr>
        <w:t xml:space="preserve"> </w:t>
      </w:r>
      <w:r w:rsidRPr="6E081401" w:rsidR="573786B2">
        <w:rPr>
          <w:sz w:val="20"/>
          <w:szCs w:val="20"/>
        </w:rPr>
        <w:t>neki</w:t>
      </w:r>
      <w:r w:rsidRPr="6E081401" w:rsidR="573786B2">
        <w:rPr>
          <w:sz w:val="20"/>
          <w:szCs w:val="20"/>
        </w:rPr>
        <w:t xml:space="preserve"> od </w:t>
      </w:r>
      <w:r w:rsidRPr="6E081401" w:rsidR="573786B2">
        <w:rPr>
          <w:sz w:val="20"/>
          <w:szCs w:val="20"/>
        </w:rPr>
        <w:t>datuma</w:t>
      </w:r>
      <w:r w:rsidRPr="6E081401" w:rsidR="573786B2">
        <w:rPr>
          <w:sz w:val="20"/>
          <w:szCs w:val="20"/>
        </w:rPr>
        <w:t xml:space="preserve"> </w:t>
      </w:r>
      <w:r w:rsidRPr="6E081401" w:rsidR="573786B2">
        <w:rPr>
          <w:sz w:val="20"/>
          <w:szCs w:val="20"/>
        </w:rPr>
        <w:t>i</w:t>
      </w:r>
      <w:r w:rsidRPr="6E081401" w:rsidR="573786B2">
        <w:rPr>
          <w:sz w:val="20"/>
          <w:szCs w:val="20"/>
        </w:rPr>
        <w:t xml:space="preserve"> </w:t>
      </w:r>
      <w:r w:rsidRPr="6E081401" w:rsidR="573786B2">
        <w:rPr>
          <w:sz w:val="20"/>
          <w:szCs w:val="20"/>
        </w:rPr>
        <w:t>o</w:t>
      </w:r>
      <w:r w:rsidRPr="6E081401" w:rsidR="51ADF356">
        <w:rPr>
          <w:sz w:val="20"/>
          <w:szCs w:val="20"/>
        </w:rPr>
        <w:t>nd</w:t>
      </w:r>
      <w:r w:rsidRPr="6E081401" w:rsidR="573786B2">
        <w:rPr>
          <w:sz w:val="20"/>
          <w:szCs w:val="20"/>
        </w:rPr>
        <w:t>a</w:t>
      </w:r>
      <w:r w:rsidRPr="6E081401" w:rsidR="573786B2">
        <w:rPr>
          <w:sz w:val="20"/>
          <w:szCs w:val="20"/>
        </w:rPr>
        <w:t xml:space="preserve"> se </w:t>
      </w:r>
      <w:r w:rsidRPr="6E081401" w:rsidR="573786B2">
        <w:rPr>
          <w:sz w:val="20"/>
          <w:szCs w:val="20"/>
        </w:rPr>
        <w:t>sa</w:t>
      </w:r>
      <w:r w:rsidRPr="6E081401" w:rsidR="573786B2">
        <w:rPr>
          <w:sz w:val="20"/>
          <w:szCs w:val="20"/>
        </w:rPr>
        <w:t xml:space="preserve"> </w:t>
      </w:r>
      <w:r w:rsidRPr="6E081401" w:rsidR="573786B2">
        <w:rPr>
          <w:sz w:val="20"/>
          <w:szCs w:val="20"/>
        </w:rPr>
        <w:t>desne</w:t>
      </w:r>
      <w:r w:rsidRPr="6E081401" w:rsidR="573786B2">
        <w:rPr>
          <w:sz w:val="20"/>
          <w:szCs w:val="20"/>
        </w:rPr>
        <w:t xml:space="preserve"> </w:t>
      </w:r>
      <w:r w:rsidRPr="6E081401" w:rsidR="573786B2">
        <w:rPr>
          <w:sz w:val="20"/>
          <w:szCs w:val="20"/>
        </w:rPr>
        <w:t>strane</w:t>
      </w:r>
      <w:r w:rsidRPr="6E081401" w:rsidR="573786B2">
        <w:rPr>
          <w:sz w:val="20"/>
          <w:szCs w:val="20"/>
        </w:rPr>
        <w:t xml:space="preserve"> </w:t>
      </w:r>
      <w:r w:rsidRPr="6E081401" w:rsidR="573786B2">
        <w:rPr>
          <w:sz w:val="20"/>
          <w:szCs w:val="20"/>
        </w:rPr>
        <w:t>pojavljuje</w:t>
      </w:r>
      <w:r w:rsidRPr="6E081401" w:rsidR="573786B2">
        <w:rPr>
          <w:sz w:val="20"/>
          <w:szCs w:val="20"/>
        </w:rPr>
        <w:t xml:space="preserve"> </w:t>
      </w:r>
      <w:r w:rsidRPr="6E081401" w:rsidR="573786B2">
        <w:rPr>
          <w:sz w:val="20"/>
          <w:szCs w:val="20"/>
        </w:rPr>
        <w:t>raspored</w:t>
      </w:r>
      <w:r w:rsidRPr="6E081401" w:rsidR="573786B2">
        <w:rPr>
          <w:sz w:val="20"/>
          <w:szCs w:val="20"/>
        </w:rPr>
        <w:t xml:space="preserve"> </w:t>
      </w:r>
      <w:r w:rsidRPr="6E081401" w:rsidR="573786B2">
        <w:rPr>
          <w:sz w:val="20"/>
          <w:szCs w:val="20"/>
        </w:rPr>
        <w:t>pregleda</w:t>
      </w:r>
      <w:r w:rsidRPr="6E081401" w:rsidR="573786B2">
        <w:rPr>
          <w:sz w:val="20"/>
          <w:szCs w:val="20"/>
        </w:rPr>
        <w:t xml:space="preserve"> za </w:t>
      </w:r>
      <w:r w:rsidRPr="6E081401" w:rsidR="573786B2">
        <w:rPr>
          <w:sz w:val="20"/>
          <w:szCs w:val="20"/>
        </w:rPr>
        <w:t>odabrani</w:t>
      </w:r>
      <w:r w:rsidRPr="6E081401" w:rsidR="573786B2">
        <w:rPr>
          <w:sz w:val="20"/>
          <w:szCs w:val="20"/>
        </w:rPr>
        <w:t xml:space="preserve"> datum.</w:t>
      </w:r>
      <w:r w:rsidRPr="6E081401" w:rsidR="4020C2F5">
        <w:rPr>
          <w:sz w:val="20"/>
          <w:szCs w:val="20"/>
        </w:rPr>
        <w:t xml:space="preserve"> U </w:t>
      </w:r>
      <w:r w:rsidRPr="6E081401" w:rsidR="4020C2F5">
        <w:rPr>
          <w:sz w:val="20"/>
          <w:szCs w:val="20"/>
        </w:rPr>
        <w:t>kalendaru</w:t>
      </w:r>
      <w:r w:rsidRPr="6E081401" w:rsidR="4020C2F5">
        <w:rPr>
          <w:sz w:val="20"/>
          <w:szCs w:val="20"/>
        </w:rPr>
        <w:t xml:space="preserve"> je </w:t>
      </w:r>
      <w:r w:rsidRPr="6E081401" w:rsidR="4020C2F5">
        <w:rPr>
          <w:sz w:val="20"/>
          <w:szCs w:val="20"/>
        </w:rPr>
        <w:t>plavom</w:t>
      </w:r>
      <w:r w:rsidRPr="6E081401" w:rsidR="4020C2F5">
        <w:rPr>
          <w:sz w:val="20"/>
          <w:szCs w:val="20"/>
        </w:rPr>
        <w:t xml:space="preserve"> </w:t>
      </w:r>
      <w:r w:rsidRPr="6E081401" w:rsidR="4020C2F5">
        <w:rPr>
          <w:sz w:val="20"/>
          <w:szCs w:val="20"/>
        </w:rPr>
        <w:t>bojom</w:t>
      </w:r>
      <w:r w:rsidRPr="6E081401" w:rsidR="4020C2F5">
        <w:rPr>
          <w:sz w:val="20"/>
          <w:szCs w:val="20"/>
        </w:rPr>
        <w:t xml:space="preserve"> </w:t>
      </w:r>
      <w:r w:rsidRPr="6E081401" w:rsidR="4020C2F5">
        <w:rPr>
          <w:sz w:val="20"/>
          <w:szCs w:val="20"/>
        </w:rPr>
        <w:t>obojen</w:t>
      </w:r>
      <w:r w:rsidRPr="6E081401" w:rsidR="4020C2F5">
        <w:rPr>
          <w:sz w:val="20"/>
          <w:szCs w:val="20"/>
        </w:rPr>
        <w:t xml:space="preserve"> </w:t>
      </w:r>
      <w:r w:rsidRPr="6E081401" w:rsidR="4020C2F5">
        <w:rPr>
          <w:sz w:val="20"/>
          <w:szCs w:val="20"/>
        </w:rPr>
        <w:t>današnji</w:t>
      </w:r>
      <w:r w:rsidRPr="6E081401" w:rsidR="4020C2F5">
        <w:rPr>
          <w:sz w:val="20"/>
          <w:szCs w:val="20"/>
        </w:rPr>
        <w:t xml:space="preserve"> datum, a </w:t>
      </w:r>
      <w:r w:rsidRPr="6E081401" w:rsidR="4020C2F5">
        <w:rPr>
          <w:sz w:val="20"/>
          <w:szCs w:val="20"/>
        </w:rPr>
        <w:t>rozom</w:t>
      </w:r>
      <w:r w:rsidRPr="6E081401" w:rsidR="4020C2F5">
        <w:rPr>
          <w:sz w:val="20"/>
          <w:szCs w:val="20"/>
        </w:rPr>
        <w:t xml:space="preserve"> </w:t>
      </w:r>
      <w:r w:rsidRPr="6E081401" w:rsidR="4020C2F5">
        <w:rPr>
          <w:sz w:val="20"/>
          <w:szCs w:val="20"/>
        </w:rPr>
        <w:t>datumi</w:t>
      </w:r>
      <w:r w:rsidRPr="6E081401" w:rsidR="4020C2F5">
        <w:rPr>
          <w:sz w:val="20"/>
          <w:szCs w:val="20"/>
        </w:rPr>
        <w:t xml:space="preserve"> </w:t>
      </w:r>
      <w:r w:rsidRPr="6E081401" w:rsidR="4020C2F5">
        <w:rPr>
          <w:sz w:val="20"/>
          <w:szCs w:val="20"/>
        </w:rPr>
        <w:t>kada</w:t>
      </w:r>
      <w:r w:rsidRPr="6E081401" w:rsidR="4020C2F5">
        <w:rPr>
          <w:sz w:val="20"/>
          <w:szCs w:val="20"/>
        </w:rPr>
        <w:t xml:space="preserve"> </w:t>
      </w:r>
      <w:r w:rsidRPr="6E081401" w:rsidR="4020C2F5">
        <w:rPr>
          <w:sz w:val="20"/>
          <w:szCs w:val="20"/>
        </w:rPr>
        <w:t>postoje</w:t>
      </w:r>
      <w:r w:rsidRPr="6E081401" w:rsidR="4020C2F5">
        <w:rPr>
          <w:sz w:val="20"/>
          <w:szCs w:val="20"/>
        </w:rPr>
        <w:t xml:space="preserve"> zakazani pregledi.</w:t>
      </w:r>
    </w:p>
    <w:p w:rsidR="6E081401" w:rsidP="6E081401" w:rsidRDefault="6E081401" w14:paraId="4AE61B20" w14:textId="6360DAAD">
      <w:pPr>
        <w:pStyle w:val="Normal"/>
        <w:jc w:val="left"/>
        <w:rPr>
          <w:sz w:val="20"/>
          <w:szCs w:val="20"/>
        </w:rPr>
      </w:pPr>
    </w:p>
    <w:p w:rsidR="6C3EF4D3" w:rsidP="6C3EF4D3" w:rsidRDefault="6C3EF4D3" w14:paraId="1388DD5D" w14:textId="475F77FC">
      <w:pPr>
        <w:pStyle w:val="Normal"/>
        <w:jc w:val="left"/>
        <w:rPr>
          <w:sz w:val="20"/>
          <w:szCs w:val="20"/>
        </w:rPr>
      </w:pPr>
    </w:p>
    <w:p w:rsidR="5F5AD511" w:rsidP="6E081401" w:rsidRDefault="5F5AD511" w14:paraId="21E8299B" w14:textId="48B6FFF3">
      <w:pPr>
        <w:pStyle w:val="Naslov2"/>
        <w:rPr/>
      </w:pPr>
      <w:bookmarkStart w:name="_Toc855917949" w:id="1871260850"/>
      <w:bookmarkStart w:name="_Toc2037526252" w:id="455121403"/>
      <w:r w:rsidR="5F5AD511">
        <w:rPr/>
        <w:t>Korisnički</w:t>
      </w:r>
      <w:r w:rsidR="5F5AD511">
        <w:rPr/>
        <w:t xml:space="preserve"> </w:t>
      </w:r>
      <w:r w:rsidR="5F5AD511">
        <w:rPr/>
        <w:t>profil</w:t>
      </w:r>
      <w:bookmarkEnd w:id="1871260850"/>
      <w:bookmarkEnd w:id="455121403"/>
    </w:p>
    <w:p w:rsidR="6E081401" w:rsidP="6E081401" w:rsidRDefault="6E081401" w14:paraId="4756C2A6" w14:textId="54C4C30E">
      <w:pPr>
        <w:pStyle w:val="Normal"/>
      </w:pPr>
    </w:p>
    <w:p w:rsidR="3B840252" w:rsidP="6E081401" w:rsidRDefault="3B840252" w14:paraId="330EE297" w14:textId="16F495C0">
      <w:pPr>
        <w:pStyle w:val="Normal"/>
      </w:pPr>
      <w:r w:rsidR="3B840252">
        <w:rPr/>
        <w:t xml:space="preserve">Na </w:t>
      </w:r>
      <w:r w:rsidR="3B840252">
        <w:rPr/>
        <w:t>sledećoj</w:t>
      </w:r>
      <w:r w:rsidR="3B840252">
        <w:rPr/>
        <w:t xml:space="preserve"> </w:t>
      </w:r>
      <w:r w:rsidR="3B840252">
        <w:rPr/>
        <w:t>slici</w:t>
      </w:r>
      <w:r w:rsidR="3B840252">
        <w:rPr/>
        <w:t xml:space="preserve"> je </w:t>
      </w:r>
      <w:r w:rsidR="3B840252">
        <w:rPr/>
        <w:t>prikazan</w:t>
      </w:r>
      <w:r w:rsidR="3B840252">
        <w:rPr/>
        <w:t xml:space="preserve"> </w:t>
      </w:r>
      <w:r w:rsidR="3B840252">
        <w:rPr/>
        <w:t>Korisnički</w:t>
      </w:r>
      <w:r w:rsidR="3B840252">
        <w:rPr/>
        <w:t xml:space="preserve"> </w:t>
      </w:r>
      <w:r w:rsidR="3B840252">
        <w:rPr/>
        <w:t>profil</w:t>
      </w:r>
      <w:r w:rsidR="3B840252">
        <w:rPr/>
        <w:t xml:space="preserve"> lekara.</w:t>
      </w:r>
    </w:p>
    <w:p w:rsidR="3B840252" w:rsidP="6E081401" w:rsidRDefault="3B840252" w14:paraId="1DB99FD6" w14:textId="6CAFD30C">
      <w:pPr>
        <w:pStyle w:val="Normal"/>
      </w:pPr>
      <w:r w:rsidR="3B840252">
        <w:drawing>
          <wp:inline wp14:editId="19608931" wp14:anchorId="187B3CE9">
            <wp:extent cx="5943600" cy="2771775"/>
            <wp:effectExtent l="0" t="0" r="0" b="0"/>
            <wp:docPr id="247328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328646" name=""/>
                    <pic:cNvPicPr/>
                  </pic:nvPicPr>
                  <pic:blipFill>
                    <a:blip xmlns:r="http://schemas.openxmlformats.org/officeDocument/2006/relationships" r:embed="rId12908333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40252" w:rsidP="6E081401" w:rsidRDefault="3B840252" w14:paraId="57E179D4" w14:textId="048FF359">
      <w:pPr>
        <w:pStyle w:val="Normal"/>
        <w:jc w:val="center"/>
        <w:rPr>
          <w:sz w:val="16"/>
          <w:szCs w:val="16"/>
        </w:rPr>
      </w:pPr>
      <w:r w:rsidRPr="6E081401" w:rsidR="3B840252">
        <w:rPr>
          <w:sz w:val="16"/>
          <w:szCs w:val="16"/>
        </w:rPr>
        <w:t>Slika</w:t>
      </w:r>
      <w:r w:rsidRPr="6E081401" w:rsidR="3B840252">
        <w:rPr>
          <w:sz w:val="16"/>
          <w:szCs w:val="16"/>
        </w:rPr>
        <w:t xml:space="preserve"> 11</w:t>
      </w:r>
      <w:r w:rsidRPr="6E081401" w:rsidR="52360956">
        <w:rPr>
          <w:sz w:val="16"/>
          <w:szCs w:val="16"/>
        </w:rPr>
        <w:t xml:space="preserve"> – Korisnički </w:t>
      </w:r>
      <w:r w:rsidRPr="6E081401" w:rsidR="52360956">
        <w:rPr>
          <w:sz w:val="16"/>
          <w:szCs w:val="16"/>
        </w:rPr>
        <w:t>profil</w:t>
      </w:r>
      <w:r w:rsidRPr="6E081401" w:rsidR="52360956">
        <w:rPr>
          <w:sz w:val="16"/>
          <w:szCs w:val="16"/>
        </w:rPr>
        <w:t xml:space="preserve"> lekara</w:t>
      </w:r>
    </w:p>
    <w:p w:rsidR="6E081401" w:rsidP="6E081401" w:rsidRDefault="6E081401" w14:paraId="50A3980A" w14:textId="579AB909">
      <w:pPr>
        <w:pStyle w:val="Normal"/>
        <w:jc w:val="left"/>
        <w:rPr>
          <w:sz w:val="16"/>
          <w:szCs w:val="16"/>
        </w:rPr>
      </w:pPr>
    </w:p>
    <w:p w:rsidR="763AA04D" w:rsidP="6E081401" w:rsidRDefault="763AA04D" w14:paraId="2BCECAFA" w14:textId="1B0A3167">
      <w:pPr>
        <w:pStyle w:val="Normal"/>
        <w:jc w:val="left"/>
        <w:rPr>
          <w:sz w:val="20"/>
          <w:szCs w:val="20"/>
        </w:rPr>
      </w:pPr>
      <w:r w:rsidRPr="6E081401" w:rsidR="763AA04D">
        <w:rPr>
          <w:sz w:val="20"/>
          <w:szCs w:val="20"/>
        </w:rPr>
        <w:t>Prikazani</w:t>
      </w:r>
      <w:r w:rsidRPr="6E081401" w:rsidR="763AA04D">
        <w:rPr>
          <w:sz w:val="20"/>
          <w:szCs w:val="20"/>
        </w:rPr>
        <w:t xml:space="preserve"> </w:t>
      </w:r>
      <w:r w:rsidRPr="6E081401" w:rsidR="763AA04D">
        <w:rPr>
          <w:sz w:val="20"/>
          <w:szCs w:val="20"/>
        </w:rPr>
        <w:t>su</w:t>
      </w:r>
      <w:r w:rsidRPr="6E081401" w:rsidR="763AA04D">
        <w:rPr>
          <w:sz w:val="20"/>
          <w:szCs w:val="20"/>
        </w:rPr>
        <w:t xml:space="preserve"> </w:t>
      </w:r>
      <w:r w:rsidRPr="6E081401" w:rsidR="763AA04D">
        <w:rPr>
          <w:sz w:val="20"/>
          <w:szCs w:val="20"/>
        </w:rPr>
        <w:t>osnovni</w:t>
      </w:r>
      <w:r w:rsidRPr="6E081401" w:rsidR="763AA04D">
        <w:rPr>
          <w:sz w:val="20"/>
          <w:szCs w:val="20"/>
        </w:rPr>
        <w:t xml:space="preserve"> podaci o korisniku, </w:t>
      </w:r>
      <w:r w:rsidRPr="6E081401" w:rsidR="763AA04D">
        <w:rPr>
          <w:sz w:val="20"/>
          <w:szCs w:val="20"/>
        </w:rPr>
        <w:t>i</w:t>
      </w:r>
      <w:r w:rsidRPr="6E081401" w:rsidR="763AA04D">
        <w:rPr>
          <w:sz w:val="20"/>
          <w:szCs w:val="20"/>
        </w:rPr>
        <w:t xml:space="preserve"> </w:t>
      </w:r>
      <w:r w:rsidRPr="6E081401" w:rsidR="763AA04D">
        <w:rPr>
          <w:sz w:val="20"/>
          <w:szCs w:val="20"/>
        </w:rPr>
        <w:t>postoji</w:t>
      </w:r>
      <w:r w:rsidRPr="6E081401" w:rsidR="763AA04D">
        <w:rPr>
          <w:sz w:val="20"/>
          <w:szCs w:val="20"/>
        </w:rPr>
        <w:t xml:space="preserve"> </w:t>
      </w:r>
      <w:r w:rsidRPr="6E081401" w:rsidR="763AA04D">
        <w:rPr>
          <w:sz w:val="20"/>
          <w:szCs w:val="20"/>
        </w:rPr>
        <w:t>mogućnost</w:t>
      </w:r>
      <w:r w:rsidRPr="6E081401" w:rsidR="763AA04D">
        <w:rPr>
          <w:sz w:val="20"/>
          <w:szCs w:val="20"/>
        </w:rPr>
        <w:t xml:space="preserve"> </w:t>
      </w:r>
      <w:r w:rsidRPr="6E081401" w:rsidR="763AA04D">
        <w:rPr>
          <w:sz w:val="20"/>
          <w:szCs w:val="20"/>
        </w:rPr>
        <w:t>promene</w:t>
      </w:r>
      <w:r w:rsidRPr="6E081401" w:rsidR="763AA04D">
        <w:rPr>
          <w:sz w:val="20"/>
          <w:szCs w:val="20"/>
        </w:rPr>
        <w:t xml:space="preserve"> </w:t>
      </w:r>
      <w:r w:rsidRPr="6E081401" w:rsidR="763AA04D">
        <w:rPr>
          <w:sz w:val="20"/>
          <w:szCs w:val="20"/>
        </w:rPr>
        <w:t>šifre</w:t>
      </w:r>
      <w:r w:rsidRPr="6E081401" w:rsidR="763AA04D">
        <w:rPr>
          <w:sz w:val="20"/>
          <w:szCs w:val="20"/>
        </w:rPr>
        <w:t xml:space="preserve"> korisnika</w:t>
      </w:r>
      <w:r w:rsidRPr="6E081401" w:rsidR="6E703919">
        <w:rPr>
          <w:sz w:val="20"/>
          <w:szCs w:val="20"/>
        </w:rPr>
        <w:t xml:space="preserve"> </w:t>
      </w:r>
      <w:r w:rsidRPr="6E081401" w:rsidR="763AA04D">
        <w:rPr>
          <w:sz w:val="20"/>
          <w:szCs w:val="20"/>
        </w:rPr>
        <w:t>klikom</w:t>
      </w:r>
      <w:r w:rsidRPr="6E081401" w:rsidR="763AA04D">
        <w:rPr>
          <w:sz w:val="20"/>
          <w:szCs w:val="20"/>
        </w:rPr>
        <w:t xml:space="preserve"> na </w:t>
      </w:r>
      <w:r w:rsidRPr="6E081401" w:rsidR="763AA04D">
        <w:rPr>
          <w:sz w:val="20"/>
          <w:szCs w:val="20"/>
        </w:rPr>
        <w:t>dugme</w:t>
      </w:r>
      <w:r w:rsidRPr="6E081401" w:rsidR="763AA04D">
        <w:rPr>
          <w:sz w:val="20"/>
          <w:szCs w:val="20"/>
        </w:rPr>
        <w:t xml:space="preserve"> “</w:t>
      </w:r>
      <w:r w:rsidRPr="6E081401" w:rsidR="763AA04D">
        <w:rPr>
          <w:sz w:val="20"/>
          <w:szCs w:val="20"/>
        </w:rPr>
        <w:t>Promeni</w:t>
      </w:r>
      <w:r w:rsidRPr="6E081401" w:rsidR="763AA04D">
        <w:rPr>
          <w:sz w:val="20"/>
          <w:szCs w:val="20"/>
        </w:rPr>
        <w:t xml:space="preserve"> </w:t>
      </w:r>
      <w:r w:rsidRPr="6E081401" w:rsidR="763AA04D">
        <w:rPr>
          <w:sz w:val="20"/>
          <w:szCs w:val="20"/>
        </w:rPr>
        <w:t>lozinku</w:t>
      </w:r>
      <w:r w:rsidRPr="6E081401" w:rsidR="763AA04D">
        <w:rPr>
          <w:sz w:val="20"/>
          <w:szCs w:val="20"/>
        </w:rPr>
        <w:t>”</w:t>
      </w:r>
      <w:r w:rsidRPr="6E081401" w:rsidR="63982B75">
        <w:rPr>
          <w:sz w:val="20"/>
          <w:szCs w:val="20"/>
        </w:rPr>
        <w:t>,</w:t>
      </w:r>
      <w:r w:rsidRPr="6E081401" w:rsidR="63982B75">
        <w:rPr>
          <w:sz w:val="20"/>
          <w:szCs w:val="20"/>
        </w:rPr>
        <w:t xml:space="preserve"> </w:t>
      </w:r>
      <w:r w:rsidRPr="6E081401" w:rsidR="63982B75">
        <w:rPr>
          <w:sz w:val="20"/>
          <w:szCs w:val="20"/>
        </w:rPr>
        <w:t>nakon</w:t>
      </w:r>
      <w:r w:rsidRPr="6E081401" w:rsidR="63982B75">
        <w:rPr>
          <w:sz w:val="20"/>
          <w:szCs w:val="20"/>
        </w:rPr>
        <w:t xml:space="preserve"> </w:t>
      </w:r>
      <w:r w:rsidRPr="6E081401" w:rsidR="63982B75">
        <w:rPr>
          <w:sz w:val="20"/>
          <w:szCs w:val="20"/>
        </w:rPr>
        <w:t>klika</w:t>
      </w:r>
      <w:r w:rsidRPr="6E081401" w:rsidR="63982B75">
        <w:rPr>
          <w:sz w:val="20"/>
          <w:szCs w:val="20"/>
        </w:rPr>
        <w:t xml:space="preserve"> </w:t>
      </w:r>
      <w:r w:rsidRPr="6E081401" w:rsidR="4F1961E9">
        <w:rPr>
          <w:sz w:val="20"/>
          <w:szCs w:val="20"/>
        </w:rPr>
        <w:t xml:space="preserve">se </w:t>
      </w:r>
      <w:r w:rsidRPr="6E081401" w:rsidR="4F1961E9">
        <w:rPr>
          <w:sz w:val="20"/>
          <w:szCs w:val="20"/>
        </w:rPr>
        <w:t>otvara</w:t>
      </w:r>
      <w:r w:rsidRPr="6E081401" w:rsidR="4F1961E9">
        <w:rPr>
          <w:sz w:val="20"/>
          <w:szCs w:val="20"/>
        </w:rPr>
        <w:t xml:space="preserve"> </w:t>
      </w:r>
      <w:r w:rsidRPr="6E081401" w:rsidR="4FD8226E">
        <w:rPr>
          <w:sz w:val="20"/>
          <w:szCs w:val="20"/>
        </w:rPr>
        <w:t xml:space="preserve">forma </w:t>
      </w:r>
      <w:r w:rsidRPr="6E081401" w:rsidR="4FD8226E">
        <w:rPr>
          <w:sz w:val="20"/>
          <w:szCs w:val="20"/>
        </w:rPr>
        <w:t>koja</w:t>
      </w:r>
      <w:r w:rsidRPr="6E081401" w:rsidR="4FD8226E">
        <w:rPr>
          <w:sz w:val="20"/>
          <w:szCs w:val="20"/>
        </w:rPr>
        <w:t xml:space="preserve"> je </w:t>
      </w:r>
      <w:r w:rsidRPr="6E081401" w:rsidR="4FD8226E">
        <w:rPr>
          <w:sz w:val="20"/>
          <w:szCs w:val="20"/>
        </w:rPr>
        <w:t>prikazana</w:t>
      </w:r>
      <w:r w:rsidRPr="6E081401" w:rsidR="4FD8226E">
        <w:rPr>
          <w:sz w:val="20"/>
          <w:szCs w:val="20"/>
        </w:rPr>
        <w:t xml:space="preserve"> </w:t>
      </w:r>
      <w:r w:rsidRPr="6E081401" w:rsidR="72A768C1">
        <w:rPr>
          <w:sz w:val="20"/>
          <w:szCs w:val="20"/>
        </w:rPr>
        <w:t>na</w:t>
      </w:r>
      <w:r w:rsidRPr="6E081401" w:rsidR="72A768C1">
        <w:rPr>
          <w:sz w:val="20"/>
          <w:szCs w:val="20"/>
        </w:rPr>
        <w:t xml:space="preserve"> </w:t>
      </w:r>
      <w:r w:rsidRPr="6E081401" w:rsidR="72A768C1">
        <w:rPr>
          <w:sz w:val="20"/>
          <w:szCs w:val="20"/>
        </w:rPr>
        <w:t>sledećoj</w:t>
      </w:r>
      <w:r w:rsidRPr="6E081401" w:rsidR="72A768C1">
        <w:rPr>
          <w:sz w:val="20"/>
          <w:szCs w:val="20"/>
        </w:rPr>
        <w:t xml:space="preserve"> slici.</w:t>
      </w:r>
    </w:p>
    <w:p w:rsidR="6E081401" w:rsidP="6E081401" w:rsidRDefault="6E081401" w14:paraId="55738013" w14:textId="097C9F6B">
      <w:pPr>
        <w:pStyle w:val="Normal"/>
        <w:jc w:val="left"/>
        <w:rPr>
          <w:sz w:val="20"/>
          <w:szCs w:val="20"/>
        </w:rPr>
      </w:pPr>
    </w:p>
    <w:p w:rsidR="72A768C1" w:rsidP="6E081401" w:rsidRDefault="72A768C1" w14:paraId="3FA0B20D" w14:textId="214D4673">
      <w:pPr>
        <w:pStyle w:val="Normal"/>
        <w:jc w:val="center"/>
      </w:pPr>
      <w:r w:rsidR="72A768C1">
        <w:drawing>
          <wp:inline wp14:editId="466D17B5" wp14:anchorId="30426DA7">
            <wp:extent cx="5943600" cy="2781300"/>
            <wp:effectExtent l="0" t="0" r="0" b="0"/>
            <wp:docPr id="2044242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242935" name=""/>
                    <pic:cNvPicPr/>
                  </pic:nvPicPr>
                  <pic:blipFill>
                    <a:blip xmlns:r="http://schemas.openxmlformats.org/officeDocument/2006/relationships" r:embed="rId7869310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768C1" w:rsidP="230B0D48" w:rsidRDefault="72A768C1" w14:paraId="5DA3400B" w14:textId="3F4FB640">
      <w:pPr>
        <w:pStyle w:val="Normal"/>
        <w:jc w:val="center"/>
        <w:rPr>
          <w:b w:val="0"/>
          <w:bCs w:val="0"/>
          <w:sz w:val="16"/>
          <w:szCs w:val="16"/>
        </w:rPr>
      </w:pPr>
      <w:bookmarkStart w:name="_Toc1740784758" w:id="994902886"/>
      <w:r w:rsidRPr="230B0D48" w:rsidR="72A768C1">
        <w:rPr>
          <w:sz w:val="16"/>
          <w:szCs w:val="16"/>
        </w:rPr>
        <w:t>Slika</w:t>
      </w:r>
      <w:r w:rsidRPr="230B0D48" w:rsidR="72A768C1">
        <w:rPr>
          <w:sz w:val="16"/>
          <w:szCs w:val="16"/>
        </w:rPr>
        <w:t xml:space="preserve"> 12</w:t>
      </w:r>
      <w:r w:rsidRPr="230B0D48" w:rsidR="385AC80F">
        <w:rPr>
          <w:sz w:val="16"/>
          <w:szCs w:val="16"/>
        </w:rPr>
        <w:t xml:space="preserve"> – </w:t>
      </w:r>
      <w:r w:rsidRPr="230B0D48" w:rsidR="385AC80F">
        <w:rPr>
          <w:sz w:val="16"/>
          <w:szCs w:val="16"/>
        </w:rPr>
        <w:t>Promena</w:t>
      </w:r>
      <w:r w:rsidRPr="230B0D48" w:rsidR="385AC80F">
        <w:rPr>
          <w:sz w:val="16"/>
          <w:szCs w:val="16"/>
        </w:rPr>
        <w:t xml:space="preserve"> </w:t>
      </w:r>
      <w:r w:rsidRPr="230B0D48" w:rsidR="385AC80F">
        <w:rPr>
          <w:sz w:val="16"/>
          <w:szCs w:val="16"/>
        </w:rPr>
        <w:t>lozinke</w:t>
      </w:r>
      <w:bookmarkEnd w:id="994902886"/>
    </w:p>
    <w:p w:rsidR="6E081401" w:rsidP="6E081401" w:rsidRDefault="6E081401" w14:paraId="3D5CF2FA" w14:textId="401E2032">
      <w:pPr>
        <w:pStyle w:val="Normal"/>
      </w:pPr>
    </w:p>
    <w:p w:rsidR="385AC80F" w:rsidP="6E081401" w:rsidRDefault="385AC80F" w14:paraId="241EBD06" w14:textId="6150CC35">
      <w:pPr>
        <w:pStyle w:val="Normal"/>
      </w:pPr>
      <w:r w:rsidR="385AC80F">
        <w:rPr/>
        <w:t>Potrebno</w:t>
      </w:r>
      <w:r w:rsidR="385AC80F">
        <w:rPr/>
        <w:t xml:space="preserve"> je da </w:t>
      </w:r>
      <w:r w:rsidR="385AC80F">
        <w:rPr/>
        <w:t>korisnik</w:t>
      </w:r>
      <w:r w:rsidR="385AC80F">
        <w:rPr/>
        <w:t xml:space="preserve"> unese </w:t>
      </w:r>
      <w:r w:rsidR="385AC80F">
        <w:rPr/>
        <w:t>postojeću</w:t>
      </w:r>
      <w:r w:rsidR="385AC80F">
        <w:rPr/>
        <w:t xml:space="preserve"> </w:t>
      </w:r>
      <w:r w:rsidR="385AC80F">
        <w:rPr/>
        <w:t>lozinku</w:t>
      </w:r>
      <w:r w:rsidR="385AC80F">
        <w:rPr/>
        <w:t xml:space="preserve">, </w:t>
      </w:r>
      <w:r w:rsidR="385AC80F">
        <w:rPr/>
        <w:t>novu</w:t>
      </w:r>
      <w:r w:rsidR="385AC80F">
        <w:rPr/>
        <w:t xml:space="preserve"> </w:t>
      </w:r>
      <w:r w:rsidR="385AC80F">
        <w:rPr/>
        <w:t>lozinku</w:t>
      </w:r>
      <w:r w:rsidR="385AC80F">
        <w:rPr/>
        <w:t xml:space="preserve"> </w:t>
      </w:r>
      <w:r w:rsidR="385AC80F">
        <w:rPr/>
        <w:t>i</w:t>
      </w:r>
      <w:r w:rsidR="385AC80F">
        <w:rPr/>
        <w:t xml:space="preserve"> </w:t>
      </w:r>
      <w:r w:rsidR="385AC80F">
        <w:rPr/>
        <w:t>potvrdu</w:t>
      </w:r>
      <w:r w:rsidR="385AC80F">
        <w:rPr/>
        <w:t xml:space="preserve"> </w:t>
      </w:r>
      <w:r w:rsidR="385AC80F">
        <w:rPr/>
        <w:t>nove</w:t>
      </w:r>
      <w:r w:rsidR="385AC80F">
        <w:rPr/>
        <w:t xml:space="preserve"> </w:t>
      </w:r>
      <w:r w:rsidR="385AC80F">
        <w:rPr/>
        <w:t>lozinke</w:t>
      </w:r>
      <w:r w:rsidR="5F2C60E3">
        <w:rPr/>
        <w:t xml:space="preserve"> </w:t>
      </w:r>
      <w:r w:rsidR="5F2C60E3">
        <w:rPr/>
        <w:t>koja</w:t>
      </w:r>
      <w:r w:rsidR="5F2C60E3">
        <w:rPr/>
        <w:t xml:space="preserve"> mora da se poklopi </w:t>
      </w:r>
      <w:r w:rsidR="5F2C60E3">
        <w:rPr/>
        <w:t>sa</w:t>
      </w:r>
      <w:r w:rsidR="5F2C60E3">
        <w:rPr/>
        <w:t xml:space="preserve"> </w:t>
      </w:r>
      <w:r w:rsidR="5F2C60E3">
        <w:rPr/>
        <w:t>starom</w:t>
      </w:r>
      <w:r w:rsidR="5F2C60E3">
        <w:rPr/>
        <w:t xml:space="preserve">. N </w:t>
      </w:r>
      <w:r w:rsidR="385AC80F">
        <w:rPr/>
        <w:t>on toga</w:t>
      </w:r>
      <w:r w:rsidR="7CE609B7">
        <w:rPr/>
        <w:t xml:space="preserve"> je </w:t>
      </w:r>
      <w:r w:rsidR="7CE609B7">
        <w:rPr/>
        <w:t>potrebno</w:t>
      </w:r>
      <w:r w:rsidR="385AC80F">
        <w:rPr/>
        <w:t xml:space="preserve"> </w:t>
      </w:r>
      <w:r w:rsidR="385AC80F">
        <w:rPr/>
        <w:t>klikn</w:t>
      </w:r>
      <w:r w:rsidR="290D4F9A">
        <w:rPr/>
        <w:t xml:space="preserve">uti </w:t>
      </w:r>
      <w:r w:rsidR="290D4F9A">
        <w:rPr/>
        <w:t>na</w:t>
      </w:r>
      <w:r w:rsidR="385AC80F">
        <w:rPr/>
        <w:t xml:space="preserve"> </w:t>
      </w:r>
      <w:r w:rsidR="385AC80F">
        <w:rPr/>
        <w:t>dugme</w:t>
      </w:r>
      <w:r w:rsidR="385AC80F">
        <w:rPr/>
        <w:t xml:space="preserve"> “</w:t>
      </w:r>
      <w:r w:rsidR="385AC80F">
        <w:rPr/>
        <w:t>Sačuvaj</w:t>
      </w:r>
      <w:r w:rsidR="385AC80F">
        <w:rPr/>
        <w:t xml:space="preserve"> </w:t>
      </w:r>
      <w:r w:rsidR="385AC80F">
        <w:rPr/>
        <w:t>novu</w:t>
      </w:r>
      <w:r w:rsidR="385AC80F">
        <w:rPr/>
        <w:t xml:space="preserve"> </w:t>
      </w:r>
      <w:r w:rsidR="385AC80F">
        <w:rPr/>
        <w:t>lozinku</w:t>
      </w:r>
      <w:r w:rsidR="385AC80F">
        <w:rPr/>
        <w:t>”</w:t>
      </w:r>
      <w:r w:rsidR="68B3008C">
        <w:rPr/>
        <w:t>.</w:t>
      </w:r>
      <w:r w:rsidR="68B3008C">
        <w:rPr/>
        <w:t xml:space="preserve"> U slučaju odustajanja kliknuti </w:t>
      </w:r>
      <w:r w:rsidR="68B3008C">
        <w:rPr/>
        <w:t>na</w:t>
      </w:r>
      <w:r w:rsidR="68B3008C">
        <w:rPr/>
        <w:t xml:space="preserve"> </w:t>
      </w:r>
      <w:r w:rsidR="68B3008C">
        <w:rPr/>
        <w:t>dugme</w:t>
      </w:r>
      <w:r w:rsidR="68B3008C">
        <w:rPr/>
        <w:t xml:space="preserve"> “</w:t>
      </w:r>
      <w:r w:rsidR="68B3008C">
        <w:rPr/>
        <w:t>Zatvori</w:t>
      </w:r>
      <w:r w:rsidR="68B3008C">
        <w:rPr/>
        <w:t>”.</w:t>
      </w:r>
    </w:p>
    <w:p w:rsidR="6E081401" w:rsidP="6E081401" w:rsidRDefault="6E081401" w14:paraId="40409D1C" w14:textId="1F8151D9">
      <w:pPr>
        <w:pStyle w:val="Normal"/>
      </w:pPr>
    </w:p>
    <w:p w:rsidR="5F5AD511" w:rsidP="6E081401" w:rsidRDefault="5F5AD511" w14:paraId="4B4FFC30" w14:textId="207CEA95">
      <w:pPr>
        <w:pStyle w:val="Naslov2"/>
        <w:rPr/>
      </w:pPr>
      <w:bookmarkStart w:name="_Toc1158198067" w:id="1425519957"/>
      <w:bookmarkStart w:name="_Toc577803904" w:id="551996724"/>
      <w:r w:rsidR="5F5AD511">
        <w:rPr/>
        <w:t>Preporuke</w:t>
      </w:r>
      <w:bookmarkEnd w:id="1425519957"/>
      <w:bookmarkEnd w:id="551996724"/>
    </w:p>
    <w:p w:rsidR="6C3EF4D3" w:rsidP="6C3EF4D3" w:rsidRDefault="6C3EF4D3" w14:paraId="4AD6731B" w14:textId="3240F210">
      <w:pPr>
        <w:pStyle w:val="Normal"/>
      </w:pPr>
    </w:p>
    <w:p w:rsidR="1D0D9B44" w:rsidP="6E081401" w:rsidRDefault="1D0D9B44" w14:paraId="65D47A37" w14:textId="783C2287">
      <w:pPr>
        <w:pStyle w:val="Normal"/>
      </w:pPr>
      <w:r w:rsidR="1D0D9B44">
        <w:rPr/>
        <w:t xml:space="preserve">Na </w:t>
      </w:r>
      <w:r w:rsidR="1D0D9B44">
        <w:rPr/>
        <w:t>sledećoj</w:t>
      </w:r>
      <w:r w:rsidR="1D0D9B44">
        <w:rPr/>
        <w:t xml:space="preserve"> slici je </w:t>
      </w:r>
      <w:r w:rsidR="1D0D9B44">
        <w:rPr/>
        <w:t>prikazana</w:t>
      </w:r>
      <w:r w:rsidR="1D0D9B44">
        <w:rPr/>
        <w:t xml:space="preserve"> </w:t>
      </w:r>
      <w:r w:rsidR="1D0D9B44">
        <w:rPr/>
        <w:t>stranica</w:t>
      </w:r>
      <w:r w:rsidR="1D0D9B44">
        <w:rPr/>
        <w:t xml:space="preserve"> “</w:t>
      </w:r>
      <w:r w:rsidR="1D0D9B44">
        <w:rPr/>
        <w:t>Preporuke</w:t>
      </w:r>
      <w:r w:rsidR="1D0D9B44">
        <w:rPr/>
        <w:t>”.</w:t>
      </w:r>
    </w:p>
    <w:p w:rsidR="275D5217" w:rsidP="6E081401" w:rsidRDefault="275D5217" w14:paraId="5B25A1F0" w14:textId="5C5E449C">
      <w:pPr>
        <w:pStyle w:val="Normal"/>
      </w:pPr>
      <w:r w:rsidR="275D5217">
        <w:drawing>
          <wp:inline wp14:editId="429EBE29" wp14:anchorId="58EC7200">
            <wp:extent cx="5943600" cy="2752725"/>
            <wp:effectExtent l="0" t="0" r="0" b="0"/>
            <wp:docPr id="304618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618340" name=""/>
                    <pic:cNvPicPr/>
                  </pic:nvPicPr>
                  <pic:blipFill>
                    <a:blip xmlns:r="http://schemas.openxmlformats.org/officeDocument/2006/relationships" r:embed="rId9568845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D9B44" w:rsidP="6E081401" w:rsidRDefault="1D0D9B44" w14:paraId="7A26834D" w14:textId="02BDC188">
      <w:pPr>
        <w:pStyle w:val="Normal"/>
        <w:jc w:val="center"/>
        <w:rPr>
          <w:sz w:val="16"/>
          <w:szCs w:val="16"/>
        </w:rPr>
      </w:pPr>
      <w:r w:rsidRPr="6E081401" w:rsidR="1D0D9B44">
        <w:rPr>
          <w:sz w:val="16"/>
          <w:szCs w:val="16"/>
        </w:rPr>
        <w:t xml:space="preserve">Slika 13 – </w:t>
      </w:r>
      <w:r w:rsidRPr="6E081401" w:rsidR="1D0D9B44">
        <w:rPr>
          <w:sz w:val="16"/>
          <w:szCs w:val="16"/>
        </w:rPr>
        <w:t>Preporuke</w:t>
      </w:r>
      <w:r w:rsidRPr="6E081401" w:rsidR="1D0D9B44">
        <w:rPr>
          <w:sz w:val="16"/>
          <w:szCs w:val="16"/>
        </w:rPr>
        <w:t xml:space="preserve"> </w:t>
      </w:r>
      <w:r w:rsidRPr="6E081401" w:rsidR="1D0D9B44">
        <w:rPr>
          <w:sz w:val="16"/>
          <w:szCs w:val="16"/>
        </w:rPr>
        <w:t>na</w:t>
      </w:r>
      <w:r w:rsidRPr="6E081401" w:rsidR="1D0D9B44">
        <w:rPr>
          <w:sz w:val="16"/>
          <w:szCs w:val="16"/>
        </w:rPr>
        <w:t xml:space="preserve"> dashboard-u lekara</w:t>
      </w:r>
    </w:p>
    <w:p w:rsidR="6E081401" w:rsidP="6E081401" w:rsidRDefault="6E081401" w14:paraId="4A61983E" w14:textId="5831A0C5">
      <w:pPr>
        <w:pStyle w:val="Normal"/>
        <w:jc w:val="center"/>
        <w:rPr>
          <w:sz w:val="16"/>
          <w:szCs w:val="16"/>
        </w:rPr>
      </w:pPr>
    </w:p>
    <w:p w:rsidR="1D0D9B44" w:rsidP="6E081401" w:rsidRDefault="1D0D9B44" w14:paraId="1F5BEADA" w14:textId="56E71A9E">
      <w:pPr>
        <w:pStyle w:val="Normal"/>
        <w:jc w:val="left"/>
        <w:rPr>
          <w:sz w:val="20"/>
          <w:szCs w:val="20"/>
        </w:rPr>
      </w:pPr>
      <w:r w:rsidRPr="230B0D48" w:rsidR="1D0D9B44">
        <w:rPr>
          <w:sz w:val="20"/>
          <w:szCs w:val="20"/>
        </w:rPr>
        <w:t xml:space="preserve">Na </w:t>
      </w:r>
      <w:r w:rsidRPr="230B0D48" w:rsidR="1D0D9B44">
        <w:rPr>
          <w:sz w:val="20"/>
          <w:szCs w:val="20"/>
        </w:rPr>
        <w:t>ovom</w:t>
      </w:r>
      <w:r w:rsidRPr="230B0D48" w:rsidR="1D0D9B44">
        <w:rPr>
          <w:sz w:val="20"/>
          <w:szCs w:val="20"/>
        </w:rPr>
        <w:t xml:space="preserve"> </w:t>
      </w:r>
      <w:r w:rsidRPr="230B0D48" w:rsidR="1D0D9B44">
        <w:rPr>
          <w:sz w:val="20"/>
          <w:szCs w:val="20"/>
        </w:rPr>
        <w:t>ekranu</w:t>
      </w:r>
      <w:r w:rsidRPr="230B0D48" w:rsidR="1D0D9B44">
        <w:rPr>
          <w:sz w:val="20"/>
          <w:szCs w:val="20"/>
        </w:rPr>
        <w:t xml:space="preserve"> </w:t>
      </w:r>
      <w:r w:rsidRPr="230B0D48" w:rsidR="1D0D9B44">
        <w:rPr>
          <w:sz w:val="20"/>
          <w:szCs w:val="20"/>
        </w:rPr>
        <w:t>su</w:t>
      </w:r>
      <w:r w:rsidRPr="230B0D48" w:rsidR="1D0D9B44">
        <w:rPr>
          <w:sz w:val="20"/>
          <w:szCs w:val="20"/>
        </w:rPr>
        <w:t xml:space="preserve"> </w:t>
      </w:r>
      <w:r w:rsidRPr="230B0D48" w:rsidR="1D0D9B44">
        <w:rPr>
          <w:sz w:val="20"/>
          <w:szCs w:val="20"/>
        </w:rPr>
        <w:t>prikazane</w:t>
      </w:r>
      <w:r w:rsidRPr="230B0D48" w:rsidR="1D0D9B44">
        <w:rPr>
          <w:sz w:val="20"/>
          <w:szCs w:val="20"/>
        </w:rPr>
        <w:t xml:space="preserve"> </w:t>
      </w:r>
      <w:r w:rsidRPr="230B0D48" w:rsidR="1D0D9B44">
        <w:rPr>
          <w:sz w:val="20"/>
          <w:szCs w:val="20"/>
        </w:rPr>
        <w:t>sve</w:t>
      </w:r>
      <w:r w:rsidRPr="230B0D48" w:rsidR="1D0D9B44">
        <w:rPr>
          <w:sz w:val="20"/>
          <w:szCs w:val="20"/>
        </w:rPr>
        <w:t xml:space="preserve"> </w:t>
      </w:r>
      <w:r w:rsidRPr="230B0D48" w:rsidR="1D0D9B44">
        <w:rPr>
          <w:sz w:val="20"/>
          <w:szCs w:val="20"/>
        </w:rPr>
        <w:t>preporuke</w:t>
      </w:r>
      <w:r w:rsidRPr="230B0D48" w:rsidR="1D0D9B44">
        <w:rPr>
          <w:sz w:val="20"/>
          <w:szCs w:val="20"/>
        </w:rPr>
        <w:t xml:space="preserve"> </w:t>
      </w:r>
      <w:r w:rsidRPr="230B0D48" w:rsidR="1D0D9B44">
        <w:rPr>
          <w:sz w:val="20"/>
          <w:szCs w:val="20"/>
        </w:rPr>
        <w:t>koje</w:t>
      </w:r>
      <w:r w:rsidRPr="230B0D48" w:rsidR="1D0D9B44">
        <w:rPr>
          <w:sz w:val="20"/>
          <w:szCs w:val="20"/>
        </w:rPr>
        <w:t xml:space="preserve"> je </w:t>
      </w:r>
      <w:r w:rsidRPr="230B0D48" w:rsidR="1D0D9B44">
        <w:rPr>
          <w:sz w:val="20"/>
          <w:szCs w:val="20"/>
        </w:rPr>
        <w:t>lekar</w:t>
      </w:r>
      <w:r w:rsidRPr="230B0D48" w:rsidR="1D0D9B44">
        <w:rPr>
          <w:sz w:val="20"/>
          <w:szCs w:val="20"/>
        </w:rPr>
        <w:t xml:space="preserve"> </w:t>
      </w:r>
      <w:r w:rsidRPr="230B0D48" w:rsidR="1D0D9B44">
        <w:rPr>
          <w:sz w:val="20"/>
          <w:szCs w:val="20"/>
        </w:rPr>
        <w:t>izdao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svojim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porodiljama</w:t>
      </w:r>
      <w:r w:rsidRPr="230B0D48" w:rsidR="1D868BC8">
        <w:rPr>
          <w:sz w:val="20"/>
          <w:szCs w:val="20"/>
        </w:rPr>
        <w:t xml:space="preserve">. </w:t>
      </w:r>
      <w:r w:rsidRPr="230B0D48" w:rsidR="1D868BC8">
        <w:rPr>
          <w:sz w:val="20"/>
          <w:szCs w:val="20"/>
        </w:rPr>
        <w:t>Postoji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opcija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dodavanja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nove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preporuke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klikom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na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dugme</w:t>
      </w:r>
      <w:r w:rsidRPr="230B0D48" w:rsidR="1D868BC8">
        <w:rPr>
          <w:sz w:val="20"/>
          <w:szCs w:val="20"/>
        </w:rPr>
        <w:t xml:space="preserve"> “</w:t>
      </w:r>
      <w:r w:rsidRPr="230B0D48" w:rsidR="1D868BC8">
        <w:rPr>
          <w:sz w:val="20"/>
          <w:szCs w:val="20"/>
        </w:rPr>
        <w:t>Dodaj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novu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preporuku</w:t>
      </w:r>
      <w:r w:rsidRPr="230B0D48" w:rsidR="1D868BC8">
        <w:rPr>
          <w:sz w:val="20"/>
          <w:szCs w:val="20"/>
        </w:rPr>
        <w:t>”,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kojim</w:t>
      </w:r>
      <w:r w:rsidRPr="230B0D48" w:rsidR="1D868BC8">
        <w:rPr>
          <w:sz w:val="20"/>
          <w:szCs w:val="20"/>
        </w:rPr>
        <w:t xml:space="preserve"> se </w:t>
      </w:r>
      <w:r w:rsidRPr="230B0D48" w:rsidR="1D868BC8">
        <w:rPr>
          <w:sz w:val="20"/>
          <w:szCs w:val="20"/>
        </w:rPr>
        <w:t>otvara</w:t>
      </w:r>
      <w:r w:rsidRPr="230B0D48" w:rsidR="1D868BC8">
        <w:rPr>
          <w:sz w:val="20"/>
          <w:szCs w:val="20"/>
        </w:rPr>
        <w:t xml:space="preserve"> forma </w:t>
      </w:r>
      <w:r w:rsidRPr="230B0D48" w:rsidR="1D868BC8">
        <w:rPr>
          <w:sz w:val="20"/>
          <w:szCs w:val="20"/>
        </w:rPr>
        <w:t>koja</w:t>
      </w:r>
      <w:r w:rsidRPr="230B0D48" w:rsidR="1D868BC8">
        <w:rPr>
          <w:sz w:val="20"/>
          <w:szCs w:val="20"/>
        </w:rPr>
        <w:t xml:space="preserve"> se </w:t>
      </w:r>
      <w:r w:rsidRPr="230B0D48" w:rsidR="1D868BC8">
        <w:rPr>
          <w:sz w:val="20"/>
          <w:szCs w:val="20"/>
        </w:rPr>
        <w:t>nalazi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na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narednoj</w:t>
      </w:r>
      <w:r w:rsidRPr="230B0D48" w:rsidR="1D868BC8">
        <w:rPr>
          <w:sz w:val="20"/>
          <w:szCs w:val="20"/>
        </w:rPr>
        <w:t xml:space="preserve"> </w:t>
      </w:r>
      <w:r w:rsidRPr="230B0D48" w:rsidR="1D868BC8">
        <w:rPr>
          <w:sz w:val="20"/>
          <w:szCs w:val="20"/>
        </w:rPr>
        <w:t>slici</w:t>
      </w:r>
      <w:r w:rsidRPr="230B0D48" w:rsidR="1D868BC8">
        <w:rPr>
          <w:sz w:val="20"/>
          <w:szCs w:val="20"/>
        </w:rPr>
        <w:t>.</w:t>
      </w:r>
    </w:p>
    <w:p w:rsidR="230B0D48" w:rsidP="230B0D48" w:rsidRDefault="230B0D48" w14:paraId="58E62781" w14:textId="2920CAE9">
      <w:pPr>
        <w:pStyle w:val="Normal"/>
        <w:jc w:val="left"/>
        <w:rPr>
          <w:sz w:val="20"/>
          <w:szCs w:val="20"/>
        </w:rPr>
      </w:pPr>
    </w:p>
    <w:p w:rsidR="175BA76D" w:rsidP="6E081401" w:rsidRDefault="175BA76D" w14:paraId="22BE5348" w14:textId="1F1CEC6F">
      <w:pPr>
        <w:pStyle w:val="Normal"/>
        <w:jc w:val="left"/>
      </w:pPr>
      <w:r w:rsidR="175BA76D">
        <w:drawing>
          <wp:inline wp14:editId="51D40E41" wp14:anchorId="370B3767">
            <wp:extent cx="5943600" cy="2762250"/>
            <wp:effectExtent l="0" t="0" r="0" b="0"/>
            <wp:docPr id="1911245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245477" name=""/>
                    <pic:cNvPicPr/>
                  </pic:nvPicPr>
                  <pic:blipFill>
                    <a:blip xmlns:r="http://schemas.openxmlformats.org/officeDocument/2006/relationships" r:embed="rId4103218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BA76D" w:rsidP="6E081401" w:rsidRDefault="175BA76D" w14:paraId="5713E95C" w14:textId="24AC54A2">
      <w:pPr>
        <w:pStyle w:val="Normal"/>
        <w:jc w:val="center"/>
        <w:rPr>
          <w:sz w:val="16"/>
          <w:szCs w:val="16"/>
        </w:rPr>
      </w:pPr>
      <w:r w:rsidRPr="6E081401" w:rsidR="175BA76D">
        <w:rPr>
          <w:sz w:val="16"/>
          <w:szCs w:val="16"/>
        </w:rPr>
        <w:t>Slika</w:t>
      </w:r>
      <w:r w:rsidRPr="6E081401" w:rsidR="175BA76D">
        <w:rPr>
          <w:sz w:val="16"/>
          <w:szCs w:val="16"/>
        </w:rPr>
        <w:t xml:space="preserve"> 14 – </w:t>
      </w:r>
      <w:r w:rsidRPr="6E081401" w:rsidR="175BA76D">
        <w:rPr>
          <w:sz w:val="16"/>
          <w:szCs w:val="16"/>
        </w:rPr>
        <w:t>Dodavanje</w:t>
      </w:r>
      <w:r w:rsidRPr="6E081401" w:rsidR="175BA76D">
        <w:rPr>
          <w:sz w:val="16"/>
          <w:szCs w:val="16"/>
        </w:rPr>
        <w:t xml:space="preserve"> </w:t>
      </w:r>
      <w:r w:rsidRPr="6E081401" w:rsidR="175BA76D">
        <w:rPr>
          <w:sz w:val="16"/>
          <w:szCs w:val="16"/>
        </w:rPr>
        <w:t>nove</w:t>
      </w:r>
      <w:r w:rsidRPr="6E081401" w:rsidR="175BA76D">
        <w:rPr>
          <w:sz w:val="16"/>
          <w:szCs w:val="16"/>
        </w:rPr>
        <w:t xml:space="preserve"> </w:t>
      </w:r>
      <w:r w:rsidRPr="6E081401" w:rsidR="175BA76D">
        <w:rPr>
          <w:sz w:val="16"/>
          <w:szCs w:val="16"/>
        </w:rPr>
        <w:t>preporuke</w:t>
      </w:r>
    </w:p>
    <w:p w:rsidR="6E081401" w:rsidP="6E081401" w:rsidRDefault="6E081401" w14:paraId="1AECEF21" w14:textId="5A9448A1">
      <w:pPr>
        <w:pStyle w:val="Normal"/>
        <w:jc w:val="center"/>
        <w:rPr>
          <w:sz w:val="16"/>
          <w:szCs w:val="16"/>
        </w:rPr>
      </w:pPr>
    </w:p>
    <w:p w:rsidR="6E081401" w:rsidP="6E081401" w:rsidRDefault="6E081401" w14:paraId="6F7CA885" w14:textId="3D32DBC6">
      <w:pPr>
        <w:pStyle w:val="Normal"/>
        <w:jc w:val="left"/>
        <w:rPr>
          <w:sz w:val="20"/>
          <w:szCs w:val="20"/>
        </w:rPr>
      </w:pPr>
      <w:r w:rsidRPr="6C3EF4D3" w:rsidR="175BA76D">
        <w:rPr>
          <w:sz w:val="20"/>
          <w:szCs w:val="20"/>
        </w:rPr>
        <w:t>Moguće</w:t>
      </w:r>
      <w:r w:rsidRPr="6C3EF4D3" w:rsidR="175BA76D">
        <w:rPr>
          <w:sz w:val="20"/>
          <w:szCs w:val="20"/>
        </w:rPr>
        <w:t xml:space="preserve"> je </w:t>
      </w:r>
      <w:r w:rsidRPr="6C3EF4D3" w:rsidR="175BA76D">
        <w:rPr>
          <w:sz w:val="20"/>
          <w:szCs w:val="20"/>
        </w:rPr>
        <w:t>dodati</w:t>
      </w:r>
      <w:r w:rsidRPr="6C3EF4D3" w:rsidR="175BA76D">
        <w:rPr>
          <w:sz w:val="20"/>
          <w:szCs w:val="20"/>
        </w:rPr>
        <w:t xml:space="preserve"> </w:t>
      </w:r>
      <w:r w:rsidRPr="6C3EF4D3" w:rsidR="175BA76D">
        <w:rPr>
          <w:sz w:val="20"/>
          <w:szCs w:val="20"/>
        </w:rPr>
        <w:t>novu</w:t>
      </w:r>
      <w:r w:rsidRPr="6C3EF4D3" w:rsidR="175BA76D">
        <w:rPr>
          <w:sz w:val="20"/>
          <w:szCs w:val="20"/>
        </w:rPr>
        <w:t xml:space="preserve"> </w:t>
      </w:r>
      <w:r w:rsidRPr="6C3EF4D3" w:rsidR="175BA76D">
        <w:rPr>
          <w:sz w:val="20"/>
          <w:szCs w:val="20"/>
        </w:rPr>
        <w:t>preporuku</w:t>
      </w:r>
      <w:r w:rsidRPr="6C3EF4D3" w:rsidR="175BA76D">
        <w:rPr>
          <w:sz w:val="20"/>
          <w:szCs w:val="20"/>
        </w:rPr>
        <w:t xml:space="preserve"> </w:t>
      </w:r>
      <w:r w:rsidRPr="6C3EF4D3" w:rsidR="175BA76D">
        <w:rPr>
          <w:sz w:val="20"/>
          <w:szCs w:val="20"/>
        </w:rPr>
        <w:t>odabirom</w:t>
      </w:r>
      <w:r w:rsidRPr="6C3EF4D3" w:rsidR="175BA76D">
        <w:rPr>
          <w:sz w:val="20"/>
          <w:szCs w:val="20"/>
        </w:rPr>
        <w:t xml:space="preserve"> </w:t>
      </w:r>
      <w:r w:rsidRPr="6C3EF4D3" w:rsidR="175BA76D">
        <w:rPr>
          <w:sz w:val="20"/>
          <w:szCs w:val="20"/>
        </w:rPr>
        <w:t>pacijentkinje</w:t>
      </w:r>
      <w:r w:rsidRPr="6C3EF4D3" w:rsidR="175BA76D">
        <w:rPr>
          <w:sz w:val="20"/>
          <w:szCs w:val="20"/>
        </w:rPr>
        <w:t xml:space="preserve"> </w:t>
      </w:r>
      <w:r w:rsidRPr="6C3EF4D3" w:rsidR="175BA76D">
        <w:rPr>
          <w:sz w:val="20"/>
          <w:szCs w:val="20"/>
        </w:rPr>
        <w:t>kojoj</w:t>
      </w:r>
      <w:r w:rsidRPr="6C3EF4D3" w:rsidR="175BA76D">
        <w:rPr>
          <w:sz w:val="20"/>
          <w:szCs w:val="20"/>
        </w:rPr>
        <w:t xml:space="preserve"> je </w:t>
      </w:r>
      <w:r w:rsidRPr="6C3EF4D3" w:rsidR="175BA76D">
        <w:rPr>
          <w:sz w:val="20"/>
          <w:szCs w:val="20"/>
        </w:rPr>
        <w:t>preporuka</w:t>
      </w:r>
      <w:r w:rsidRPr="6C3EF4D3" w:rsidR="175BA76D">
        <w:rPr>
          <w:sz w:val="20"/>
          <w:szCs w:val="20"/>
        </w:rPr>
        <w:t xml:space="preserve"> </w:t>
      </w:r>
      <w:r w:rsidRPr="6C3EF4D3" w:rsidR="175BA76D">
        <w:rPr>
          <w:sz w:val="20"/>
          <w:szCs w:val="20"/>
        </w:rPr>
        <w:t>namenjena</w:t>
      </w:r>
      <w:r w:rsidRPr="6C3EF4D3" w:rsidR="175BA76D">
        <w:rPr>
          <w:sz w:val="20"/>
          <w:szCs w:val="20"/>
        </w:rPr>
        <w:t xml:space="preserve">, </w:t>
      </w:r>
      <w:r w:rsidRPr="6C3EF4D3" w:rsidR="09ECFF6A">
        <w:rPr>
          <w:sz w:val="20"/>
          <w:szCs w:val="20"/>
        </w:rPr>
        <w:t>tekstuanim</w:t>
      </w:r>
      <w:r w:rsidRPr="6C3EF4D3" w:rsidR="09ECFF6A">
        <w:rPr>
          <w:sz w:val="20"/>
          <w:szCs w:val="20"/>
        </w:rPr>
        <w:t xml:space="preserve"> </w:t>
      </w:r>
      <w:r w:rsidRPr="6C3EF4D3" w:rsidR="09ECFF6A">
        <w:rPr>
          <w:sz w:val="20"/>
          <w:szCs w:val="20"/>
        </w:rPr>
        <w:t>opisom</w:t>
      </w:r>
      <w:r w:rsidRPr="6C3EF4D3" w:rsidR="09ECFF6A">
        <w:rPr>
          <w:sz w:val="20"/>
          <w:szCs w:val="20"/>
        </w:rPr>
        <w:t xml:space="preserve"> </w:t>
      </w:r>
      <w:r w:rsidRPr="6C3EF4D3" w:rsidR="09ECFF6A">
        <w:rPr>
          <w:sz w:val="20"/>
          <w:szCs w:val="20"/>
        </w:rPr>
        <w:t>preporuke</w:t>
      </w:r>
      <w:r w:rsidRPr="6C3EF4D3" w:rsidR="09ECFF6A">
        <w:rPr>
          <w:sz w:val="20"/>
          <w:szCs w:val="20"/>
        </w:rPr>
        <w:t xml:space="preserve"> </w:t>
      </w:r>
      <w:r w:rsidRPr="6C3EF4D3" w:rsidR="09ECFF6A">
        <w:rPr>
          <w:sz w:val="20"/>
          <w:szCs w:val="20"/>
        </w:rPr>
        <w:t>koja</w:t>
      </w:r>
      <w:r w:rsidRPr="6C3EF4D3" w:rsidR="09ECFF6A">
        <w:rPr>
          <w:sz w:val="20"/>
          <w:szCs w:val="20"/>
        </w:rPr>
        <w:t xml:space="preserve"> se </w:t>
      </w:r>
      <w:r w:rsidRPr="6C3EF4D3" w:rsidR="09ECFF6A">
        <w:rPr>
          <w:sz w:val="20"/>
          <w:szCs w:val="20"/>
        </w:rPr>
        <w:t>dodaje</w:t>
      </w:r>
      <w:r w:rsidRPr="6C3EF4D3" w:rsidR="09ECFF6A">
        <w:rPr>
          <w:sz w:val="20"/>
          <w:szCs w:val="20"/>
        </w:rPr>
        <w:t xml:space="preserve">, </w:t>
      </w:r>
      <w:r w:rsidRPr="6C3EF4D3" w:rsidR="09ECFF6A">
        <w:rPr>
          <w:sz w:val="20"/>
          <w:szCs w:val="20"/>
        </w:rPr>
        <w:t>i</w:t>
      </w:r>
      <w:r w:rsidRPr="6C3EF4D3" w:rsidR="09ECFF6A">
        <w:rPr>
          <w:sz w:val="20"/>
          <w:szCs w:val="20"/>
        </w:rPr>
        <w:t xml:space="preserve"> </w:t>
      </w:r>
      <w:r w:rsidRPr="6C3EF4D3" w:rsidR="09ECFF6A">
        <w:rPr>
          <w:sz w:val="20"/>
          <w:szCs w:val="20"/>
        </w:rPr>
        <w:t>opsegom</w:t>
      </w:r>
      <w:r w:rsidRPr="6C3EF4D3" w:rsidR="09ECFF6A">
        <w:rPr>
          <w:sz w:val="20"/>
          <w:szCs w:val="20"/>
        </w:rPr>
        <w:t xml:space="preserve"> </w:t>
      </w:r>
      <w:r w:rsidRPr="6C3EF4D3" w:rsidR="09ECFF6A">
        <w:rPr>
          <w:sz w:val="20"/>
          <w:szCs w:val="20"/>
        </w:rPr>
        <w:t>datuma</w:t>
      </w:r>
      <w:r w:rsidRPr="6C3EF4D3" w:rsidR="09ECFF6A">
        <w:rPr>
          <w:sz w:val="20"/>
          <w:szCs w:val="20"/>
        </w:rPr>
        <w:t xml:space="preserve"> </w:t>
      </w:r>
      <w:r w:rsidRPr="6C3EF4D3" w:rsidR="09ECFF6A">
        <w:rPr>
          <w:sz w:val="20"/>
          <w:szCs w:val="20"/>
        </w:rPr>
        <w:t>kada</w:t>
      </w:r>
      <w:r w:rsidRPr="6C3EF4D3" w:rsidR="09ECFF6A">
        <w:rPr>
          <w:sz w:val="20"/>
          <w:szCs w:val="20"/>
        </w:rPr>
        <w:t xml:space="preserve"> je </w:t>
      </w:r>
      <w:r w:rsidRPr="6C3EF4D3" w:rsidR="09ECFF6A">
        <w:rPr>
          <w:sz w:val="20"/>
          <w:szCs w:val="20"/>
        </w:rPr>
        <w:t>preporučeno</w:t>
      </w:r>
      <w:r w:rsidRPr="6C3EF4D3" w:rsidR="09ECFF6A">
        <w:rPr>
          <w:sz w:val="20"/>
          <w:szCs w:val="20"/>
        </w:rPr>
        <w:t xml:space="preserve"> </w:t>
      </w:r>
      <w:r w:rsidRPr="6C3EF4D3" w:rsidR="09ECFF6A">
        <w:rPr>
          <w:sz w:val="20"/>
          <w:szCs w:val="20"/>
        </w:rPr>
        <w:t>primenjivati</w:t>
      </w:r>
      <w:r w:rsidRPr="6C3EF4D3" w:rsidR="09ECFF6A">
        <w:rPr>
          <w:sz w:val="20"/>
          <w:szCs w:val="20"/>
        </w:rPr>
        <w:t xml:space="preserve"> datu </w:t>
      </w:r>
      <w:r w:rsidRPr="6C3EF4D3" w:rsidR="09ECFF6A">
        <w:rPr>
          <w:sz w:val="20"/>
          <w:szCs w:val="20"/>
        </w:rPr>
        <w:t>preporuku</w:t>
      </w:r>
      <w:r w:rsidRPr="6C3EF4D3" w:rsidR="09ECFF6A">
        <w:rPr>
          <w:sz w:val="20"/>
          <w:szCs w:val="20"/>
        </w:rPr>
        <w:t>.</w:t>
      </w:r>
      <w:r w:rsidRPr="6C3EF4D3" w:rsidR="6BD303B3">
        <w:rPr>
          <w:sz w:val="20"/>
          <w:szCs w:val="20"/>
        </w:rPr>
        <w:t xml:space="preserve"> </w:t>
      </w:r>
      <w:r w:rsidRPr="6C3EF4D3" w:rsidR="6BD303B3">
        <w:rPr>
          <w:sz w:val="20"/>
          <w:szCs w:val="20"/>
        </w:rPr>
        <w:t>Preporuka</w:t>
      </w:r>
      <w:r w:rsidRPr="6C3EF4D3" w:rsidR="6BD303B3">
        <w:rPr>
          <w:sz w:val="20"/>
          <w:szCs w:val="20"/>
        </w:rPr>
        <w:t xml:space="preserve"> se </w:t>
      </w:r>
      <w:r w:rsidRPr="6C3EF4D3" w:rsidR="6BD303B3">
        <w:rPr>
          <w:sz w:val="20"/>
          <w:szCs w:val="20"/>
        </w:rPr>
        <w:t>dodaje</w:t>
      </w:r>
      <w:r w:rsidRPr="6C3EF4D3" w:rsidR="6BD303B3">
        <w:rPr>
          <w:sz w:val="20"/>
          <w:szCs w:val="20"/>
        </w:rPr>
        <w:t xml:space="preserve"> </w:t>
      </w:r>
      <w:r w:rsidRPr="6C3EF4D3" w:rsidR="6BD303B3">
        <w:rPr>
          <w:sz w:val="20"/>
          <w:szCs w:val="20"/>
        </w:rPr>
        <w:t>klikom</w:t>
      </w:r>
      <w:r w:rsidRPr="6C3EF4D3" w:rsidR="6BD303B3">
        <w:rPr>
          <w:sz w:val="20"/>
          <w:szCs w:val="20"/>
        </w:rPr>
        <w:t xml:space="preserve"> </w:t>
      </w:r>
      <w:r w:rsidRPr="6C3EF4D3" w:rsidR="6BD303B3">
        <w:rPr>
          <w:sz w:val="20"/>
          <w:szCs w:val="20"/>
        </w:rPr>
        <w:t>na</w:t>
      </w:r>
      <w:r w:rsidRPr="6C3EF4D3" w:rsidR="6BD303B3">
        <w:rPr>
          <w:sz w:val="20"/>
          <w:szCs w:val="20"/>
        </w:rPr>
        <w:t xml:space="preserve"> </w:t>
      </w:r>
      <w:r w:rsidRPr="6C3EF4D3" w:rsidR="6BD303B3">
        <w:rPr>
          <w:sz w:val="20"/>
          <w:szCs w:val="20"/>
        </w:rPr>
        <w:t>dugme</w:t>
      </w:r>
      <w:r w:rsidRPr="6C3EF4D3" w:rsidR="6BD303B3">
        <w:rPr>
          <w:sz w:val="20"/>
          <w:szCs w:val="20"/>
        </w:rPr>
        <w:t xml:space="preserve"> “</w:t>
      </w:r>
      <w:r w:rsidRPr="6C3EF4D3" w:rsidR="6BD303B3">
        <w:rPr>
          <w:sz w:val="20"/>
          <w:szCs w:val="20"/>
        </w:rPr>
        <w:t>Sačuvaj</w:t>
      </w:r>
      <w:r w:rsidRPr="6C3EF4D3" w:rsidR="6BD303B3">
        <w:rPr>
          <w:sz w:val="20"/>
          <w:szCs w:val="20"/>
        </w:rPr>
        <w:t xml:space="preserve">” </w:t>
      </w:r>
      <w:r w:rsidRPr="6C3EF4D3" w:rsidR="6BD303B3">
        <w:rPr>
          <w:sz w:val="20"/>
          <w:szCs w:val="20"/>
        </w:rPr>
        <w:t>ili</w:t>
      </w:r>
      <w:r w:rsidRPr="6C3EF4D3" w:rsidR="6BD303B3">
        <w:rPr>
          <w:sz w:val="20"/>
          <w:szCs w:val="20"/>
        </w:rPr>
        <w:t xml:space="preserve"> je </w:t>
      </w:r>
      <w:r w:rsidRPr="6C3EF4D3" w:rsidR="6BD303B3">
        <w:rPr>
          <w:sz w:val="20"/>
          <w:szCs w:val="20"/>
        </w:rPr>
        <w:t>moguće</w:t>
      </w:r>
      <w:r w:rsidRPr="6C3EF4D3" w:rsidR="6BD303B3">
        <w:rPr>
          <w:sz w:val="20"/>
          <w:szCs w:val="20"/>
        </w:rPr>
        <w:t xml:space="preserve"> </w:t>
      </w:r>
      <w:r w:rsidRPr="6C3EF4D3" w:rsidR="6BD303B3">
        <w:rPr>
          <w:sz w:val="20"/>
          <w:szCs w:val="20"/>
        </w:rPr>
        <w:t>odustati</w:t>
      </w:r>
      <w:r w:rsidRPr="6C3EF4D3" w:rsidR="79695403">
        <w:rPr>
          <w:sz w:val="20"/>
          <w:szCs w:val="20"/>
        </w:rPr>
        <w:t xml:space="preserve"> od </w:t>
      </w:r>
      <w:r w:rsidRPr="6C3EF4D3" w:rsidR="6BD303B3">
        <w:rPr>
          <w:sz w:val="20"/>
          <w:szCs w:val="20"/>
        </w:rPr>
        <w:t>dodavanja</w:t>
      </w:r>
      <w:r w:rsidRPr="6C3EF4D3" w:rsidR="6BD303B3">
        <w:rPr>
          <w:sz w:val="20"/>
          <w:szCs w:val="20"/>
        </w:rPr>
        <w:t xml:space="preserve"> </w:t>
      </w:r>
      <w:r w:rsidRPr="6C3EF4D3" w:rsidR="1E7F5372">
        <w:rPr>
          <w:sz w:val="20"/>
          <w:szCs w:val="20"/>
        </w:rPr>
        <w:t>nove</w:t>
      </w:r>
      <w:r w:rsidRPr="6C3EF4D3" w:rsidR="6BD303B3">
        <w:rPr>
          <w:sz w:val="20"/>
          <w:szCs w:val="20"/>
        </w:rPr>
        <w:t>preporuke</w:t>
      </w:r>
      <w:r w:rsidRPr="6C3EF4D3" w:rsidR="6BD303B3">
        <w:rPr>
          <w:sz w:val="20"/>
          <w:szCs w:val="20"/>
        </w:rPr>
        <w:t>.</w:t>
      </w:r>
    </w:p>
    <w:p w:rsidR="7B651424" w:rsidP="6E081401" w:rsidRDefault="7B651424" w14:paraId="515A978F" w14:textId="519D2EFD">
      <w:pPr>
        <w:pStyle w:val="Normal"/>
        <w:jc w:val="left"/>
        <w:rPr>
          <w:sz w:val="20"/>
          <w:szCs w:val="20"/>
        </w:rPr>
      </w:pPr>
      <w:r w:rsidRPr="6E081401" w:rsidR="7B651424">
        <w:rPr>
          <w:sz w:val="20"/>
          <w:szCs w:val="20"/>
        </w:rPr>
        <w:t xml:space="preserve">Na ekranu “Preporuke” pored svake </w:t>
      </w:r>
      <w:r w:rsidRPr="6E081401" w:rsidR="7B651424">
        <w:rPr>
          <w:sz w:val="20"/>
          <w:szCs w:val="20"/>
        </w:rPr>
        <w:t>izdate</w:t>
      </w:r>
      <w:r w:rsidRPr="6E081401" w:rsidR="7B651424">
        <w:rPr>
          <w:sz w:val="20"/>
          <w:szCs w:val="20"/>
        </w:rPr>
        <w:t xml:space="preserve"> </w:t>
      </w:r>
      <w:r w:rsidRPr="6E081401" w:rsidR="7B651424">
        <w:rPr>
          <w:sz w:val="20"/>
          <w:szCs w:val="20"/>
        </w:rPr>
        <w:t>preporuke</w:t>
      </w:r>
      <w:r w:rsidRPr="6E081401" w:rsidR="7B651424">
        <w:rPr>
          <w:sz w:val="20"/>
          <w:szCs w:val="20"/>
        </w:rPr>
        <w:t xml:space="preserve"> </w:t>
      </w:r>
      <w:r w:rsidRPr="6E081401" w:rsidR="7B651424">
        <w:rPr>
          <w:sz w:val="20"/>
          <w:szCs w:val="20"/>
        </w:rPr>
        <w:t>postoje</w:t>
      </w:r>
      <w:r w:rsidRPr="6E081401" w:rsidR="7B651424">
        <w:rPr>
          <w:sz w:val="20"/>
          <w:szCs w:val="20"/>
        </w:rPr>
        <w:t xml:space="preserve"> </w:t>
      </w:r>
      <w:r w:rsidRPr="6E081401" w:rsidR="7B651424">
        <w:rPr>
          <w:sz w:val="20"/>
          <w:szCs w:val="20"/>
        </w:rPr>
        <w:t>opcije</w:t>
      </w:r>
      <w:r w:rsidRPr="6E081401" w:rsidR="7B651424">
        <w:rPr>
          <w:sz w:val="20"/>
          <w:szCs w:val="20"/>
        </w:rPr>
        <w:t xml:space="preserve"> za </w:t>
      </w:r>
      <w:r w:rsidRPr="6E081401" w:rsidR="7B651424">
        <w:rPr>
          <w:sz w:val="20"/>
          <w:szCs w:val="20"/>
        </w:rPr>
        <w:t>izmenu</w:t>
      </w:r>
      <w:r w:rsidRPr="6E081401" w:rsidR="7B651424">
        <w:rPr>
          <w:sz w:val="20"/>
          <w:szCs w:val="20"/>
        </w:rPr>
        <w:t xml:space="preserve"> </w:t>
      </w:r>
      <w:r w:rsidRPr="6E081401" w:rsidR="7B651424">
        <w:rPr>
          <w:sz w:val="20"/>
          <w:szCs w:val="20"/>
        </w:rPr>
        <w:t>i</w:t>
      </w:r>
      <w:r w:rsidRPr="6E081401" w:rsidR="7B651424">
        <w:rPr>
          <w:sz w:val="20"/>
          <w:szCs w:val="20"/>
        </w:rPr>
        <w:t xml:space="preserve"> </w:t>
      </w:r>
      <w:r w:rsidRPr="6E081401" w:rsidR="7B651424">
        <w:rPr>
          <w:sz w:val="20"/>
          <w:szCs w:val="20"/>
        </w:rPr>
        <w:t>brisanje</w:t>
      </w:r>
      <w:r w:rsidRPr="6E081401" w:rsidR="7B651424">
        <w:rPr>
          <w:sz w:val="20"/>
          <w:szCs w:val="20"/>
        </w:rPr>
        <w:t xml:space="preserve"> date </w:t>
      </w:r>
      <w:r w:rsidRPr="6E081401" w:rsidR="7B651424">
        <w:rPr>
          <w:sz w:val="20"/>
          <w:szCs w:val="20"/>
        </w:rPr>
        <w:t>preporuke</w:t>
      </w:r>
      <w:r w:rsidRPr="6E081401" w:rsidR="7B651424">
        <w:rPr>
          <w:sz w:val="20"/>
          <w:szCs w:val="20"/>
        </w:rPr>
        <w:t xml:space="preserve">. </w:t>
      </w:r>
    </w:p>
    <w:p w:rsidR="7B651424" w:rsidP="6E081401" w:rsidRDefault="7B651424" w14:paraId="5C135EA5" w14:textId="703E832F">
      <w:pPr>
        <w:pStyle w:val="Normal"/>
        <w:jc w:val="left"/>
        <w:rPr>
          <w:sz w:val="20"/>
          <w:szCs w:val="20"/>
        </w:rPr>
      </w:pPr>
      <w:r w:rsidRPr="6E081401" w:rsidR="7B651424">
        <w:rPr>
          <w:sz w:val="20"/>
          <w:szCs w:val="20"/>
        </w:rPr>
        <w:t>Klikom</w:t>
      </w:r>
      <w:r w:rsidRPr="6E081401" w:rsidR="7B651424">
        <w:rPr>
          <w:sz w:val="20"/>
          <w:szCs w:val="20"/>
        </w:rPr>
        <w:t xml:space="preserve"> </w:t>
      </w:r>
      <w:r w:rsidRPr="6E081401" w:rsidR="7B651424">
        <w:rPr>
          <w:sz w:val="20"/>
          <w:szCs w:val="20"/>
        </w:rPr>
        <w:t>na</w:t>
      </w:r>
      <w:r w:rsidRPr="6E081401" w:rsidR="7B651424">
        <w:rPr>
          <w:sz w:val="20"/>
          <w:szCs w:val="20"/>
        </w:rPr>
        <w:t xml:space="preserve"> </w:t>
      </w:r>
      <w:r w:rsidRPr="6E081401" w:rsidR="07798CD8">
        <w:rPr>
          <w:sz w:val="20"/>
          <w:szCs w:val="20"/>
        </w:rPr>
        <w:t>dugme</w:t>
      </w:r>
      <w:r w:rsidRPr="6E081401" w:rsidR="07798CD8">
        <w:rPr>
          <w:sz w:val="20"/>
          <w:szCs w:val="20"/>
        </w:rPr>
        <w:t xml:space="preserve"> “</w:t>
      </w:r>
      <w:r w:rsidRPr="6E081401" w:rsidR="07798CD8">
        <w:rPr>
          <w:sz w:val="20"/>
          <w:szCs w:val="20"/>
        </w:rPr>
        <w:t>Izmeni</w:t>
      </w:r>
      <w:r w:rsidRPr="6E081401" w:rsidR="07798CD8">
        <w:rPr>
          <w:sz w:val="20"/>
          <w:szCs w:val="20"/>
        </w:rPr>
        <w:t xml:space="preserve">” se </w:t>
      </w:r>
      <w:r w:rsidRPr="6E081401" w:rsidR="07798CD8">
        <w:rPr>
          <w:sz w:val="20"/>
          <w:szCs w:val="20"/>
        </w:rPr>
        <w:t>prik</w:t>
      </w:r>
      <w:r w:rsidRPr="6E081401" w:rsidR="1BB66B7E">
        <w:rPr>
          <w:sz w:val="20"/>
          <w:szCs w:val="20"/>
        </w:rPr>
        <w:t>azuje</w:t>
      </w:r>
      <w:r w:rsidRPr="6E081401" w:rsidR="1BB66B7E">
        <w:rPr>
          <w:sz w:val="20"/>
          <w:szCs w:val="20"/>
        </w:rPr>
        <w:t xml:space="preserve"> forma </w:t>
      </w:r>
      <w:r w:rsidRPr="6E081401" w:rsidR="2ECF1C4A">
        <w:rPr>
          <w:sz w:val="20"/>
          <w:szCs w:val="20"/>
        </w:rPr>
        <w:t>identična</w:t>
      </w:r>
      <w:r w:rsidRPr="6E081401" w:rsidR="2ECF1C4A">
        <w:rPr>
          <w:sz w:val="20"/>
          <w:szCs w:val="20"/>
        </w:rPr>
        <w:t xml:space="preserve"> </w:t>
      </w:r>
      <w:r w:rsidRPr="6E081401" w:rsidR="2ECF1C4A">
        <w:rPr>
          <w:sz w:val="20"/>
          <w:szCs w:val="20"/>
        </w:rPr>
        <w:t>formi</w:t>
      </w:r>
      <w:r w:rsidRPr="6E081401" w:rsidR="2ECF1C4A">
        <w:rPr>
          <w:sz w:val="20"/>
          <w:szCs w:val="20"/>
        </w:rPr>
        <w:t xml:space="preserve"> za </w:t>
      </w:r>
      <w:r w:rsidRPr="6E081401" w:rsidR="2ECF1C4A">
        <w:rPr>
          <w:sz w:val="20"/>
          <w:szCs w:val="20"/>
        </w:rPr>
        <w:t>dodavanje</w:t>
      </w:r>
      <w:r w:rsidRPr="6E081401" w:rsidR="2ECF1C4A">
        <w:rPr>
          <w:sz w:val="20"/>
          <w:szCs w:val="20"/>
        </w:rPr>
        <w:t xml:space="preserve"> </w:t>
      </w:r>
      <w:r w:rsidRPr="6E081401" w:rsidR="2ECF1C4A">
        <w:rPr>
          <w:sz w:val="20"/>
          <w:szCs w:val="20"/>
        </w:rPr>
        <w:t>nove</w:t>
      </w:r>
      <w:r w:rsidRPr="6E081401" w:rsidR="2ECF1C4A">
        <w:rPr>
          <w:sz w:val="20"/>
          <w:szCs w:val="20"/>
        </w:rPr>
        <w:t xml:space="preserve"> </w:t>
      </w:r>
      <w:r w:rsidRPr="6E081401" w:rsidR="2ECF1C4A">
        <w:rPr>
          <w:sz w:val="20"/>
          <w:szCs w:val="20"/>
        </w:rPr>
        <w:t>preporuke</w:t>
      </w:r>
      <w:r w:rsidRPr="6E081401" w:rsidR="2ECF1C4A">
        <w:rPr>
          <w:sz w:val="20"/>
          <w:szCs w:val="20"/>
        </w:rPr>
        <w:t xml:space="preserve"> </w:t>
      </w:r>
      <w:r w:rsidRPr="6E081401" w:rsidR="2ECF1C4A">
        <w:rPr>
          <w:sz w:val="20"/>
          <w:szCs w:val="20"/>
        </w:rPr>
        <w:t>samo</w:t>
      </w:r>
      <w:r w:rsidRPr="6E081401" w:rsidR="2ECF1C4A">
        <w:rPr>
          <w:sz w:val="20"/>
          <w:szCs w:val="20"/>
        </w:rPr>
        <w:t xml:space="preserve"> </w:t>
      </w:r>
      <w:r w:rsidRPr="6E081401" w:rsidR="2ECF1C4A">
        <w:rPr>
          <w:sz w:val="20"/>
          <w:szCs w:val="20"/>
        </w:rPr>
        <w:t>sa</w:t>
      </w:r>
      <w:r w:rsidRPr="6E081401" w:rsidR="2ECF1C4A">
        <w:rPr>
          <w:sz w:val="20"/>
          <w:szCs w:val="20"/>
        </w:rPr>
        <w:t xml:space="preserve"> </w:t>
      </w:r>
      <w:r w:rsidRPr="6E081401" w:rsidR="2ECF1C4A">
        <w:rPr>
          <w:sz w:val="20"/>
          <w:szCs w:val="20"/>
        </w:rPr>
        <w:t>naslovom</w:t>
      </w:r>
      <w:r w:rsidRPr="6E081401" w:rsidR="2ECF1C4A">
        <w:rPr>
          <w:sz w:val="20"/>
          <w:szCs w:val="20"/>
        </w:rPr>
        <w:t xml:space="preserve"> “</w:t>
      </w:r>
      <w:r w:rsidRPr="6E081401" w:rsidR="2ECF1C4A">
        <w:rPr>
          <w:sz w:val="20"/>
          <w:szCs w:val="20"/>
        </w:rPr>
        <w:t>Izmena</w:t>
      </w:r>
      <w:r w:rsidRPr="6E081401" w:rsidR="2ECF1C4A">
        <w:rPr>
          <w:sz w:val="20"/>
          <w:szCs w:val="20"/>
        </w:rPr>
        <w:t xml:space="preserve"> </w:t>
      </w:r>
      <w:r w:rsidRPr="6E081401" w:rsidR="2ECF1C4A">
        <w:rPr>
          <w:sz w:val="20"/>
          <w:szCs w:val="20"/>
        </w:rPr>
        <w:t>preporuke</w:t>
      </w:r>
      <w:r w:rsidRPr="6E081401" w:rsidR="2ECF1C4A">
        <w:rPr>
          <w:sz w:val="20"/>
          <w:szCs w:val="20"/>
        </w:rPr>
        <w:t xml:space="preserve">” </w:t>
      </w:r>
      <w:r w:rsidRPr="6E081401" w:rsidR="1B48600F">
        <w:rPr>
          <w:sz w:val="20"/>
          <w:szCs w:val="20"/>
        </w:rPr>
        <w:t>i</w:t>
      </w:r>
      <w:r w:rsidRPr="6E081401" w:rsidR="1B48600F">
        <w:rPr>
          <w:sz w:val="20"/>
          <w:szCs w:val="20"/>
        </w:rPr>
        <w:t xml:space="preserve"> učitavaju se svi podaci koji su prethodno uneti i moguće je promeniti bilo koji od podataka.</w:t>
      </w:r>
    </w:p>
    <w:p w:rsidR="6C3EF4D3" w:rsidP="230B0D48" w:rsidRDefault="6C3EF4D3" w14:paraId="3D687BA2" w14:textId="66094303">
      <w:pPr>
        <w:pStyle w:val="Normal"/>
        <w:jc w:val="left"/>
        <w:rPr>
          <w:sz w:val="20"/>
          <w:szCs w:val="20"/>
        </w:rPr>
      </w:pPr>
      <w:r w:rsidRPr="230B0D48" w:rsidR="70F35E72">
        <w:rPr>
          <w:sz w:val="20"/>
          <w:szCs w:val="20"/>
        </w:rPr>
        <w:t>K</w:t>
      </w:r>
      <w:r w:rsidRPr="230B0D48" w:rsidR="1BB66B7E">
        <w:rPr>
          <w:sz w:val="20"/>
          <w:szCs w:val="20"/>
        </w:rPr>
        <w:t>likom</w:t>
      </w:r>
      <w:r w:rsidRPr="230B0D48" w:rsidR="1BB66B7E">
        <w:rPr>
          <w:sz w:val="20"/>
          <w:szCs w:val="20"/>
        </w:rPr>
        <w:t xml:space="preserve"> </w:t>
      </w:r>
      <w:r w:rsidRPr="230B0D48" w:rsidR="1BB66B7E">
        <w:rPr>
          <w:sz w:val="20"/>
          <w:szCs w:val="20"/>
        </w:rPr>
        <w:t>na</w:t>
      </w:r>
      <w:r w:rsidRPr="230B0D48" w:rsidR="1BB66B7E">
        <w:rPr>
          <w:sz w:val="20"/>
          <w:szCs w:val="20"/>
        </w:rPr>
        <w:t xml:space="preserve"> </w:t>
      </w:r>
      <w:r w:rsidRPr="230B0D48" w:rsidR="1BB66B7E">
        <w:rPr>
          <w:sz w:val="20"/>
          <w:szCs w:val="20"/>
        </w:rPr>
        <w:t>dugme</w:t>
      </w:r>
      <w:r w:rsidRPr="230B0D48" w:rsidR="1BB66B7E">
        <w:rPr>
          <w:sz w:val="20"/>
          <w:szCs w:val="20"/>
        </w:rPr>
        <w:t xml:space="preserve"> “</w:t>
      </w:r>
      <w:r w:rsidRPr="230B0D48" w:rsidR="1BB66B7E">
        <w:rPr>
          <w:sz w:val="20"/>
          <w:szCs w:val="20"/>
        </w:rPr>
        <w:t>Obriši</w:t>
      </w:r>
      <w:r w:rsidRPr="230B0D48" w:rsidR="1BB66B7E">
        <w:rPr>
          <w:sz w:val="20"/>
          <w:szCs w:val="20"/>
        </w:rPr>
        <w:t xml:space="preserve">” se </w:t>
      </w:r>
      <w:r w:rsidRPr="230B0D48" w:rsidR="1BB66B7E">
        <w:rPr>
          <w:sz w:val="20"/>
          <w:szCs w:val="20"/>
        </w:rPr>
        <w:t>pojavljuje</w:t>
      </w:r>
      <w:r w:rsidRPr="230B0D48" w:rsidR="1BB66B7E">
        <w:rPr>
          <w:sz w:val="20"/>
          <w:szCs w:val="20"/>
        </w:rPr>
        <w:t xml:space="preserve"> </w:t>
      </w:r>
      <w:r w:rsidRPr="230B0D48" w:rsidR="1BB66B7E">
        <w:rPr>
          <w:sz w:val="20"/>
          <w:szCs w:val="20"/>
        </w:rPr>
        <w:t>pitanje</w:t>
      </w:r>
      <w:r w:rsidRPr="230B0D48" w:rsidR="1BB66B7E">
        <w:rPr>
          <w:sz w:val="20"/>
          <w:szCs w:val="20"/>
        </w:rPr>
        <w:t xml:space="preserve"> “Da li </w:t>
      </w:r>
      <w:r w:rsidRPr="230B0D48" w:rsidR="1BB66B7E">
        <w:rPr>
          <w:sz w:val="20"/>
          <w:szCs w:val="20"/>
        </w:rPr>
        <w:t>ste</w:t>
      </w:r>
      <w:r w:rsidRPr="230B0D48" w:rsidR="1BB66B7E">
        <w:rPr>
          <w:sz w:val="20"/>
          <w:szCs w:val="20"/>
        </w:rPr>
        <w:t xml:space="preserve"> </w:t>
      </w:r>
      <w:r w:rsidRPr="230B0D48" w:rsidR="1BB66B7E">
        <w:rPr>
          <w:sz w:val="20"/>
          <w:szCs w:val="20"/>
        </w:rPr>
        <w:t>sigurni</w:t>
      </w:r>
      <w:r w:rsidRPr="230B0D48" w:rsidR="1BB66B7E">
        <w:rPr>
          <w:sz w:val="20"/>
          <w:szCs w:val="20"/>
        </w:rPr>
        <w:t xml:space="preserve"> da </w:t>
      </w:r>
      <w:r w:rsidRPr="230B0D48" w:rsidR="1BB66B7E">
        <w:rPr>
          <w:sz w:val="20"/>
          <w:szCs w:val="20"/>
        </w:rPr>
        <w:t>želite</w:t>
      </w:r>
      <w:r w:rsidRPr="230B0D48" w:rsidR="1BB66B7E">
        <w:rPr>
          <w:sz w:val="20"/>
          <w:szCs w:val="20"/>
        </w:rPr>
        <w:t xml:space="preserve"> da </w:t>
      </w:r>
      <w:r w:rsidRPr="230B0D48" w:rsidR="1BB66B7E">
        <w:rPr>
          <w:sz w:val="20"/>
          <w:szCs w:val="20"/>
        </w:rPr>
        <w:t>obrišete</w:t>
      </w:r>
      <w:r w:rsidRPr="230B0D48" w:rsidR="1BB66B7E">
        <w:rPr>
          <w:sz w:val="20"/>
          <w:szCs w:val="20"/>
        </w:rPr>
        <w:t xml:space="preserve"> </w:t>
      </w:r>
      <w:r w:rsidRPr="230B0D48" w:rsidR="1BB66B7E">
        <w:rPr>
          <w:sz w:val="20"/>
          <w:szCs w:val="20"/>
        </w:rPr>
        <w:t>ovu</w:t>
      </w:r>
      <w:r w:rsidRPr="230B0D48" w:rsidR="1BB66B7E">
        <w:rPr>
          <w:sz w:val="20"/>
          <w:szCs w:val="20"/>
        </w:rPr>
        <w:t xml:space="preserve"> </w:t>
      </w:r>
      <w:r w:rsidRPr="230B0D48" w:rsidR="1BB66B7E">
        <w:rPr>
          <w:sz w:val="20"/>
          <w:szCs w:val="20"/>
        </w:rPr>
        <w:t>preporuku</w:t>
      </w:r>
      <w:r w:rsidRPr="230B0D48" w:rsidR="1BB66B7E">
        <w:rPr>
          <w:sz w:val="20"/>
          <w:szCs w:val="20"/>
        </w:rPr>
        <w:t xml:space="preserve">?” </w:t>
      </w:r>
      <w:r w:rsidRPr="230B0D48" w:rsidR="1BB66B7E">
        <w:rPr>
          <w:sz w:val="20"/>
          <w:szCs w:val="20"/>
        </w:rPr>
        <w:t>gde</w:t>
      </w:r>
      <w:r w:rsidRPr="230B0D48" w:rsidR="1BB66B7E">
        <w:rPr>
          <w:sz w:val="20"/>
          <w:szCs w:val="20"/>
        </w:rPr>
        <w:t xml:space="preserve"> se </w:t>
      </w:r>
      <w:r w:rsidRPr="230B0D48" w:rsidR="41B1E26C">
        <w:rPr>
          <w:sz w:val="20"/>
          <w:szCs w:val="20"/>
        </w:rPr>
        <w:t>klikom</w:t>
      </w:r>
      <w:r w:rsidRPr="230B0D48" w:rsidR="41B1E26C">
        <w:rPr>
          <w:sz w:val="20"/>
          <w:szCs w:val="20"/>
        </w:rPr>
        <w:t xml:space="preserve"> </w:t>
      </w:r>
      <w:r w:rsidRPr="230B0D48" w:rsidR="41B1E26C">
        <w:rPr>
          <w:sz w:val="20"/>
          <w:szCs w:val="20"/>
        </w:rPr>
        <w:t>na</w:t>
      </w:r>
      <w:r w:rsidRPr="230B0D48" w:rsidR="41B1E26C">
        <w:rPr>
          <w:sz w:val="20"/>
          <w:szCs w:val="20"/>
        </w:rPr>
        <w:t xml:space="preserve"> </w:t>
      </w:r>
      <w:r w:rsidRPr="230B0D48" w:rsidR="25E68B66">
        <w:rPr>
          <w:sz w:val="20"/>
          <w:szCs w:val="20"/>
        </w:rPr>
        <w:t xml:space="preserve">OK </w:t>
      </w:r>
      <w:r w:rsidRPr="230B0D48" w:rsidR="25E68B66">
        <w:rPr>
          <w:sz w:val="20"/>
          <w:szCs w:val="20"/>
        </w:rPr>
        <w:t>preporuka</w:t>
      </w:r>
      <w:r w:rsidRPr="230B0D48" w:rsidR="25E68B66">
        <w:rPr>
          <w:sz w:val="20"/>
          <w:szCs w:val="20"/>
        </w:rPr>
        <w:t xml:space="preserve"> </w:t>
      </w:r>
      <w:r w:rsidRPr="230B0D48" w:rsidR="25E68B66">
        <w:rPr>
          <w:sz w:val="20"/>
          <w:szCs w:val="20"/>
        </w:rPr>
        <w:t>stvarno</w:t>
      </w:r>
      <w:r w:rsidRPr="230B0D48" w:rsidR="25E68B66">
        <w:rPr>
          <w:sz w:val="20"/>
          <w:szCs w:val="20"/>
        </w:rPr>
        <w:t xml:space="preserve"> </w:t>
      </w:r>
      <w:r w:rsidRPr="230B0D48" w:rsidR="25E68B66">
        <w:rPr>
          <w:sz w:val="20"/>
          <w:szCs w:val="20"/>
        </w:rPr>
        <w:t>briše</w:t>
      </w:r>
      <w:r w:rsidRPr="230B0D48" w:rsidR="25E68B66">
        <w:rPr>
          <w:sz w:val="20"/>
          <w:szCs w:val="20"/>
        </w:rPr>
        <w:t xml:space="preserve">, </w:t>
      </w:r>
      <w:r w:rsidRPr="230B0D48" w:rsidR="25E68B66">
        <w:rPr>
          <w:sz w:val="20"/>
          <w:szCs w:val="20"/>
        </w:rPr>
        <w:t>ali</w:t>
      </w:r>
      <w:r w:rsidRPr="230B0D48" w:rsidR="25E68B66">
        <w:rPr>
          <w:sz w:val="20"/>
          <w:szCs w:val="20"/>
        </w:rPr>
        <w:t xml:space="preserve"> </w:t>
      </w:r>
      <w:r w:rsidRPr="230B0D48" w:rsidR="25E68B66">
        <w:rPr>
          <w:sz w:val="20"/>
          <w:szCs w:val="20"/>
        </w:rPr>
        <w:t>postoji</w:t>
      </w:r>
      <w:r w:rsidRPr="230B0D48" w:rsidR="25E68B66">
        <w:rPr>
          <w:sz w:val="20"/>
          <w:szCs w:val="20"/>
        </w:rPr>
        <w:t xml:space="preserve"> </w:t>
      </w:r>
      <w:r w:rsidRPr="230B0D48" w:rsidR="25E68B66">
        <w:rPr>
          <w:sz w:val="20"/>
          <w:szCs w:val="20"/>
        </w:rPr>
        <w:t>odcija</w:t>
      </w:r>
      <w:r w:rsidRPr="230B0D48" w:rsidR="25E68B66">
        <w:rPr>
          <w:sz w:val="20"/>
          <w:szCs w:val="20"/>
        </w:rPr>
        <w:t xml:space="preserve"> Cancel </w:t>
      </w:r>
      <w:r w:rsidRPr="230B0D48" w:rsidR="25E68B66">
        <w:rPr>
          <w:sz w:val="20"/>
          <w:szCs w:val="20"/>
        </w:rPr>
        <w:t>koja</w:t>
      </w:r>
      <w:r w:rsidRPr="230B0D48" w:rsidR="25E68B66">
        <w:rPr>
          <w:sz w:val="20"/>
          <w:szCs w:val="20"/>
        </w:rPr>
        <w:t xml:space="preserve"> </w:t>
      </w:r>
      <w:r w:rsidRPr="230B0D48" w:rsidR="25E68B66">
        <w:rPr>
          <w:sz w:val="20"/>
          <w:szCs w:val="20"/>
        </w:rPr>
        <w:t>obustavlja</w:t>
      </w:r>
      <w:r w:rsidRPr="230B0D48" w:rsidR="25E68B66">
        <w:rPr>
          <w:sz w:val="20"/>
          <w:szCs w:val="20"/>
        </w:rPr>
        <w:t xml:space="preserve"> </w:t>
      </w:r>
      <w:r w:rsidRPr="230B0D48" w:rsidR="25E68B66">
        <w:rPr>
          <w:sz w:val="20"/>
          <w:szCs w:val="20"/>
        </w:rPr>
        <w:t>brisanje</w:t>
      </w:r>
      <w:r w:rsidRPr="230B0D48" w:rsidR="25E68B66">
        <w:rPr>
          <w:sz w:val="20"/>
          <w:szCs w:val="20"/>
        </w:rPr>
        <w:t xml:space="preserve"> </w:t>
      </w:r>
      <w:r w:rsidRPr="230B0D48" w:rsidR="25E68B66">
        <w:rPr>
          <w:sz w:val="20"/>
          <w:szCs w:val="20"/>
        </w:rPr>
        <w:t>preporuke</w:t>
      </w:r>
      <w:r w:rsidRPr="230B0D48" w:rsidR="25E68B66">
        <w:rPr>
          <w:sz w:val="20"/>
          <w:szCs w:val="20"/>
        </w:rPr>
        <w:t>.</w:t>
      </w:r>
    </w:p>
    <w:p w:rsidR="230B0D48" w:rsidP="230B0D48" w:rsidRDefault="230B0D48" w14:paraId="391BE36C" w14:textId="0605F9C2">
      <w:pPr>
        <w:pStyle w:val="Normal"/>
        <w:jc w:val="left"/>
        <w:rPr>
          <w:sz w:val="20"/>
          <w:szCs w:val="20"/>
        </w:rPr>
      </w:pPr>
    </w:p>
    <w:p w:rsidR="230B0D48" w:rsidP="230B0D48" w:rsidRDefault="230B0D48" w14:paraId="56685D21" w14:textId="1C2212AC">
      <w:pPr>
        <w:pStyle w:val="Normal"/>
        <w:jc w:val="left"/>
        <w:rPr>
          <w:sz w:val="20"/>
          <w:szCs w:val="20"/>
        </w:rPr>
      </w:pPr>
    </w:p>
    <w:p w:rsidR="4953C909" w:rsidP="6E081401" w:rsidRDefault="4953C909" w14:paraId="573F598B" w14:textId="06FA96AE">
      <w:pPr>
        <w:pStyle w:val="Naslov1"/>
        <w:rPr/>
      </w:pPr>
      <w:bookmarkStart w:name="_Toc878746443" w:id="466490615"/>
      <w:bookmarkStart w:name="_Toc100675850" w:id="213790293"/>
      <w:r w:rsidR="4953C909">
        <w:rPr/>
        <w:t xml:space="preserve">Dashboard </w:t>
      </w:r>
      <w:r w:rsidR="4953C909">
        <w:rPr/>
        <w:t>porodilje</w:t>
      </w:r>
      <w:bookmarkEnd w:id="466490615"/>
      <w:bookmarkEnd w:id="213790293"/>
    </w:p>
    <w:p w:rsidR="230B0D48" w:rsidP="230B0D48" w:rsidRDefault="230B0D48" w14:paraId="4C175E77" w14:textId="2883E3A2">
      <w:pPr>
        <w:pStyle w:val="Normal"/>
      </w:pPr>
    </w:p>
    <w:p w:rsidR="376833AB" w:rsidP="6E081401" w:rsidRDefault="376833AB" w14:paraId="7F8CECD9" w14:textId="0B73BB10">
      <w:pPr>
        <w:pStyle w:val="Normal"/>
      </w:pPr>
      <w:r w:rsidR="376833AB">
        <w:rPr/>
        <w:t xml:space="preserve">Na </w:t>
      </w:r>
      <w:r w:rsidR="376833AB">
        <w:rPr/>
        <w:t>sledećoj</w:t>
      </w:r>
      <w:r w:rsidR="376833AB">
        <w:rPr/>
        <w:t xml:space="preserve"> </w:t>
      </w:r>
      <w:r w:rsidR="376833AB">
        <w:rPr/>
        <w:t>sliki</w:t>
      </w:r>
      <w:r w:rsidR="376833AB">
        <w:rPr/>
        <w:t xml:space="preserve"> je </w:t>
      </w:r>
      <w:r w:rsidR="376833AB">
        <w:rPr/>
        <w:t>prikazan</w:t>
      </w:r>
      <w:r w:rsidR="3F17DA22">
        <w:rPr/>
        <w:t xml:space="preserve"> dashboard </w:t>
      </w:r>
      <w:r w:rsidR="3F17DA22">
        <w:rPr/>
        <w:t>porodilje</w:t>
      </w:r>
      <w:r w:rsidR="5EBF4DB8">
        <w:rPr/>
        <w:t xml:space="preserve">, </w:t>
      </w:r>
      <w:r w:rsidR="5EBF4DB8">
        <w:rPr/>
        <w:t>odnosno</w:t>
      </w:r>
      <w:r w:rsidR="18AC7280">
        <w:rPr/>
        <w:t xml:space="preserve"> “</w:t>
      </w:r>
      <w:r w:rsidR="18AC7280">
        <w:rPr/>
        <w:t>Početna</w:t>
      </w:r>
      <w:r w:rsidR="18AC7280">
        <w:rPr/>
        <w:t xml:space="preserve"> </w:t>
      </w:r>
      <w:r w:rsidR="18AC7280">
        <w:rPr/>
        <w:t>strana</w:t>
      </w:r>
      <w:r w:rsidR="18AC7280">
        <w:rPr/>
        <w:t>”.</w:t>
      </w:r>
    </w:p>
    <w:p w:rsidR="752B33EB" w:rsidP="6E081401" w:rsidRDefault="752B33EB" w14:paraId="274A146F" w14:textId="3F97035A">
      <w:pPr>
        <w:pStyle w:val="Normal"/>
      </w:pPr>
      <w:r w:rsidR="752B33EB">
        <w:drawing>
          <wp:inline wp14:editId="09476162" wp14:anchorId="4A5914D4">
            <wp:extent cx="5943600" cy="2771775"/>
            <wp:effectExtent l="0" t="0" r="0" b="0"/>
            <wp:docPr id="1464860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860284" name=""/>
                    <pic:cNvPicPr/>
                  </pic:nvPicPr>
                  <pic:blipFill>
                    <a:blip xmlns:r="http://schemas.openxmlformats.org/officeDocument/2006/relationships" r:embed="rId14787602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2B33EB" w:rsidP="6E081401" w:rsidRDefault="752B33EB" w14:paraId="6DC7F7E8" w14:textId="16E8C294">
      <w:pPr>
        <w:pStyle w:val="Normal"/>
        <w:jc w:val="center"/>
        <w:rPr>
          <w:sz w:val="16"/>
          <w:szCs w:val="16"/>
        </w:rPr>
      </w:pPr>
      <w:r w:rsidRPr="6E081401" w:rsidR="752B33EB">
        <w:rPr>
          <w:sz w:val="16"/>
          <w:szCs w:val="16"/>
        </w:rPr>
        <w:t>Slika</w:t>
      </w:r>
      <w:r w:rsidRPr="6E081401" w:rsidR="752B33EB">
        <w:rPr>
          <w:sz w:val="16"/>
          <w:szCs w:val="16"/>
        </w:rPr>
        <w:t xml:space="preserve"> 15 - Dashboard </w:t>
      </w:r>
      <w:r w:rsidRPr="6E081401" w:rsidR="752B33EB">
        <w:rPr>
          <w:sz w:val="16"/>
          <w:szCs w:val="16"/>
        </w:rPr>
        <w:t>porodilje</w:t>
      </w:r>
    </w:p>
    <w:p w:rsidR="6E081401" w:rsidP="6E081401" w:rsidRDefault="6E081401" w14:paraId="580B27F0" w14:textId="4EB9E716">
      <w:pPr>
        <w:pStyle w:val="Normal"/>
        <w:jc w:val="left"/>
        <w:rPr>
          <w:sz w:val="20"/>
          <w:szCs w:val="20"/>
        </w:rPr>
      </w:pPr>
    </w:p>
    <w:p w:rsidR="752B33EB" w:rsidP="6E081401" w:rsidRDefault="752B33EB" w14:paraId="1796F6D9" w14:textId="51754F7F">
      <w:pPr>
        <w:pStyle w:val="Normal"/>
        <w:jc w:val="left"/>
        <w:rPr>
          <w:sz w:val="20"/>
          <w:szCs w:val="20"/>
        </w:rPr>
      </w:pPr>
      <w:r w:rsidRPr="6E081401" w:rsidR="752B33EB">
        <w:rPr>
          <w:sz w:val="20"/>
          <w:szCs w:val="20"/>
        </w:rPr>
        <w:t xml:space="preserve">Sa </w:t>
      </w:r>
      <w:r w:rsidRPr="6E081401" w:rsidR="752B33EB">
        <w:rPr>
          <w:sz w:val="20"/>
          <w:szCs w:val="20"/>
        </w:rPr>
        <w:t>leve</w:t>
      </w:r>
      <w:r w:rsidRPr="6E081401" w:rsidR="752B33EB">
        <w:rPr>
          <w:sz w:val="20"/>
          <w:szCs w:val="20"/>
        </w:rPr>
        <w:t xml:space="preserve"> </w:t>
      </w:r>
      <w:r w:rsidRPr="6E081401" w:rsidR="752B33EB">
        <w:rPr>
          <w:sz w:val="20"/>
          <w:szCs w:val="20"/>
        </w:rPr>
        <w:t>strane</w:t>
      </w:r>
      <w:r w:rsidRPr="6E081401" w:rsidR="752B33EB">
        <w:rPr>
          <w:sz w:val="20"/>
          <w:szCs w:val="20"/>
        </w:rPr>
        <w:t xml:space="preserve"> se </w:t>
      </w:r>
      <w:r w:rsidRPr="6E081401" w:rsidR="752B33EB">
        <w:rPr>
          <w:sz w:val="20"/>
          <w:szCs w:val="20"/>
        </w:rPr>
        <w:t>nalazi</w:t>
      </w:r>
      <w:r w:rsidRPr="6E081401" w:rsidR="752B33EB">
        <w:rPr>
          <w:sz w:val="20"/>
          <w:szCs w:val="20"/>
        </w:rPr>
        <w:t xml:space="preserve"> Nav bar </w:t>
      </w:r>
      <w:r w:rsidRPr="6E081401" w:rsidR="34F84BF7">
        <w:rPr>
          <w:sz w:val="20"/>
          <w:szCs w:val="20"/>
        </w:rPr>
        <w:t>gde</w:t>
      </w:r>
      <w:r w:rsidRPr="6E081401" w:rsidR="34F84BF7">
        <w:rPr>
          <w:sz w:val="20"/>
          <w:szCs w:val="20"/>
        </w:rPr>
        <w:t xml:space="preserve"> je </w:t>
      </w:r>
      <w:r w:rsidRPr="6E081401" w:rsidR="34F84BF7">
        <w:rPr>
          <w:sz w:val="20"/>
          <w:szCs w:val="20"/>
        </w:rPr>
        <w:t>moguće</w:t>
      </w:r>
      <w:r w:rsidRPr="6E081401" w:rsidR="34F84BF7">
        <w:rPr>
          <w:sz w:val="20"/>
          <w:szCs w:val="20"/>
        </w:rPr>
        <w:t xml:space="preserve"> </w:t>
      </w:r>
      <w:r w:rsidRPr="6E081401" w:rsidR="34F84BF7">
        <w:rPr>
          <w:sz w:val="20"/>
          <w:szCs w:val="20"/>
        </w:rPr>
        <w:t>izabrati</w:t>
      </w:r>
      <w:r w:rsidRPr="6E081401" w:rsidR="34F84BF7">
        <w:rPr>
          <w:sz w:val="20"/>
          <w:szCs w:val="20"/>
        </w:rPr>
        <w:t xml:space="preserve"> </w:t>
      </w:r>
      <w:r w:rsidRPr="6E081401" w:rsidR="34F84BF7">
        <w:rPr>
          <w:sz w:val="20"/>
          <w:szCs w:val="20"/>
        </w:rPr>
        <w:t>stranice</w:t>
      </w:r>
      <w:r w:rsidRPr="6E081401" w:rsidR="34F84BF7">
        <w:rPr>
          <w:sz w:val="20"/>
          <w:szCs w:val="20"/>
        </w:rPr>
        <w:t xml:space="preserve"> </w:t>
      </w:r>
      <w:r w:rsidRPr="6E081401" w:rsidR="34F84BF7">
        <w:rPr>
          <w:sz w:val="20"/>
          <w:szCs w:val="20"/>
        </w:rPr>
        <w:t>kojima</w:t>
      </w:r>
      <w:r w:rsidRPr="6E081401" w:rsidR="34F84BF7">
        <w:rPr>
          <w:sz w:val="20"/>
          <w:szCs w:val="20"/>
        </w:rPr>
        <w:t xml:space="preserve"> </w:t>
      </w:r>
      <w:r w:rsidRPr="6E081401" w:rsidR="34F84BF7">
        <w:rPr>
          <w:sz w:val="20"/>
          <w:szCs w:val="20"/>
        </w:rPr>
        <w:t>porodilja</w:t>
      </w:r>
      <w:r w:rsidRPr="6E081401" w:rsidR="34F84BF7">
        <w:rPr>
          <w:sz w:val="20"/>
          <w:szCs w:val="20"/>
        </w:rPr>
        <w:t xml:space="preserve"> </w:t>
      </w:r>
      <w:r w:rsidRPr="6E081401" w:rsidR="34F84BF7">
        <w:rPr>
          <w:sz w:val="20"/>
          <w:szCs w:val="20"/>
        </w:rPr>
        <w:t>može</w:t>
      </w:r>
      <w:r w:rsidRPr="6E081401" w:rsidR="34F84BF7">
        <w:rPr>
          <w:sz w:val="20"/>
          <w:szCs w:val="20"/>
        </w:rPr>
        <w:t xml:space="preserve"> da </w:t>
      </w:r>
      <w:r w:rsidRPr="6E081401" w:rsidR="34F84BF7">
        <w:rPr>
          <w:sz w:val="20"/>
          <w:szCs w:val="20"/>
        </w:rPr>
        <w:t>pristupi</w:t>
      </w:r>
      <w:r w:rsidRPr="6E081401" w:rsidR="2F7C9D95">
        <w:rPr>
          <w:sz w:val="20"/>
          <w:szCs w:val="20"/>
        </w:rPr>
        <w:t xml:space="preserve">, </w:t>
      </w:r>
      <w:r w:rsidRPr="6E081401" w:rsidR="2F7C9D95">
        <w:rPr>
          <w:sz w:val="20"/>
          <w:szCs w:val="20"/>
        </w:rPr>
        <w:t>odnosno</w:t>
      </w:r>
      <w:r w:rsidRPr="6E081401" w:rsidR="2F7C9D95">
        <w:rPr>
          <w:sz w:val="20"/>
          <w:szCs w:val="20"/>
        </w:rPr>
        <w:t xml:space="preserve"> “</w:t>
      </w:r>
      <w:r w:rsidRPr="6E081401" w:rsidR="2F7C9D95">
        <w:rPr>
          <w:sz w:val="20"/>
          <w:szCs w:val="20"/>
        </w:rPr>
        <w:t>Početna</w:t>
      </w:r>
      <w:r w:rsidRPr="6E081401" w:rsidR="2F7C9D95">
        <w:rPr>
          <w:sz w:val="20"/>
          <w:szCs w:val="20"/>
        </w:rPr>
        <w:t xml:space="preserve"> </w:t>
      </w:r>
      <w:r w:rsidRPr="6E081401" w:rsidR="2F7C9D95">
        <w:rPr>
          <w:sz w:val="20"/>
          <w:szCs w:val="20"/>
        </w:rPr>
        <w:t>strana</w:t>
      </w:r>
      <w:r w:rsidRPr="6E081401" w:rsidR="2F7C9D95">
        <w:rPr>
          <w:sz w:val="20"/>
          <w:szCs w:val="20"/>
        </w:rPr>
        <w:t>”,</w:t>
      </w:r>
      <w:r w:rsidRPr="6E081401" w:rsidR="2F7C9D95">
        <w:rPr>
          <w:sz w:val="20"/>
          <w:szCs w:val="20"/>
        </w:rPr>
        <w:t xml:space="preserve"> “</w:t>
      </w:r>
      <w:r w:rsidRPr="6E081401" w:rsidR="2F7C9D95">
        <w:rPr>
          <w:sz w:val="20"/>
          <w:szCs w:val="20"/>
        </w:rPr>
        <w:t>Preporuke</w:t>
      </w:r>
      <w:r w:rsidRPr="6E081401" w:rsidR="2F7C9D95">
        <w:rPr>
          <w:sz w:val="20"/>
          <w:szCs w:val="20"/>
        </w:rPr>
        <w:t>”,</w:t>
      </w:r>
      <w:r w:rsidRPr="6E081401" w:rsidR="2F7C9D95">
        <w:rPr>
          <w:sz w:val="20"/>
          <w:szCs w:val="20"/>
        </w:rPr>
        <w:t xml:space="preserve"> “</w:t>
      </w:r>
      <w:r w:rsidRPr="6E081401" w:rsidR="2F7C9D95">
        <w:rPr>
          <w:sz w:val="20"/>
          <w:szCs w:val="20"/>
        </w:rPr>
        <w:t>Prethodni</w:t>
      </w:r>
      <w:r w:rsidRPr="6E081401" w:rsidR="2F7C9D95">
        <w:rPr>
          <w:sz w:val="20"/>
          <w:szCs w:val="20"/>
        </w:rPr>
        <w:t xml:space="preserve"> </w:t>
      </w:r>
      <w:r w:rsidRPr="6E081401" w:rsidR="2F7C9D95">
        <w:rPr>
          <w:sz w:val="20"/>
          <w:szCs w:val="20"/>
        </w:rPr>
        <w:t>pregledi</w:t>
      </w:r>
      <w:r w:rsidRPr="6E081401" w:rsidR="2F7C9D95">
        <w:rPr>
          <w:sz w:val="20"/>
          <w:szCs w:val="20"/>
        </w:rPr>
        <w:t>”,</w:t>
      </w:r>
      <w:r w:rsidRPr="6E081401" w:rsidR="2F7C9D95">
        <w:rPr>
          <w:sz w:val="20"/>
          <w:szCs w:val="20"/>
        </w:rPr>
        <w:t xml:space="preserve"> “</w:t>
      </w:r>
      <w:r w:rsidRPr="6E081401" w:rsidR="2F7C9D95">
        <w:rPr>
          <w:sz w:val="20"/>
          <w:szCs w:val="20"/>
        </w:rPr>
        <w:t>Korisnički</w:t>
      </w:r>
      <w:r w:rsidRPr="6E081401" w:rsidR="2F7C9D95">
        <w:rPr>
          <w:sz w:val="20"/>
          <w:szCs w:val="20"/>
        </w:rPr>
        <w:t xml:space="preserve"> </w:t>
      </w:r>
      <w:r w:rsidRPr="6E081401" w:rsidR="2F7C9D95">
        <w:rPr>
          <w:sz w:val="20"/>
          <w:szCs w:val="20"/>
        </w:rPr>
        <w:t>profil</w:t>
      </w:r>
      <w:r w:rsidRPr="6E081401" w:rsidR="2F7C9D95">
        <w:rPr>
          <w:sz w:val="20"/>
          <w:szCs w:val="20"/>
        </w:rPr>
        <w:t xml:space="preserve">” </w:t>
      </w:r>
      <w:r w:rsidRPr="6E081401" w:rsidR="2F7C9D95">
        <w:rPr>
          <w:sz w:val="20"/>
          <w:szCs w:val="20"/>
        </w:rPr>
        <w:t>i</w:t>
      </w:r>
      <w:r w:rsidRPr="6E081401" w:rsidR="2F7C9D95">
        <w:rPr>
          <w:sz w:val="20"/>
          <w:szCs w:val="20"/>
        </w:rPr>
        <w:t xml:space="preserve"> “</w:t>
      </w:r>
      <w:r w:rsidRPr="6E081401" w:rsidR="680D4126">
        <w:rPr>
          <w:sz w:val="20"/>
          <w:szCs w:val="20"/>
        </w:rPr>
        <w:t>Rezultati</w:t>
      </w:r>
      <w:r w:rsidRPr="6E081401" w:rsidR="2F7C9D95">
        <w:rPr>
          <w:sz w:val="20"/>
          <w:szCs w:val="20"/>
        </w:rPr>
        <w:t>”</w:t>
      </w:r>
      <w:r w:rsidRPr="6E081401" w:rsidR="1DB63D76">
        <w:rPr>
          <w:sz w:val="20"/>
          <w:szCs w:val="20"/>
        </w:rPr>
        <w:t>.</w:t>
      </w:r>
      <w:r w:rsidRPr="6E081401" w:rsidR="1DB63D76">
        <w:rPr>
          <w:sz w:val="20"/>
          <w:szCs w:val="20"/>
        </w:rPr>
        <w:t xml:space="preserve"> Na </w:t>
      </w:r>
      <w:r w:rsidRPr="6E081401" w:rsidR="1DB63D76">
        <w:rPr>
          <w:sz w:val="20"/>
          <w:szCs w:val="20"/>
        </w:rPr>
        <w:t>dnu</w:t>
      </w:r>
      <w:r w:rsidRPr="6E081401" w:rsidR="1DB63D76">
        <w:rPr>
          <w:sz w:val="20"/>
          <w:szCs w:val="20"/>
        </w:rPr>
        <w:t xml:space="preserve"> Nav bara se </w:t>
      </w:r>
      <w:r w:rsidRPr="6E081401" w:rsidR="1DB63D76">
        <w:rPr>
          <w:sz w:val="20"/>
          <w:szCs w:val="20"/>
        </w:rPr>
        <w:t>nalazi</w:t>
      </w:r>
      <w:r w:rsidRPr="6E081401" w:rsidR="1DB63D76">
        <w:rPr>
          <w:sz w:val="20"/>
          <w:szCs w:val="20"/>
        </w:rPr>
        <w:t xml:space="preserve"> </w:t>
      </w:r>
      <w:r w:rsidRPr="6E081401" w:rsidR="1DB63D76">
        <w:rPr>
          <w:sz w:val="20"/>
          <w:szCs w:val="20"/>
        </w:rPr>
        <w:t>dugme</w:t>
      </w:r>
      <w:r w:rsidRPr="6E081401" w:rsidR="1DB63D76">
        <w:rPr>
          <w:sz w:val="20"/>
          <w:szCs w:val="20"/>
        </w:rPr>
        <w:t xml:space="preserve"> “</w:t>
      </w:r>
      <w:r w:rsidRPr="6E081401" w:rsidR="1DB63D76">
        <w:rPr>
          <w:sz w:val="20"/>
          <w:szCs w:val="20"/>
        </w:rPr>
        <w:t>Odjavi</w:t>
      </w:r>
      <w:r w:rsidRPr="6E081401" w:rsidR="1DB63D76">
        <w:rPr>
          <w:sz w:val="20"/>
          <w:szCs w:val="20"/>
        </w:rPr>
        <w:t xml:space="preserve"> se” </w:t>
      </w:r>
      <w:r w:rsidRPr="6E081401" w:rsidR="1DB63D76">
        <w:rPr>
          <w:sz w:val="20"/>
          <w:szCs w:val="20"/>
        </w:rPr>
        <w:t>koja</w:t>
      </w:r>
      <w:r w:rsidRPr="6E081401" w:rsidR="1DB63D76">
        <w:rPr>
          <w:sz w:val="20"/>
          <w:szCs w:val="20"/>
        </w:rPr>
        <w:t xml:space="preserve"> odjavljuje p</w:t>
      </w:r>
      <w:r w:rsidRPr="6E081401" w:rsidR="617A36BF">
        <w:rPr>
          <w:sz w:val="20"/>
          <w:szCs w:val="20"/>
        </w:rPr>
        <w:t>orodilju.</w:t>
      </w:r>
    </w:p>
    <w:p w:rsidR="6E081401" w:rsidP="6E081401" w:rsidRDefault="6E081401" w14:paraId="0B4A03E5" w14:textId="41364798">
      <w:pPr>
        <w:pStyle w:val="Normal"/>
        <w:jc w:val="left"/>
        <w:rPr>
          <w:sz w:val="20"/>
          <w:szCs w:val="20"/>
        </w:rPr>
      </w:pPr>
    </w:p>
    <w:p w:rsidR="617A36BF" w:rsidP="6E081401" w:rsidRDefault="617A36BF" w14:paraId="2D363D69" w14:textId="5B34A4BE">
      <w:pPr>
        <w:pStyle w:val="Normal"/>
        <w:jc w:val="left"/>
        <w:rPr>
          <w:sz w:val="20"/>
          <w:szCs w:val="20"/>
        </w:rPr>
      </w:pPr>
      <w:r w:rsidRPr="6E081401" w:rsidR="617A36BF">
        <w:rPr>
          <w:sz w:val="20"/>
          <w:szCs w:val="20"/>
        </w:rPr>
        <w:t xml:space="preserve">U </w:t>
      </w:r>
      <w:r w:rsidRPr="6E081401" w:rsidR="617A36BF">
        <w:rPr>
          <w:sz w:val="20"/>
          <w:szCs w:val="20"/>
        </w:rPr>
        <w:t>gornjem</w:t>
      </w:r>
      <w:r w:rsidRPr="6E081401" w:rsidR="617A36BF">
        <w:rPr>
          <w:sz w:val="20"/>
          <w:szCs w:val="20"/>
        </w:rPr>
        <w:t xml:space="preserve"> </w:t>
      </w:r>
      <w:r w:rsidRPr="6E081401" w:rsidR="617A36BF">
        <w:rPr>
          <w:sz w:val="20"/>
          <w:szCs w:val="20"/>
        </w:rPr>
        <w:t>desnom</w:t>
      </w:r>
      <w:r w:rsidRPr="6E081401" w:rsidR="617A36BF">
        <w:rPr>
          <w:sz w:val="20"/>
          <w:szCs w:val="20"/>
        </w:rPr>
        <w:t xml:space="preserve"> </w:t>
      </w:r>
      <w:r w:rsidRPr="6E081401" w:rsidR="617A36BF">
        <w:rPr>
          <w:sz w:val="20"/>
          <w:szCs w:val="20"/>
        </w:rPr>
        <w:t>uglu</w:t>
      </w:r>
      <w:r w:rsidRPr="6E081401" w:rsidR="617A36BF">
        <w:rPr>
          <w:sz w:val="20"/>
          <w:szCs w:val="20"/>
        </w:rPr>
        <w:t xml:space="preserve"> se </w:t>
      </w:r>
      <w:r w:rsidRPr="6E081401" w:rsidR="617A36BF">
        <w:rPr>
          <w:sz w:val="20"/>
          <w:szCs w:val="20"/>
        </w:rPr>
        <w:t>nalazi</w:t>
      </w:r>
      <w:r w:rsidRPr="6E081401" w:rsidR="617A36BF">
        <w:rPr>
          <w:sz w:val="20"/>
          <w:szCs w:val="20"/>
        </w:rPr>
        <w:t xml:space="preserve"> </w:t>
      </w:r>
      <w:r w:rsidRPr="6E081401" w:rsidR="617A36BF">
        <w:rPr>
          <w:sz w:val="20"/>
          <w:szCs w:val="20"/>
        </w:rPr>
        <w:t>dugme</w:t>
      </w:r>
      <w:r w:rsidRPr="6E081401" w:rsidR="617A36BF">
        <w:rPr>
          <w:sz w:val="20"/>
          <w:szCs w:val="20"/>
        </w:rPr>
        <w:t xml:space="preserve"> “</w:t>
      </w:r>
      <w:r w:rsidRPr="6E081401" w:rsidR="617A36BF">
        <w:rPr>
          <w:sz w:val="20"/>
          <w:szCs w:val="20"/>
        </w:rPr>
        <w:t>Zakaži</w:t>
      </w:r>
      <w:r w:rsidRPr="6E081401" w:rsidR="617A36BF">
        <w:rPr>
          <w:sz w:val="20"/>
          <w:szCs w:val="20"/>
        </w:rPr>
        <w:t xml:space="preserve"> novi pregled”. Klikom na ovo dugme se otvara forma koja je na </w:t>
      </w:r>
      <w:r w:rsidRPr="6E081401" w:rsidR="617A36BF">
        <w:rPr>
          <w:sz w:val="20"/>
          <w:szCs w:val="20"/>
        </w:rPr>
        <w:t>sledećoj</w:t>
      </w:r>
      <w:r w:rsidRPr="6E081401" w:rsidR="617A36BF">
        <w:rPr>
          <w:sz w:val="20"/>
          <w:szCs w:val="20"/>
        </w:rPr>
        <w:t xml:space="preserve"> slici.</w:t>
      </w:r>
    </w:p>
    <w:p w:rsidR="1987CDA6" w:rsidP="6E081401" w:rsidRDefault="1987CDA6" w14:paraId="7E573FD9" w14:textId="0745D698">
      <w:pPr>
        <w:pStyle w:val="Normal"/>
        <w:jc w:val="left"/>
      </w:pPr>
      <w:r w:rsidR="1987CDA6">
        <w:drawing>
          <wp:inline wp14:editId="69AE006B" wp14:anchorId="52F320C1">
            <wp:extent cx="5943600" cy="2762250"/>
            <wp:effectExtent l="0" t="0" r="0" b="0"/>
            <wp:docPr id="1958398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398675" name=""/>
                    <pic:cNvPicPr/>
                  </pic:nvPicPr>
                  <pic:blipFill>
                    <a:blip xmlns:r="http://schemas.openxmlformats.org/officeDocument/2006/relationships" r:embed="rId4027574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87CDA6" w:rsidP="6E081401" w:rsidRDefault="1987CDA6" w14:paraId="32984D0D" w14:textId="06D4404F">
      <w:pPr>
        <w:pStyle w:val="Normal"/>
        <w:jc w:val="center"/>
        <w:rPr>
          <w:sz w:val="16"/>
          <w:szCs w:val="16"/>
        </w:rPr>
      </w:pPr>
      <w:r w:rsidRPr="6E081401" w:rsidR="1987CDA6">
        <w:rPr>
          <w:sz w:val="16"/>
          <w:szCs w:val="16"/>
        </w:rPr>
        <w:t>Slika</w:t>
      </w:r>
      <w:r w:rsidRPr="6E081401" w:rsidR="1987CDA6">
        <w:rPr>
          <w:sz w:val="16"/>
          <w:szCs w:val="16"/>
        </w:rPr>
        <w:t xml:space="preserve"> 16 – </w:t>
      </w:r>
      <w:r w:rsidRPr="6E081401" w:rsidR="1987CDA6">
        <w:rPr>
          <w:sz w:val="16"/>
          <w:szCs w:val="16"/>
        </w:rPr>
        <w:t>Zakazivanje</w:t>
      </w:r>
      <w:r w:rsidRPr="6E081401" w:rsidR="1987CDA6">
        <w:rPr>
          <w:sz w:val="16"/>
          <w:szCs w:val="16"/>
        </w:rPr>
        <w:t xml:space="preserve"> </w:t>
      </w:r>
      <w:r w:rsidRPr="6E081401" w:rsidR="1987CDA6">
        <w:rPr>
          <w:sz w:val="16"/>
          <w:szCs w:val="16"/>
        </w:rPr>
        <w:t>pregleda</w:t>
      </w:r>
      <w:r w:rsidRPr="6E081401" w:rsidR="1987CDA6">
        <w:rPr>
          <w:sz w:val="16"/>
          <w:szCs w:val="16"/>
        </w:rPr>
        <w:t xml:space="preserve"> </w:t>
      </w:r>
      <w:r w:rsidRPr="6E081401" w:rsidR="1987CDA6">
        <w:rPr>
          <w:sz w:val="16"/>
          <w:szCs w:val="16"/>
        </w:rPr>
        <w:t>kod</w:t>
      </w:r>
      <w:r w:rsidRPr="6E081401" w:rsidR="1987CDA6">
        <w:rPr>
          <w:sz w:val="16"/>
          <w:szCs w:val="16"/>
        </w:rPr>
        <w:t xml:space="preserve"> </w:t>
      </w:r>
      <w:r w:rsidRPr="6E081401" w:rsidR="1987CDA6">
        <w:rPr>
          <w:sz w:val="16"/>
          <w:szCs w:val="16"/>
        </w:rPr>
        <w:t>trudnice</w:t>
      </w:r>
    </w:p>
    <w:p w:rsidR="6E081401" w:rsidP="6E081401" w:rsidRDefault="6E081401" w14:paraId="6FC7A68E" w14:textId="59BBDDD2">
      <w:pPr>
        <w:pStyle w:val="Normal"/>
        <w:jc w:val="center"/>
      </w:pPr>
    </w:p>
    <w:p w:rsidR="1987CDA6" w:rsidP="6E081401" w:rsidRDefault="1987CDA6" w14:paraId="27643981" w14:textId="6B3F0A36">
      <w:pPr>
        <w:pStyle w:val="Normal"/>
        <w:jc w:val="left"/>
        <w:rPr>
          <w:sz w:val="20"/>
          <w:szCs w:val="20"/>
        </w:rPr>
      </w:pPr>
      <w:r w:rsidRPr="6E081401" w:rsidR="1987CDA6">
        <w:rPr>
          <w:sz w:val="20"/>
          <w:szCs w:val="20"/>
        </w:rPr>
        <w:t>Potrebno</w:t>
      </w:r>
      <w:r w:rsidRPr="6E081401" w:rsidR="1987CDA6">
        <w:rPr>
          <w:sz w:val="20"/>
          <w:szCs w:val="20"/>
        </w:rPr>
        <w:t xml:space="preserve"> je </w:t>
      </w:r>
      <w:r w:rsidRPr="6E081401" w:rsidR="1987CDA6">
        <w:rPr>
          <w:sz w:val="20"/>
          <w:szCs w:val="20"/>
        </w:rPr>
        <w:t>izabrati</w:t>
      </w:r>
      <w:r w:rsidRPr="6E081401" w:rsidR="1987CDA6">
        <w:rPr>
          <w:sz w:val="20"/>
          <w:szCs w:val="20"/>
        </w:rPr>
        <w:t xml:space="preserve"> tip </w:t>
      </w:r>
      <w:r w:rsidRPr="6E081401" w:rsidR="1987CDA6">
        <w:rPr>
          <w:sz w:val="20"/>
          <w:szCs w:val="20"/>
        </w:rPr>
        <w:t>pregleda</w:t>
      </w:r>
      <w:r w:rsidRPr="6E081401" w:rsidR="1987CDA6">
        <w:rPr>
          <w:sz w:val="20"/>
          <w:szCs w:val="20"/>
        </w:rPr>
        <w:t xml:space="preserve"> </w:t>
      </w:r>
      <w:r w:rsidRPr="6E081401" w:rsidR="1987CDA6">
        <w:rPr>
          <w:sz w:val="20"/>
          <w:szCs w:val="20"/>
        </w:rPr>
        <w:t>iz</w:t>
      </w:r>
      <w:r w:rsidRPr="6E081401" w:rsidR="1987CDA6">
        <w:rPr>
          <w:sz w:val="20"/>
          <w:szCs w:val="20"/>
        </w:rPr>
        <w:t xml:space="preserve"> </w:t>
      </w:r>
      <w:r w:rsidRPr="6E081401" w:rsidR="1987CDA6">
        <w:rPr>
          <w:sz w:val="20"/>
          <w:szCs w:val="20"/>
        </w:rPr>
        <w:t>padajućeg</w:t>
      </w:r>
      <w:r w:rsidRPr="6E081401" w:rsidR="1987CDA6">
        <w:rPr>
          <w:sz w:val="20"/>
          <w:szCs w:val="20"/>
        </w:rPr>
        <w:t xml:space="preserve"> </w:t>
      </w:r>
      <w:r w:rsidRPr="6E081401" w:rsidR="1987CDA6">
        <w:rPr>
          <w:sz w:val="20"/>
          <w:szCs w:val="20"/>
        </w:rPr>
        <w:t>menija</w:t>
      </w:r>
      <w:r w:rsidRPr="6E081401" w:rsidR="1987CDA6">
        <w:rPr>
          <w:sz w:val="20"/>
          <w:szCs w:val="20"/>
        </w:rPr>
        <w:t xml:space="preserve">, </w:t>
      </w:r>
      <w:r w:rsidRPr="6E081401" w:rsidR="1987CDA6">
        <w:rPr>
          <w:sz w:val="20"/>
          <w:szCs w:val="20"/>
        </w:rPr>
        <w:t>kao</w:t>
      </w:r>
      <w:r w:rsidRPr="6E081401" w:rsidR="1987CDA6">
        <w:rPr>
          <w:sz w:val="20"/>
          <w:szCs w:val="20"/>
        </w:rPr>
        <w:t xml:space="preserve"> </w:t>
      </w:r>
      <w:r w:rsidRPr="6E081401" w:rsidR="1987CDA6">
        <w:rPr>
          <w:sz w:val="20"/>
          <w:szCs w:val="20"/>
        </w:rPr>
        <w:t>i</w:t>
      </w:r>
      <w:r w:rsidRPr="6E081401" w:rsidR="1987CDA6">
        <w:rPr>
          <w:sz w:val="20"/>
          <w:szCs w:val="20"/>
        </w:rPr>
        <w:t xml:space="preserve"> datum </w:t>
      </w:r>
      <w:r w:rsidRPr="6E081401" w:rsidR="1987CDA6">
        <w:rPr>
          <w:sz w:val="20"/>
          <w:szCs w:val="20"/>
        </w:rPr>
        <w:t>kada</w:t>
      </w:r>
      <w:r w:rsidRPr="6E081401" w:rsidR="1987CDA6">
        <w:rPr>
          <w:sz w:val="20"/>
          <w:szCs w:val="20"/>
        </w:rPr>
        <w:t xml:space="preserve"> </w:t>
      </w:r>
      <w:r w:rsidRPr="6E081401" w:rsidR="1987CDA6">
        <w:rPr>
          <w:sz w:val="20"/>
          <w:szCs w:val="20"/>
        </w:rPr>
        <w:t>želite</w:t>
      </w:r>
      <w:r w:rsidRPr="6E081401" w:rsidR="1987CDA6">
        <w:rPr>
          <w:sz w:val="20"/>
          <w:szCs w:val="20"/>
        </w:rPr>
        <w:t xml:space="preserve"> da </w:t>
      </w:r>
      <w:r w:rsidRPr="6E081401" w:rsidR="1987CDA6">
        <w:rPr>
          <w:sz w:val="20"/>
          <w:szCs w:val="20"/>
        </w:rPr>
        <w:t>zakažete</w:t>
      </w:r>
      <w:r w:rsidRPr="6E081401" w:rsidR="1987CDA6">
        <w:rPr>
          <w:sz w:val="20"/>
          <w:szCs w:val="20"/>
        </w:rPr>
        <w:t xml:space="preserve"> </w:t>
      </w:r>
      <w:r w:rsidRPr="6E081401" w:rsidR="1987CDA6">
        <w:rPr>
          <w:sz w:val="20"/>
          <w:szCs w:val="20"/>
        </w:rPr>
        <w:t>pregled</w:t>
      </w:r>
      <w:r w:rsidRPr="6E081401" w:rsidR="1987CDA6">
        <w:rPr>
          <w:sz w:val="20"/>
          <w:szCs w:val="20"/>
        </w:rPr>
        <w:t xml:space="preserve">, </w:t>
      </w:r>
      <w:r w:rsidRPr="6E081401" w:rsidR="1987CDA6">
        <w:rPr>
          <w:sz w:val="20"/>
          <w:szCs w:val="20"/>
        </w:rPr>
        <w:t>nakon</w:t>
      </w:r>
      <w:r w:rsidRPr="6E081401" w:rsidR="1987CDA6">
        <w:rPr>
          <w:sz w:val="20"/>
          <w:szCs w:val="20"/>
        </w:rPr>
        <w:t xml:space="preserve"> čega će se </w:t>
      </w:r>
      <w:r w:rsidRPr="6E081401" w:rsidR="1987CDA6">
        <w:rPr>
          <w:sz w:val="20"/>
          <w:szCs w:val="20"/>
        </w:rPr>
        <w:t>pojaviti</w:t>
      </w:r>
      <w:r w:rsidRPr="6E081401" w:rsidR="1987CDA6">
        <w:rPr>
          <w:sz w:val="20"/>
          <w:szCs w:val="20"/>
        </w:rPr>
        <w:t xml:space="preserve"> </w:t>
      </w:r>
      <w:r w:rsidRPr="6E081401" w:rsidR="1987CDA6">
        <w:rPr>
          <w:sz w:val="20"/>
          <w:szCs w:val="20"/>
        </w:rPr>
        <w:t>slobodni</w:t>
      </w:r>
      <w:r w:rsidRPr="6E081401" w:rsidR="1987CDA6">
        <w:rPr>
          <w:sz w:val="20"/>
          <w:szCs w:val="20"/>
        </w:rPr>
        <w:t xml:space="preserve"> </w:t>
      </w:r>
      <w:r w:rsidRPr="6E081401" w:rsidR="49FDD51B">
        <w:rPr>
          <w:sz w:val="20"/>
          <w:szCs w:val="20"/>
        </w:rPr>
        <w:t xml:space="preserve">termini </w:t>
      </w:r>
      <w:r w:rsidRPr="6E081401" w:rsidR="49FDD51B">
        <w:rPr>
          <w:sz w:val="20"/>
          <w:szCs w:val="20"/>
        </w:rPr>
        <w:t>kod</w:t>
      </w:r>
      <w:r w:rsidRPr="6E081401" w:rsidR="49FDD51B">
        <w:rPr>
          <w:sz w:val="20"/>
          <w:szCs w:val="20"/>
        </w:rPr>
        <w:t xml:space="preserve"> </w:t>
      </w:r>
      <w:r w:rsidRPr="6E081401" w:rsidR="49FDD51B">
        <w:rPr>
          <w:sz w:val="20"/>
          <w:szCs w:val="20"/>
        </w:rPr>
        <w:t>odabranog</w:t>
      </w:r>
      <w:r w:rsidRPr="6E081401" w:rsidR="49FDD51B">
        <w:rPr>
          <w:sz w:val="20"/>
          <w:szCs w:val="20"/>
        </w:rPr>
        <w:t xml:space="preserve"> lekara za </w:t>
      </w:r>
      <w:r w:rsidRPr="6E081401" w:rsidR="49FDD51B">
        <w:rPr>
          <w:sz w:val="20"/>
          <w:szCs w:val="20"/>
        </w:rPr>
        <w:t>odabrani</w:t>
      </w:r>
      <w:r w:rsidRPr="6E081401" w:rsidR="49FDD51B">
        <w:rPr>
          <w:sz w:val="20"/>
          <w:szCs w:val="20"/>
        </w:rPr>
        <w:t xml:space="preserve"> tip </w:t>
      </w:r>
      <w:r w:rsidRPr="6E081401" w:rsidR="49FDD51B">
        <w:rPr>
          <w:sz w:val="20"/>
          <w:szCs w:val="20"/>
        </w:rPr>
        <w:t>pregleda</w:t>
      </w:r>
      <w:r w:rsidRPr="6E081401" w:rsidR="49FDD51B">
        <w:rPr>
          <w:sz w:val="20"/>
          <w:szCs w:val="20"/>
        </w:rPr>
        <w:t xml:space="preserve"> </w:t>
      </w:r>
      <w:r w:rsidRPr="6E081401" w:rsidR="49FDD51B">
        <w:rPr>
          <w:sz w:val="20"/>
          <w:szCs w:val="20"/>
        </w:rPr>
        <w:t>i</w:t>
      </w:r>
      <w:r w:rsidRPr="6E081401" w:rsidR="49FDD51B">
        <w:rPr>
          <w:sz w:val="20"/>
          <w:szCs w:val="20"/>
        </w:rPr>
        <w:t xml:space="preserve"> datum </w:t>
      </w:r>
      <w:r w:rsidRPr="6E081401" w:rsidR="49FDD51B">
        <w:rPr>
          <w:sz w:val="20"/>
          <w:szCs w:val="20"/>
        </w:rPr>
        <w:t>kao</w:t>
      </w:r>
      <w:r w:rsidRPr="6E081401" w:rsidR="49FDD51B">
        <w:rPr>
          <w:sz w:val="20"/>
          <w:szCs w:val="20"/>
        </w:rPr>
        <w:t xml:space="preserve"> </w:t>
      </w:r>
      <w:r w:rsidRPr="6E081401" w:rsidR="49FDD51B">
        <w:rPr>
          <w:sz w:val="20"/>
          <w:szCs w:val="20"/>
        </w:rPr>
        <w:t>na</w:t>
      </w:r>
      <w:r w:rsidRPr="6E081401" w:rsidR="49FDD51B">
        <w:rPr>
          <w:sz w:val="20"/>
          <w:szCs w:val="20"/>
        </w:rPr>
        <w:t xml:space="preserve"> </w:t>
      </w:r>
      <w:r w:rsidRPr="6E081401" w:rsidR="49FDD51B">
        <w:rPr>
          <w:sz w:val="20"/>
          <w:szCs w:val="20"/>
        </w:rPr>
        <w:t>sledećoj</w:t>
      </w:r>
      <w:r w:rsidRPr="6E081401" w:rsidR="49FDD51B">
        <w:rPr>
          <w:sz w:val="20"/>
          <w:szCs w:val="20"/>
        </w:rPr>
        <w:t xml:space="preserve"> slici.</w:t>
      </w:r>
    </w:p>
    <w:p w:rsidR="504D4248" w:rsidP="6E081401" w:rsidRDefault="504D4248" w14:paraId="436CB282" w14:textId="7EB1C7D7">
      <w:pPr>
        <w:pStyle w:val="Normal"/>
        <w:jc w:val="center"/>
      </w:pPr>
      <w:r w:rsidR="504D4248">
        <w:drawing>
          <wp:inline wp14:editId="6C3AB99E" wp14:anchorId="6DB6F416">
            <wp:extent cx="5943600" cy="2790825"/>
            <wp:effectExtent l="0" t="0" r="0" b="0"/>
            <wp:docPr id="1634883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883481" name=""/>
                    <pic:cNvPicPr/>
                  </pic:nvPicPr>
                  <pic:blipFill>
                    <a:blip xmlns:r="http://schemas.openxmlformats.org/officeDocument/2006/relationships" r:embed="rId3816408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D4248" w:rsidP="6E081401" w:rsidRDefault="504D4248" w14:paraId="4B9351EE" w14:textId="4FD4E4E1">
      <w:pPr>
        <w:pStyle w:val="Normal"/>
        <w:jc w:val="center"/>
        <w:rPr>
          <w:sz w:val="16"/>
          <w:szCs w:val="16"/>
        </w:rPr>
      </w:pPr>
      <w:r w:rsidRPr="6E081401" w:rsidR="504D4248">
        <w:rPr>
          <w:sz w:val="16"/>
          <w:szCs w:val="16"/>
        </w:rPr>
        <w:t>Slika</w:t>
      </w:r>
      <w:r w:rsidRPr="6E081401" w:rsidR="504D4248">
        <w:rPr>
          <w:sz w:val="16"/>
          <w:szCs w:val="16"/>
        </w:rPr>
        <w:t xml:space="preserve"> 17 - </w:t>
      </w:r>
      <w:r w:rsidRPr="6E081401" w:rsidR="504D4248">
        <w:rPr>
          <w:sz w:val="16"/>
          <w:szCs w:val="16"/>
        </w:rPr>
        <w:t>Zakazivanje</w:t>
      </w:r>
      <w:r w:rsidRPr="6E081401" w:rsidR="504D4248">
        <w:rPr>
          <w:sz w:val="16"/>
          <w:szCs w:val="16"/>
        </w:rPr>
        <w:t xml:space="preserve"> </w:t>
      </w:r>
      <w:r w:rsidRPr="6E081401" w:rsidR="504D4248">
        <w:rPr>
          <w:sz w:val="16"/>
          <w:szCs w:val="16"/>
        </w:rPr>
        <w:t>pregleda</w:t>
      </w:r>
      <w:r w:rsidRPr="6E081401" w:rsidR="504D4248">
        <w:rPr>
          <w:sz w:val="16"/>
          <w:szCs w:val="16"/>
        </w:rPr>
        <w:t xml:space="preserve"> </w:t>
      </w:r>
      <w:r w:rsidRPr="6E081401" w:rsidR="504D4248">
        <w:rPr>
          <w:sz w:val="16"/>
          <w:szCs w:val="16"/>
        </w:rPr>
        <w:t>kod</w:t>
      </w:r>
      <w:r w:rsidRPr="6E081401" w:rsidR="504D4248">
        <w:rPr>
          <w:sz w:val="16"/>
          <w:szCs w:val="16"/>
        </w:rPr>
        <w:t xml:space="preserve"> </w:t>
      </w:r>
      <w:r w:rsidRPr="6E081401" w:rsidR="504D4248">
        <w:rPr>
          <w:sz w:val="16"/>
          <w:szCs w:val="16"/>
        </w:rPr>
        <w:t>trudnice</w:t>
      </w:r>
      <w:r w:rsidRPr="6E081401" w:rsidR="504D4248">
        <w:rPr>
          <w:sz w:val="16"/>
          <w:szCs w:val="16"/>
        </w:rPr>
        <w:t xml:space="preserve"> </w:t>
      </w:r>
      <w:r w:rsidRPr="6E081401" w:rsidR="504D4248">
        <w:rPr>
          <w:sz w:val="16"/>
          <w:szCs w:val="16"/>
        </w:rPr>
        <w:t>drugi</w:t>
      </w:r>
      <w:r w:rsidRPr="6E081401" w:rsidR="504D4248">
        <w:rPr>
          <w:sz w:val="16"/>
          <w:szCs w:val="16"/>
        </w:rPr>
        <w:t xml:space="preserve"> deo</w:t>
      </w:r>
    </w:p>
    <w:p w:rsidR="6E081401" w:rsidP="6E081401" w:rsidRDefault="6E081401" w14:paraId="58A3D06E" w14:textId="2C5585AB">
      <w:pPr>
        <w:pStyle w:val="Normal"/>
        <w:jc w:val="left"/>
        <w:rPr>
          <w:sz w:val="20"/>
          <w:szCs w:val="20"/>
        </w:rPr>
      </w:pPr>
    </w:p>
    <w:p w:rsidR="504D4248" w:rsidP="6E081401" w:rsidRDefault="504D4248" w14:paraId="003AAA75" w14:textId="42676CF1">
      <w:pPr>
        <w:pStyle w:val="Normal"/>
        <w:jc w:val="left"/>
        <w:rPr>
          <w:sz w:val="20"/>
          <w:szCs w:val="20"/>
        </w:rPr>
      </w:pPr>
      <w:r w:rsidRPr="6E081401" w:rsidR="504D4248">
        <w:rPr>
          <w:sz w:val="20"/>
          <w:szCs w:val="20"/>
        </w:rPr>
        <w:t>Nakon</w:t>
      </w:r>
      <w:r w:rsidRPr="6E081401" w:rsidR="504D4248">
        <w:rPr>
          <w:sz w:val="20"/>
          <w:szCs w:val="20"/>
        </w:rPr>
        <w:t xml:space="preserve"> </w:t>
      </w:r>
      <w:r w:rsidRPr="6E081401" w:rsidR="504D4248">
        <w:rPr>
          <w:sz w:val="20"/>
          <w:szCs w:val="20"/>
        </w:rPr>
        <w:t>odabira</w:t>
      </w:r>
      <w:r w:rsidRPr="6E081401" w:rsidR="504D4248">
        <w:rPr>
          <w:sz w:val="20"/>
          <w:szCs w:val="20"/>
        </w:rPr>
        <w:t xml:space="preserve"> </w:t>
      </w:r>
      <w:r w:rsidRPr="6E081401" w:rsidR="504D4248">
        <w:rPr>
          <w:sz w:val="20"/>
          <w:szCs w:val="20"/>
        </w:rPr>
        <w:t>konkretnog</w:t>
      </w:r>
      <w:r w:rsidRPr="6E081401" w:rsidR="504D4248">
        <w:rPr>
          <w:sz w:val="20"/>
          <w:szCs w:val="20"/>
        </w:rPr>
        <w:t xml:space="preserve"> </w:t>
      </w:r>
      <w:r w:rsidRPr="6E081401" w:rsidR="504D4248">
        <w:rPr>
          <w:sz w:val="20"/>
          <w:szCs w:val="20"/>
        </w:rPr>
        <w:t>vremena</w:t>
      </w:r>
      <w:r w:rsidRPr="6E081401" w:rsidR="504D4248">
        <w:rPr>
          <w:sz w:val="20"/>
          <w:szCs w:val="20"/>
        </w:rPr>
        <w:t xml:space="preserve"> </w:t>
      </w:r>
      <w:r w:rsidRPr="6E081401" w:rsidR="504D4248">
        <w:rPr>
          <w:sz w:val="20"/>
          <w:szCs w:val="20"/>
        </w:rPr>
        <w:t>početka</w:t>
      </w:r>
      <w:r w:rsidRPr="6E081401" w:rsidR="504D4248">
        <w:rPr>
          <w:sz w:val="20"/>
          <w:szCs w:val="20"/>
        </w:rPr>
        <w:t xml:space="preserve"> termina za </w:t>
      </w:r>
      <w:r w:rsidRPr="6E081401" w:rsidR="504D4248">
        <w:rPr>
          <w:sz w:val="20"/>
          <w:szCs w:val="20"/>
        </w:rPr>
        <w:t>prethodno</w:t>
      </w:r>
      <w:r w:rsidRPr="6E081401" w:rsidR="504D4248">
        <w:rPr>
          <w:sz w:val="20"/>
          <w:szCs w:val="20"/>
        </w:rPr>
        <w:t xml:space="preserve"> </w:t>
      </w:r>
      <w:r w:rsidRPr="6E081401" w:rsidR="504D4248">
        <w:rPr>
          <w:sz w:val="20"/>
          <w:szCs w:val="20"/>
        </w:rPr>
        <w:t>izabran</w:t>
      </w:r>
      <w:r w:rsidRPr="6E081401" w:rsidR="504D4248">
        <w:rPr>
          <w:sz w:val="20"/>
          <w:szCs w:val="20"/>
        </w:rPr>
        <w:t xml:space="preserve"> tip pregleda </w:t>
      </w:r>
      <w:r w:rsidRPr="6E081401" w:rsidR="504D4248">
        <w:rPr>
          <w:sz w:val="20"/>
          <w:szCs w:val="20"/>
        </w:rPr>
        <w:t>i</w:t>
      </w:r>
      <w:r w:rsidRPr="6E081401" w:rsidR="504D4248">
        <w:rPr>
          <w:sz w:val="20"/>
          <w:szCs w:val="20"/>
        </w:rPr>
        <w:t xml:space="preserve"> datum, </w:t>
      </w:r>
      <w:r w:rsidRPr="6E081401" w:rsidR="504D4248">
        <w:rPr>
          <w:sz w:val="20"/>
          <w:szCs w:val="20"/>
        </w:rPr>
        <w:t>potrebno</w:t>
      </w:r>
      <w:r w:rsidRPr="6E081401" w:rsidR="504D4248">
        <w:rPr>
          <w:sz w:val="20"/>
          <w:szCs w:val="20"/>
        </w:rPr>
        <w:t xml:space="preserve"> je </w:t>
      </w:r>
      <w:r w:rsidRPr="6E081401" w:rsidR="504D4248">
        <w:rPr>
          <w:sz w:val="20"/>
          <w:szCs w:val="20"/>
        </w:rPr>
        <w:t>kliknuti</w:t>
      </w:r>
      <w:r w:rsidRPr="6E081401" w:rsidR="504D4248">
        <w:rPr>
          <w:sz w:val="20"/>
          <w:szCs w:val="20"/>
        </w:rPr>
        <w:t xml:space="preserve"> </w:t>
      </w:r>
      <w:r w:rsidRPr="6E081401" w:rsidR="504D4248">
        <w:rPr>
          <w:sz w:val="20"/>
          <w:szCs w:val="20"/>
        </w:rPr>
        <w:t>dugme</w:t>
      </w:r>
      <w:r w:rsidRPr="6E081401" w:rsidR="504D4248">
        <w:rPr>
          <w:sz w:val="20"/>
          <w:szCs w:val="20"/>
        </w:rPr>
        <w:t xml:space="preserve"> “</w:t>
      </w:r>
      <w:r w:rsidRPr="6E081401" w:rsidR="504D4248">
        <w:rPr>
          <w:sz w:val="20"/>
          <w:szCs w:val="20"/>
        </w:rPr>
        <w:t>Zakaži</w:t>
      </w:r>
      <w:r w:rsidRPr="6E081401" w:rsidR="504D4248">
        <w:rPr>
          <w:sz w:val="20"/>
          <w:szCs w:val="20"/>
        </w:rPr>
        <w:t xml:space="preserve"> </w:t>
      </w:r>
      <w:r w:rsidRPr="6E081401" w:rsidR="504D4248">
        <w:rPr>
          <w:sz w:val="20"/>
          <w:szCs w:val="20"/>
        </w:rPr>
        <w:t>termin</w:t>
      </w:r>
      <w:r w:rsidRPr="6E081401" w:rsidR="504D4248">
        <w:rPr>
          <w:sz w:val="20"/>
          <w:szCs w:val="20"/>
        </w:rPr>
        <w:t xml:space="preserve">” </w:t>
      </w:r>
      <w:r w:rsidRPr="6E081401" w:rsidR="504D4248">
        <w:rPr>
          <w:sz w:val="20"/>
          <w:szCs w:val="20"/>
        </w:rPr>
        <w:t>nakon</w:t>
      </w:r>
      <w:r w:rsidRPr="6E081401" w:rsidR="504D4248">
        <w:rPr>
          <w:sz w:val="20"/>
          <w:szCs w:val="20"/>
        </w:rPr>
        <w:t xml:space="preserve"> </w:t>
      </w:r>
      <w:r w:rsidRPr="6E081401" w:rsidR="504D4248">
        <w:rPr>
          <w:sz w:val="20"/>
          <w:szCs w:val="20"/>
        </w:rPr>
        <w:t>čega</w:t>
      </w:r>
      <w:r w:rsidRPr="6E081401" w:rsidR="504D4248">
        <w:rPr>
          <w:sz w:val="20"/>
          <w:szCs w:val="20"/>
        </w:rPr>
        <w:t xml:space="preserve"> je </w:t>
      </w:r>
      <w:r w:rsidRPr="6E081401" w:rsidR="504D4248">
        <w:rPr>
          <w:sz w:val="20"/>
          <w:szCs w:val="20"/>
        </w:rPr>
        <w:t>zahtev</w:t>
      </w:r>
      <w:r w:rsidRPr="6E081401" w:rsidR="504D4248">
        <w:rPr>
          <w:sz w:val="20"/>
          <w:szCs w:val="20"/>
        </w:rPr>
        <w:t xml:space="preserve"> za preg</w:t>
      </w:r>
      <w:r w:rsidRPr="6E081401" w:rsidR="2F3169F4">
        <w:rPr>
          <w:sz w:val="20"/>
          <w:szCs w:val="20"/>
        </w:rPr>
        <w:t xml:space="preserve">led </w:t>
      </w:r>
      <w:r w:rsidRPr="6E081401" w:rsidR="2F3169F4">
        <w:rPr>
          <w:sz w:val="20"/>
          <w:szCs w:val="20"/>
        </w:rPr>
        <w:t>uspešno</w:t>
      </w:r>
      <w:r w:rsidRPr="6E081401" w:rsidR="2F3169F4">
        <w:rPr>
          <w:sz w:val="20"/>
          <w:szCs w:val="20"/>
        </w:rPr>
        <w:t xml:space="preserve"> </w:t>
      </w:r>
      <w:r w:rsidRPr="6E081401" w:rsidR="2F3169F4">
        <w:rPr>
          <w:sz w:val="20"/>
          <w:szCs w:val="20"/>
        </w:rPr>
        <w:t>poslat</w:t>
      </w:r>
      <w:r w:rsidRPr="6E081401" w:rsidR="2F3169F4">
        <w:rPr>
          <w:sz w:val="20"/>
          <w:szCs w:val="20"/>
        </w:rPr>
        <w:t xml:space="preserve"> </w:t>
      </w:r>
      <w:r w:rsidRPr="6E081401" w:rsidR="2F3169F4">
        <w:rPr>
          <w:sz w:val="20"/>
          <w:szCs w:val="20"/>
        </w:rPr>
        <w:t>lekaru</w:t>
      </w:r>
      <w:r w:rsidRPr="6E081401" w:rsidR="2F3169F4">
        <w:rPr>
          <w:sz w:val="20"/>
          <w:szCs w:val="20"/>
        </w:rPr>
        <w:t>.</w:t>
      </w:r>
    </w:p>
    <w:p w:rsidR="6E081401" w:rsidP="6E081401" w:rsidRDefault="6E081401" w14:paraId="4521E6F8" w14:textId="589933A5">
      <w:pPr>
        <w:pStyle w:val="Normal"/>
        <w:jc w:val="left"/>
        <w:rPr>
          <w:sz w:val="20"/>
          <w:szCs w:val="20"/>
        </w:rPr>
      </w:pPr>
    </w:p>
    <w:p w:rsidR="2F3169F4" w:rsidP="6E081401" w:rsidRDefault="2F3169F4" w14:paraId="461C8F9D" w14:textId="45A6DA18">
      <w:pPr>
        <w:pStyle w:val="Normal"/>
        <w:jc w:val="left"/>
        <w:rPr>
          <w:sz w:val="20"/>
          <w:szCs w:val="20"/>
        </w:rPr>
      </w:pPr>
      <w:r w:rsidRPr="6E081401" w:rsidR="2F3169F4">
        <w:rPr>
          <w:sz w:val="20"/>
          <w:szCs w:val="20"/>
        </w:rPr>
        <w:t xml:space="preserve">Na početnoj </w:t>
      </w:r>
      <w:r w:rsidRPr="6E081401" w:rsidR="2F3169F4">
        <w:rPr>
          <w:sz w:val="20"/>
          <w:szCs w:val="20"/>
        </w:rPr>
        <w:t>strani</w:t>
      </w:r>
      <w:r w:rsidRPr="6E081401" w:rsidR="2F3169F4">
        <w:rPr>
          <w:sz w:val="20"/>
          <w:szCs w:val="20"/>
        </w:rPr>
        <w:t xml:space="preserve"> se nalazi </w:t>
      </w:r>
      <w:r w:rsidRPr="6E081401" w:rsidR="2F3169F4">
        <w:rPr>
          <w:sz w:val="20"/>
          <w:szCs w:val="20"/>
        </w:rPr>
        <w:t>prikaz</w:t>
      </w:r>
      <w:r w:rsidRPr="6E081401" w:rsidR="2F3169F4">
        <w:rPr>
          <w:sz w:val="20"/>
          <w:szCs w:val="20"/>
        </w:rPr>
        <w:t xml:space="preserve"> </w:t>
      </w:r>
      <w:r w:rsidRPr="6E081401" w:rsidR="2F3169F4">
        <w:rPr>
          <w:sz w:val="20"/>
          <w:szCs w:val="20"/>
        </w:rPr>
        <w:t>izabranog</w:t>
      </w:r>
      <w:r w:rsidRPr="6E081401" w:rsidR="2F3169F4">
        <w:rPr>
          <w:sz w:val="20"/>
          <w:szCs w:val="20"/>
        </w:rPr>
        <w:t xml:space="preserve"> </w:t>
      </w:r>
      <w:r w:rsidRPr="6E081401" w:rsidR="2F3169F4">
        <w:rPr>
          <w:sz w:val="20"/>
          <w:szCs w:val="20"/>
        </w:rPr>
        <w:t>lekara</w:t>
      </w:r>
      <w:r w:rsidRPr="6E081401" w:rsidR="2F3169F4">
        <w:rPr>
          <w:sz w:val="20"/>
          <w:szCs w:val="20"/>
        </w:rPr>
        <w:t xml:space="preserve">, </w:t>
      </w:r>
      <w:r w:rsidRPr="6E081401" w:rsidR="2F3169F4">
        <w:rPr>
          <w:sz w:val="20"/>
          <w:szCs w:val="20"/>
        </w:rPr>
        <w:t>dok</w:t>
      </w:r>
      <w:r w:rsidRPr="6E081401" w:rsidR="2F3169F4">
        <w:rPr>
          <w:sz w:val="20"/>
          <w:szCs w:val="20"/>
        </w:rPr>
        <w:t xml:space="preserve"> u </w:t>
      </w:r>
      <w:r w:rsidRPr="6E081401" w:rsidR="2F3169F4">
        <w:rPr>
          <w:sz w:val="20"/>
          <w:szCs w:val="20"/>
        </w:rPr>
        <w:t>slučaju</w:t>
      </w:r>
      <w:r w:rsidRPr="6E081401" w:rsidR="2F3169F4">
        <w:rPr>
          <w:sz w:val="20"/>
          <w:szCs w:val="20"/>
        </w:rPr>
        <w:t xml:space="preserve"> da </w:t>
      </w:r>
      <w:r w:rsidRPr="6E081401" w:rsidR="0B895981">
        <w:rPr>
          <w:sz w:val="20"/>
          <w:szCs w:val="20"/>
        </w:rPr>
        <w:t xml:space="preserve">porodilja </w:t>
      </w:r>
      <w:r w:rsidRPr="6E081401" w:rsidR="0B895981">
        <w:rPr>
          <w:sz w:val="20"/>
          <w:szCs w:val="20"/>
        </w:rPr>
        <w:t>nema</w:t>
      </w:r>
      <w:r w:rsidRPr="6E081401" w:rsidR="0B895981">
        <w:rPr>
          <w:sz w:val="20"/>
          <w:szCs w:val="20"/>
        </w:rPr>
        <w:t xml:space="preserve"> </w:t>
      </w:r>
      <w:r w:rsidRPr="6E081401" w:rsidR="0B895981">
        <w:rPr>
          <w:sz w:val="20"/>
          <w:szCs w:val="20"/>
        </w:rPr>
        <w:t>odabranog</w:t>
      </w:r>
      <w:r w:rsidRPr="6E081401" w:rsidR="0B895981">
        <w:rPr>
          <w:sz w:val="20"/>
          <w:szCs w:val="20"/>
        </w:rPr>
        <w:t xml:space="preserve"> </w:t>
      </w:r>
      <w:r w:rsidRPr="6E081401" w:rsidR="0B895981">
        <w:rPr>
          <w:sz w:val="20"/>
          <w:szCs w:val="20"/>
        </w:rPr>
        <w:t>lekara</w:t>
      </w:r>
      <w:r w:rsidRPr="6E081401" w:rsidR="0B895981">
        <w:rPr>
          <w:sz w:val="20"/>
          <w:szCs w:val="20"/>
        </w:rPr>
        <w:t xml:space="preserve"> </w:t>
      </w:r>
      <w:r w:rsidRPr="6E081401" w:rsidR="0B895981">
        <w:rPr>
          <w:sz w:val="20"/>
          <w:szCs w:val="20"/>
        </w:rPr>
        <w:t>prikazuje</w:t>
      </w:r>
      <w:r w:rsidRPr="6E081401" w:rsidR="0B895981">
        <w:rPr>
          <w:sz w:val="20"/>
          <w:szCs w:val="20"/>
        </w:rPr>
        <w:t xml:space="preserve"> se deo ekrana kao na sledećoj slici.</w:t>
      </w:r>
    </w:p>
    <w:p w:rsidR="18AC7280" w:rsidP="6E081401" w:rsidRDefault="18AC7280" w14:paraId="728F948F" w14:textId="4BE6BC5B">
      <w:pPr>
        <w:pStyle w:val="Normal"/>
      </w:pPr>
      <w:r w:rsidR="18AC7280">
        <w:drawing>
          <wp:inline wp14:editId="789C1203" wp14:anchorId="19478994">
            <wp:extent cx="5943600" cy="285750"/>
            <wp:effectExtent l="0" t="0" r="0" b="0"/>
            <wp:docPr id="1209234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234920" name=""/>
                    <pic:cNvPicPr/>
                  </pic:nvPicPr>
                  <pic:blipFill>
                    <a:blip xmlns:r="http://schemas.openxmlformats.org/officeDocument/2006/relationships" r:embed="rId8302131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DBD07" w:rsidP="6E081401" w:rsidRDefault="0E1DBD07" w14:paraId="03244FB5" w14:textId="00CC8013">
      <w:pPr>
        <w:pStyle w:val="Normal"/>
        <w:jc w:val="center"/>
        <w:rPr>
          <w:sz w:val="16"/>
          <w:szCs w:val="16"/>
        </w:rPr>
      </w:pPr>
      <w:r w:rsidRPr="6E081401" w:rsidR="0E1DBD07">
        <w:rPr>
          <w:sz w:val="16"/>
          <w:szCs w:val="16"/>
        </w:rPr>
        <w:t>Slika</w:t>
      </w:r>
      <w:r w:rsidRPr="6E081401" w:rsidR="0E1DBD07">
        <w:rPr>
          <w:sz w:val="16"/>
          <w:szCs w:val="16"/>
        </w:rPr>
        <w:t xml:space="preserve"> 18 – </w:t>
      </w:r>
      <w:r w:rsidRPr="6E081401" w:rsidR="0E1DBD07">
        <w:rPr>
          <w:sz w:val="16"/>
          <w:szCs w:val="16"/>
        </w:rPr>
        <w:t>Nije</w:t>
      </w:r>
      <w:r w:rsidRPr="6E081401" w:rsidR="0E1DBD07">
        <w:rPr>
          <w:sz w:val="16"/>
          <w:szCs w:val="16"/>
        </w:rPr>
        <w:t xml:space="preserve"> </w:t>
      </w:r>
      <w:r w:rsidRPr="6E081401" w:rsidR="0E1DBD07">
        <w:rPr>
          <w:sz w:val="16"/>
          <w:szCs w:val="16"/>
        </w:rPr>
        <w:t>izabran</w:t>
      </w:r>
      <w:r w:rsidRPr="6E081401" w:rsidR="0E1DBD07">
        <w:rPr>
          <w:sz w:val="16"/>
          <w:szCs w:val="16"/>
        </w:rPr>
        <w:t xml:space="preserve"> lekar</w:t>
      </w:r>
    </w:p>
    <w:p w:rsidR="6E081401" w:rsidP="6E081401" w:rsidRDefault="6E081401" w14:paraId="6DDA07A2" w14:textId="3BC4FD81">
      <w:pPr>
        <w:pStyle w:val="Normal"/>
        <w:jc w:val="center"/>
        <w:rPr>
          <w:sz w:val="16"/>
          <w:szCs w:val="16"/>
        </w:rPr>
      </w:pPr>
    </w:p>
    <w:p w:rsidR="0E1DBD07" w:rsidP="6E081401" w:rsidRDefault="0E1DBD07" w14:paraId="0AFA34D9" w14:textId="747FC3A1">
      <w:pPr>
        <w:pStyle w:val="Normal"/>
        <w:jc w:val="left"/>
        <w:rPr>
          <w:sz w:val="20"/>
          <w:szCs w:val="20"/>
        </w:rPr>
      </w:pPr>
      <w:r w:rsidRPr="6E081401" w:rsidR="0E1DBD07">
        <w:rPr>
          <w:sz w:val="20"/>
          <w:szCs w:val="20"/>
        </w:rPr>
        <w:t>Moguće</w:t>
      </w:r>
      <w:r w:rsidRPr="6E081401" w:rsidR="0E1DBD07">
        <w:rPr>
          <w:sz w:val="20"/>
          <w:szCs w:val="20"/>
        </w:rPr>
        <w:t xml:space="preserve"> je </w:t>
      </w:r>
      <w:r w:rsidRPr="6E081401" w:rsidR="0E1DBD07">
        <w:rPr>
          <w:sz w:val="20"/>
          <w:szCs w:val="20"/>
        </w:rPr>
        <w:t>kliknuti</w:t>
      </w:r>
      <w:r w:rsidRPr="6E081401" w:rsidR="0E1DBD07">
        <w:rPr>
          <w:sz w:val="20"/>
          <w:szCs w:val="20"/>
        </w:rPr>
        <w:t xml:space="preserve"> </w:t>
      </w:r>
      <w:r w:rsidRPr="6E081401" w:rsidR="0E1DBD07">
        <w:rPr>
          <w:sz w:val="20"/>
          <w:szCs w:val="20"/>
        </w:rPr>
        <w:t>na</w:t>
      </w:r>
      <w:r w:rsidRPr="6E081401" w:rsidR="0E1DBD07">
        <w:rPr>
          <w:sz w:val="20"/>
          <w:szCs w:val="20"/>
        </w:rPr>
        <w:t xml:space="preserve"> dugme “Izaberi </w:t>
      </w:r>
      <w:r w:rsidRPr="6E081401" w:rsidR="0E1DBD07">
        <w:rPr>
          <w:sz w:val="20"/>
          <w:szCs w:val="20"/>
        </w:rPr>
        <w:t>lekara</w:t>
      </w:r>
      <w:r w:rsidRPr="6E081401" w:rsidR="0E1DBD07">
        <w:rPr>
          <w:sz w:val="20"/>
          <w:szCs w:val="20"/>
        </w:rPr>
        <w:t xml:space="preserve">” </w:t>
      </w:r>
      <w:r w:rsidRPr="6E081401" w:rsidR="0E1DBD07">
        <w:rPr>
          <w:sz w:val="20"/>
          <w:szCs w:val="20"/>
        </w:rPr>
        <w:t>gde</w:t>
      </w:r>
      <w:r w:rsidRPr="6E081401" w:rsidR="0E1DBD07">
        <w:rPr>
          <w:sz w:val="20"/>
          <w:szCs w:val="20"/>
        </w:rPr>
        <w:t xml:space="preserve"> se </w:t>
      </w:r>
      <w:r w:rsidRPr="6E081401" w:rsidR="0E1DBD07">
        <w:rPr>
          <w:sz w:val="20"/>
          <w:szCs w:val="20"/>
        </w:rPr>
        <w:t>prikazuje</w:t>
      </w:r>
      <w:r w:rsidRPr="6E081401" w:rsidR="0E1DBD07">
        <w:rPr>
          <w:sz w:val="20"/>
          <w:szCs w:val="20"/>
        </w:rPr>
        <w:t xml:space="preserve"> forma </w:t>
      </w:r>
      <w:r w:rsidRPr="6E081401" w:rsidR="1D61798A">
        <w:rPr>
          <w:sz w:val="20"/>
          <w:szCs w:val="20"/>
        </w:rPr>
        <w:t>kao</w:t>
      </w:r>
      <w:r w:rsidRPr="6E081401" w:rsidR="1D61798A">
        <w:rPr>
          <w:sz w:val="20"/>
          <w:szCs w:val="20"/>
        </w:rPr>
        <w:t xml:space="preserve"> </w:t>
      </w:r>
      <w:r w:rsidRPr="6E081401" w:rsidR="0E1DBD07">
        <w:rPr>
          <w:sz w:val="20"/>
          <w:szCs w:val="20"/>
        </w:rPr>
        <w:t>na</w:t>
      </w:r>
      <w:r w:rsidRPr="6E081401" w:rsidR="0E1DBD07">
        <w:rPr>
          <w:sz w:val="20"/>
          <w:szCs w:val="20"/>
        </w:rPr>
        <w:t xml:space="preserve"> </w:t>
      </w:r>
      <w:r w:rsidRPr="6E081401" w:rsidR="0E1DBD07">
        <w:rPr>
          <w:sz w:val="20"/>
          <w:szCs w:val="20"/>
        </w:rPr>
        <w:t>sledećoj</w:t>
      </w:r>
      <w:r w:rsidRPr="6E081401" w:rsidR="0E1DBD07">
        <w:rPr>
          <w:sz w:val="20"/>
          <w:szCs w:val="20"/>
        </w:rPr>
        <w:t xml:space="preserve"> </w:t>
      </w:r>
      <w:r w:rsidRPr="6E081401" w:rsidR="0E1DBD07">
        <w:rPr>
          <w:sz w:val="20"/>
          <w:szCs w:val="20"/>
        </w:rPr>
        <w:t>slici</w:t>
      </w:r>
      <w:r w:rsidRPr="6E081401" w:rsidR="5B241B76">
        <w:rPr>
          <w:sz w:val="20"/>
          <w:szCs w:val="20"/>
        </w:rPr>
        <w:t>.</w:t>
      </w:r>
    </w:p>
    <w:p w:rsidR="018A2D96" w:rsidP="6E081401" w:rsidRDefault="018A2D96" w14:paraId="5E4D29CA" w14:textId="15AEB7C1">
      <w:pPr>
        <w:pStyle w:val="Normal"/>
        <w:jc w:val="center"/>
      </w:pPr>
      <w:r w:rsidR="018A2D96">
        <w:drawing>
          <wp:inline wp14:editId="143D292E" wp14:anchorId="168AE151">
            <wp:extent cx="2067214" cy="1583144"/>
            <wp:effectExtent l="0" t="0" r="0" b="0"/>
            <wp:docPr id="695925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925536" name=""/>
                    <pic:cNvPicPr/>
                  </pic:nvPicPr>
                  <pic:blipFill>
                    <a:blip xmlns:r="http://schemas.openxmlformats.org/officeDocument/2006/relationships" r:embed="rId2127768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7214" cy="158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A2D96" w:rsidP="6E081401" w:rsidRDefault="018A2D96" w14:paraId="5B5C5D0B" w14:textId="52FA85BB">
      <w:pPr>
        <w:pStyle w:val="Normal"/>
        <w:jc w:val="center"/>
        <w:rPr>
          <w:sz w:val="16"/>
          <w:szCs w:val="16"/>
        </w:rPr>
      </w:pPr>
      <w:r w:rsidRPr="6C3EF4D3" w:rsidR="018A2D96">
        <w:rPr>
          <w:sz w:val="16"/>
          <w:szCs w:val="16"/>
        </w:rPr>
        <w:t>Slika</w:t>
      </w:r>
      <w:r w:rsidRPr="6C3EF4D3" w:rsidR="018A2D96">
        <w:rPr>
          <w:sz w:val="16"/>
          <w:szCs w:val="16"/>
        </w:rPr>
        <w:t xml:space="preserve"> 18 – Odabir </w:t>
      </w:r>
      <w:r w:rsidRPr="6C3EF4D3" w:rsidR="018A2D96">
        <w:rPr>
          <w:sz w:val="16"/>
          <w:szCs w:val="16"/>
        </w:rPr>
        <w:t>lekara</w:t>
      </w:r>
    </w:p>
    <w:p w:rsidR="6C3EF4D3" w:rsidP="6C3EF4D3" w:rsidRDefault="6C3EF4D3" w14:paraId="145336E8" w14:textId="129B247A">
      <w:pPr>
        <w:pStyle w:val="Normal"/>
        <w:jc w:val="center"/>
        <w:rPr>
          <w:sz w:val="16"/>
          <w:szCs w:val="16"/>
        </w:rPr>
      </w:pPr>
    </w:p>
    <w:p w:rsidR="018A2D96" w:rsidP="6E081401" w:rsidRDefault="018A2D96" w14:paraId="25EC2861" w14:textId="6D9AA77C">
      <w:pPr>
        <w:pStyle w:val="Normal"/>
        <w:jc w:val="left"/>
        <w:rPr>
          <w:sz w:val="20"/>
          <w:szCs w:val="20"/>
        </w:rPr>
      </w:pPr>
      <w:r w:rsidRPr="6E081401" w:rsidR="018A2D96">
        <w:rPr>
          <w:sz w:val="20"/>
          <w:szCs w:val="20"/>
        </w:rPr>
        <w:t xml:space="preserve">Pojavljuje se </w:t>
      </w:r>
      <w:r w:rsidRPr="6E081401" w:rsidR="018A2D96">
        <w:rPr>
          <w:sz w:val="20"/>
          <w:szCs w:val="20"/>
        </w:rPr>
        <w:t>lista</w:t>
      </w:r>
      <w:r w:rsidRPr="6E081401" w:rsidR="018A2D96">
        <w:rPr>
          <w:sz w:val="20"/>
          <w:szCs w:val="20"/>
        </w:rPr>
        <w:t xml:space="preserve"> svih lekara </w:t>
      </w:r>
      <w:r w:rsidRPr="6E081401" w:rsidR="018A2D96">
        <w:rPr>
          <w:sz w:val="20"/>
          <w:szCs w:val="20"/>
        </w:rPr>
        <w:t>i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klikom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na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jednom</w:t>
      </w:r>
      <w:r w:rsidRPr="6E081401" w:rsidR="018A2D96">
        <w:rPr>
          <w:sz w:val="20"/>
          <w:szCs w:val="20"/>
        </w:rPr>
        <w:t xml:space="preserve"> od </w:t>
      </w:r>
      <w:r w:rsidRPr="6E081401" w:rsidR="018A2D96">
        <w:rPr>
          <w:sz w:val="20"/>
          <w:szCs w:val="20"/>
        </w:rPr>
        <w:t>njih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lekar</w:t>
      </w:r>
      <w:r w:rsidRPr="6E081401" w:rsidR="018A2D96">
        <w:rPr>
          <w:sz w:val="20"/>
          <w:szCs w:val="20"/>
        </w:rPr>
        <w:t xml:space="preserve"> je </w:t>
      </w:r>
      <w:r w:rsidRPr="6E081401" w:rsidR="018A2D96">
        <w:rPr>
          <w:sz w:val="20"/>
          <w:szCs w:val="20"/>
        </w:rPr>
        <w:t>odabran</w:t>
      </w:r>
      <w:r w:rsidRPr="6E081401" w:rsidR="018A2D96">
        <w:rPr>
          <w:sz w:val="20"/>
          <w:szCs w:val="20"/>
        </w:rPr>
        <w:t xml:space="preserve">, </w:t>
      </w:r>
      <w:r w:rsidRPr="6E081401" w:rsidR="018A2D96">
        <w:rPr>
          <w:sz w:val="20"/>
          <w:szCs w:val="20"/>
        </w:rPr>
        <w:t>nakon</w:t>
      </w:r>
      <w:r w:rsidRPr="6E081401" w:rsidR="018A2D96">
        <w:rPr>
          <w:sz w:val="20"/>
          <w:szCs w:val="20"/>
        </w:rPr>
        <w:t xml:space="preserve"> čega se prikazuje </w:t>
      </w:r>
      <w:r w:rsidRPr="6E081401" w:rsidR="018A2D96">
        <w:rPr>
          <w:sz w:val="20"/>
          <w:szCs w:val="20"/>
        </w:rPr>
        <w:t>njegovo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ime</w:t>
      </w:r>
      <w:r w:rsidRPr="6E081401" w:rsidR="018A2D96">
        <w:rPr>
          <w:sz w:val="20"/>
          <w:szCs w:val="20"/>
        </w:rPr>
        <w:t xml:space="preserve"> kao </w:t>
      </w:r>
      <w:r w:rsidRPr="6E081401" w:rsidR="018A2D96">
        <w:rPr>
          <w:sz w:val="20"/>
          <w:szCs w:val="20"/>
        </w:rPr>
        <w:t>na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slici</w:t>
      </w:r>
      <w:r w:rsidRPr="6E081401" w:rsidR="018A2D96">
        <w:rPr>
          <w:sz w:val="20"/>
          <w:szCs w:val="20"/>
        </w:rPr>
        <w:t xml:space="preserve"> 15.</w:t>
      </w:r>
    </w:p>
    <w:p w:rsidR="6E081401" w:rsidP="6E081401" w:rsidRDefault="6E081401" w14:paraId="0AEA1BA3" w14:textId="47506C9F">
      <w:pPr>
        <w:pStyle w:val="Normal"/>
        <w:jc w:val="left"/>
        <w:rPr>
          <w:sz w:val="20"/>
          <w:szCs w:val="20"/>
        </w:rPr>
      </w:pPr>
    </w:p>
    <w:p w:rsidR="018A2D96" w:rsidP="6E081401" w:rsidRDefault="018A2D96" w14:paraId="08FF510E" w14:textId="6429104D">
      <w:pPr>
        <w:pStyle w:val="Normal"/>
        <w:jc w:val="left"/>
        <w:rPr>
          <w:sz w:val="20"/>
          <w:szCs w:val="20"/>
        </w:rPr>
      </w:pPr>
      <w:r w:rsidRPr="6E081401" w:rsidR="018A2D96">
        <w:rPr>
          <w:sz w:val="20"/>
          <w:szCs w:val="20"/>
        </w:rPr>
        <w:t>Ukoliko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porodilja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ima</w:t>
      </w:r>
      <w:r w:rsidRPr="6E081401" w:rsidR="018A2D96">
        <w:rPr>
          <w:sz w:val="20"/>
          <w:szCs w:val="20"/>
        </w:rPr>
        <w:t xml:space="preserve"> odabranog </w:t>
      </w:r>
      <w:r w:rsidRPr="6E081401" w:rsidR="018A2D96">
        <w:rPr>
          <w:sz w:val="20"/>
          <w:szCs w:val="20"/>
        </w:rPr>
        <w:t>lekara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pojavljuje</w:t>
      </w:r>
      <w:r w:rsidRPr="6E081401" w:rsidR="018A2D96">
        <w:rPr>
          <w:sz w:val="20"/>
          <w:szCs w:val="20"/>
        </w:rPr>
        <w:t xml:space="preserve"> se </w:t>
      </w:r>
      <w:r w:rsidRPr="6E081401" w:rsidR="018A2D96">
        <w:rPr>
          <w:sz w:val="20"/>
          <w:szCs w:val="20"/>
        </w:rPr>
        <w:t>dugme</w:t>
      </w:r>
      <w:r w:rsidRPr="6E081401" w:rsidR="018A2D96">
        <w:rPr>
          <w:sz w:val="20"/>
          <w:szCs w:val="20"/>
        </w:rPr>
        <w:t xml:space="preserve"> “</w:t>
      </w:r>
      <w:r w:rsidRPr="6E081401" w:rsidR="018A2D96">
        <w:rPr>
          <w:sz w:val="20"/>
          <w:szCs w:val="20"/>
        </w:rPr>
        <w:t>Promeni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lekara</w:t>
      </w:r>
      <w:r w:rsidRPr="6E081401" w:rsidR="018A2D96">
        <w:rPr>
          <w:sz w:val="20"/>
          <w:szCs w:val="20"/>
        </w:rPr>
        <w:t xml:space="preserve">” </w:t>
      </w:r>
      <w:r w:rsidRPr="6E081401" w:rsidR="018A2D96">
        <w:rPr>
          <w:sz w:val="20"/>
          <w:szCs w:val="20"/>
        </w:rPr>
        <w:t>koje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porodilji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daje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mogućnost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promene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lekara</w:t>
      </w:r>
      <w:r w:rsidRPr="6E081401" w:rsidR="018A2D96">
        <w:rPr>
          <w:sz w:val="20"/>
          <w:szCs w:val="20"/>
        </w:rPr>
        <w:t xml:space="preserve">. </w:t>
      </w:r>
      <w:r w:rsidRPr="6E081401" w:rsidR="018A2D96">
        <w:rPr>
          <w:sz w:val="20"/>
          <w:szCs w:val="20"/>
        </w:rPr>
        <w:t>Klikom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na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ove</w:t>
      </w:r>
      <w:r w:rsidRPr="6E081401" w:rsidR="018A2D96">
        <w:rPr>
          <w:sz w:val="20"/>
          <w:szCs w:val="20"/>
        </w:rPr>
        <w:t xml:space="preserve"> </w:t>
      </w:r>
      <w:r w:rsidRPr="6E081401" w:rsidR="018A2D96">
        <w:rPr>
          <w:sz w:val="20"/>
          <w:szCs w:val="20"/>
        </w:rPr>
        <w:t>dugme</w:t>
      </w:r>
      <w:r w:rsidRPr="6E081401" w:rsidR="018A2D96">
        <w:rPr>
          <w:sz w:val="20"/>
          <w:szCs w:val="20"/>
        </w:rPr>
        <w:t xml:space="preserve"> se </w:t>
      </w:r>
      <w:r w:rsidRPr="6E081401" w:rsidR="018A2D96">
        <w:rPr>
          <w:sz w:val="20"/>
          <w:szCs w:val="20"/>
        </w:rPr>
        <w:t>pojavljuje</w:t>
      </w:r>
      <w:r w:rsidRPr="6E081401" w:rsidR="018A2D96">
        <w:rPr>
          <w:sz w:val="20"/>
          <w:szCs w:val="20"/>
        </w:rPr>
        <w:t xml:space="preserve"> ista forma </w:t>
      </w:r>
      <w:r w:rsidRPr="6E081401" w:rsidR="367C381F">
        <w:rPr>
          <w:sz w:val="20"/>
          <w:szCs w:val="20"/>
        </w:rPr>
        <w:t xml:space="preserve">kao </w:t>
      </w:r>
      <w:r w:rsidRPr="6E081401" w:rsidR="367C381F">
        <w:rPr>
          <w:sz w:val="20"/>
          <w:szCs w:val="20"/>
        </w:rPr>
        <w:t>na</w:t>
      </w:r>
      <w:r w:rsidRPr="6E081401" w:rsidR="367C381F">
        <w:rPr>
          <w:sz w:val="20"/>
          <w:szCs w:val="20"/>
        </w:rPr>
        <w:t xml:space="preserve"> </w:t>
      </w:r>
      <w:r w:rsidRPr="6E081401" w:rsidR="367C381F">
        <w:rPr>
          <w:sz w:val="20"/>
          <w:szCs w:val="20"/>
        </w:rPr>
        <w:t>slici</w:t>
      </w:r>
      <w:r w:rsidRPr="6E081401" w:rsidR="367C381F">
        <w:rPr>
          <w:sz w:val="20"/>
          <w:szCs w:val="20"/>
        </w:rPr>
        <w:t xml:space="preserve"> 18.</w:t>
      </w:r>
    </w:p>
    <w:p w:rsidR="6E081401" w:rsidP="6E081401" w:rsidRDefault="6E081401" w14:paraId="56025732" w14:textId="70E982FB">
      <w:pPr>
        <w:pStyle w:val="Normal"/>
        <w:jc w:val="left"/>
        <w:rPr>
          <w:sz w:val="20"/>
          <w:szCs w:val="20"/>
        </w:rPr>
      </w:pPr>
    </w:p>
    <w:p w:rsidR="367C381F" w:rsidP="6E081401" w:rsidRDefault="367C381F" w14:paraId="5B0B33D0" w14:textId="6FDF6E67">
      <w:pPr>
        <w:pStyle w:val="Normal"/>
        <w:jc w:val="left"/>
        <w:rPr>
          <w:sz w:val="20"/>
          <w:szCs w:val="20"/>
        </w:rPr>
      </w:pPr>
      <w:r w:rsidRPr="6C3EF4D3" w:rsidR="367C381F">
        <w:rPr>
          <w:sz w:val="20"/>
          <w:szCs w:val="20"/>
        </w:rPr>
        <w:t xml:space="preserve">Na </w:t>
      </w:r>
      <w:r w:rsidRPr="6C3EF4D3" w:rsidR="367C381F">
        <w:rPr>
          <w:sz w:val="20"/>
          <w:szCs w:val="20"/>
        </w:rPr>
        <w:t>početnoj</w:t>
      </w:r>
      <w:r w:rsidRPr="6C3EF4D3" w:rsidR="367C381F">
        <w:rPr>
          <w:sz w:val="20"/>
          <w:szCs w:val="20"/>
        </w:rPr>
        <w:t xml:space="preserve"> </w:t>
      </w:r>
      <w:r w:rsidRPr="6C3EF4D3" w:rsidR="367C381F">
        <w:rPr>
          <w:sz w:val="20"/>
          <w:szCs w:val="20"/>
        </w:rPr>
        <w:t>strani</w:t>
      </w:r>
      <w:r w:rsidRPr="6C3EF4D3" w:rsidR="367C381F">
        <w:rPr>
          <w:sz w:val="20"/>
          <w:szCs w:val="20"/>
        </w:rPr>
        <w:t xml:space="preserve"> se </w:t>
      </w:r>
      <w:r w:rsidRPr="6C3EF4D3" w:rsidR="367C381F">
        <w:rPr>
          <w:sz w:val="20"/>
          <w:szCs w:val="20"/>
        </w:rPr>
        <w:t>nalaze</w:t>
      </w:r>
      <w:r w:rsidRPr="6C3EF4D3" w:rsidR="367C381F">
        <w:rPr>
          <w:sz w:val="20"/>
          <w:szCs w:val="20"/>
        </w:rPr>
        <w:t xml:space="preserve"> </w:t>
      </w:r>
      <w:r w:rsidRPr="6C3EF4D3" w:rsidR="367C381F">
        <w:rPr>
          <w:sz w:val="20"/>
          <w:szCs w:val="20"/>
        </w:rPr>
        <w:t>još</w:t>
      </w:r>
      <w:r w:rsidRPr="6C3EF4D3" w:rsidR="367C381F">
        <w:rPr>
          <w:sz w:val="20"/>
          <w:szCs w:val="20"/>
        </w:rPr>
        <w:t xml:space="preserve"> </w:t>
      </w:r>
      <w:r w:rsidRPr="6C3EF4D3" w:rsidR="367C381F">
        <w:rPr>
          <w:sz w:val="20"/>
          <w:szCs w:val="20"/>
        </w:rPr>
        <w:t>dva</w:t>
      </w:r>
      <w:r w:rsidRPr="6C3EF4D3" w:rsidR="367C381F">
        <w:rPr>
          <w:sz w:val="20"/>
          <w:szCs w:val="20"/>
        </w:rPr>
        <w:t xml:space="preserve"> dela, </w:t>
      </w:r>
      <w:r w:rsidRPr="6C3EF4D3" w:rsidR="367C381F">
        <w:rPr>
          <w:sz w:val="20"/>
          <w:szCs w:val="20"/>
        </w:rPr>
        <w:t>jedan</w:t>
      </w:r>
      <w:r w:rsidRPr="6C3EF4D3" w:rsidR="367C381F">
        <w:rPr>
          <w:sz w:val="20"/>
          <w:szCs w:val="20"/>
        </w:rPr>
        <w:t xml:space="preserve"> za </w:t>
      </w:r>
      <w:r w:rsidRPr="6C3EF4D3" w:rsidR="367C381F">
        <w:rPr>
          <w:sz w:val="20"/>
          <w:szCs w:val="20"/>
        </w:rPr>
        <w:t>prikaz</w:t>
      </w:r>
      <w:r w:rsidRPr="6C3EF4D3" w:rsidR="367C381F">
        <w:rPr>
          <w:sz w:val="20"/>
          <w:szCs w:val="20"/>
        </w:rPr>
        <w:t xml:space="preserve"> </w:t>
      </w:r>
      <w:r w:rsidRPr="6C3EF4D3" w:rsidR="367C381F">
        <w:rPr>
          <w:sz w:val="20"/>
          <w:szCs w:val="20"/>
        </w:rPr>
        <w:t>narednih</w:t>
      </w:r>
      <w:r w:rsidRPr="6C3EF4D3" w:rsidR="367C381F">
        <w:rPr>
          <w:sz w:val="20"/>
          <w:szCs w:val="20"/>
        </w:rPr>
        <w:t xml:space="preserve"> </w:t>
      </w:r>
      <w:r w:rsidRPr="6C3EF4D3" w:rsidR="367C381F">
        <w:rPr>
          <w:sz w:val="20"/>
          <w:szCs w:val="20"/>
        </w:rPr>
        <w:t>pregleda</w:t>
      </w:r>
      <w:r w:rsidRPr="6C3EF4D3" w:rsidR="7865F197">
        <w:rPr>
          <w:sz w:val="20"/>
          <w:szCs w:val="20"/>
        </w:rPr>
        <w:t xml:space="preserve"> koji </w:t>
      </w:r>
      <w:r w:rsidRPr="6C3EF4D3" w:rsidR="7865F197">
        <w:rPr>
          <w:sz w:val="20"/>
          <w:szCs w:val="20"/>
        </w:rPr>
        <w:t>su</w:t>
      </w:r>
      <w:r w:rsidRPr="6C3EF4D3" w:rsidR="7865F197">
        <w:rPr>
          <w:sz w:val="20"/>
          <w:szCs w:val="20"/>
        </w:rPr>
        <w:t xml:space="preserve"> </w:t>
      </w:r>
      <w:r w:rsidRPr="6C3EF4D3" w:rsidR="7865F197">
        <w:rPr>
          <w:sz w:val="20"/>
          <w:szCs w:val="20"/>
        </w:rPr>
        <w:t>potvrđeni</w:t>
      </w:r>
      <w:r w:rsidRPr="6C3EF4D3" w:rsidR="7865F197">
        <w:rPr>
          <w:sz w:val="20"/>
          <w:szCs w:val="20"/>
        </w:rPr>
        <w:t xml:space="preserve"> od </w:t>
      </w:r>
      <w:r w:rsidRPr="6C3EF4D3" w:rsidR="7865F197">
        <w:rPr>
          <w:sz w:val="20"/>
          <w:szCs w:val="20"/>
        </w:rPr>
        <w:t>strane</w:t>
      </w:r>
      <w:r w:rsidRPr="6C3EF4D3" w:rsidR="7865F197">
        <w:rPr>
          <w:sz w:val="20"/>
          <w:szCs w:val="20"/>
        </w:rPr>
        <w:t xml:space="preserve"> </w:t>
      </w:r>
      <w:r w:rsidRPr="6C3EF4D3" w:rsidR="7865F197">
        <w:rPr>
          <w:sz w:val="20"/>
          <w:szCs w:val="20"/>
        </w:rPr>
        <w:t>lekara</w:t>
      </w:r>
      <w:r w:rsidRPr="6C3EF4D3" w:rsidR="367C381F">
        <w:rPr>
          <w:sz w:val="20"/>
          <w:szCs w:val="20"/>
        </w:rPr>
        <w:t xml:space="preserve">, </w:t>
      </w:r>
      <w:r w:rsidRPr="6C3EF4D3" w:rsidR="367C381F">
        <w:rPr>
          <w:sz w:val="20"/>
          <w:szCs w:val="20"/>
        </w:rPr>
        <w:t>i</w:t>
      </w:r>
      <w:r w:rsidRPr="6C3EF4D3" w:rsidR="367C381F">
        <w:rPr>
          <w:sz w:val="20"/>
          <w:szCs w:val="20"/>
        </w:rPr>
        <w:t xml:space="preserve"> </w:t>
      </w:r>
      <w:r w:rsidRPr="6C3EF4D3" w:rsidR="367C381F">
        <w:rPr>
          <w:sz w:val="20"/>
          <w:szCs w:val="20"/>
        </w:rPr>
        <w:t>drugi</w:t>
      </w:r>
      <w:r w:rsidRPr="6C3EF4D3" w:rsidR="367C381F">
        <w:rPr>
          <w:sz w:val="20"/>
          <w:szCs w:val="20"/>
        </w:rPr>
        <w:t xml:space="preserve"> koji </w:t>
      </w:r>
      <w:r w:rsidRPr="6C3EF4D3" w:rsidR="367C381F">
        <w:rPr>
          <w:sz w:val="20"/>
          <w:szCs w:val="20"/>
        </w:rPr>
        <w:t>prikazuje</w:t>
      </w:r>
      <w:r w:rsidRPr="6C3EF4D3" w:rsidR="367C381F">
        <w:rPr>
          <w:sz w:val="20"/>
          <w:szCs w:val="20"/>
        </w:rPr>
        <w:t xml:space="preserve"> </w:t>
      </w:r>
      <w:r w:rsidRPr="6C3EF4D3" w:rsidR="367C381F">
        <w:rPr>
          <w:sz w:val="20"/>
          <w:szCs w:val="20"/>
        </w:rPr>
        <w:t>termine</w:t>
      </w:r>
      <w:r w:rsidRPr="6C3EF4D3" w:rsidR="367C381F">
        <w:rPr>
          <w:sz w:val="20"/>
          <w:szCs w:val="20"/>
        </w:rPr>
        <w:t xml:space="preserve"> </w:t>
      </w:r>
      <w:r w:rsidRPr="6C3EF4D3" w:rsidR="367C381F">
        <w:rPr>
          <w:sz w:val="20"/>
          <w:szCs w:val="20"/>
        </w:rPr>
        <w:t>pregleda</w:t>
      </w:r>
      <w:r w:rsidRPr="6C3EF4D3" w:rsidR="367C381F">
        <w:rPr>
          <w:sz w:val="20"/>
          <w:szCs w:val="20"/>
        </w:rPr>
        <w:t xml:space="preserve"> za </w:t>
      </w:r>
      <w:r w:rsidRPr="6C3EF4D3" w:rsidR="367C381F">
        <w:rPr>
          <w:sz w:val="20"/>
          <w:szCs w:val="20"/>
        </w:rPr>
        <w:t>koje</w:t>
      </w:r>
      <w:r w:rsidRPr="6C3EF4D3" w:rsidR="367C381F">
        <w:rPr>
          <w:sz w:val="20"/>
          <w:szCs w:val="20"/>
        </w:rPr>
        <w:t xml:space="preserve"> je </w:t>
      </w:r>
      <w:r w:rsidRPr="6C3EF4D3" w:rsidR="367C381F">
        <w:rPr>
          <w:sz w:val="20"/>
          <w:szCs w:val="20"/>
        </w:rPr>
        <w:t>poslat</w:t>
      </w:r>
      <w:r w:rsidRPr="6C3EF4D3" w:rsidR="367C381F">
        <w:rPr>
          <w:sz w:val="20"/>
          <w:szCs w:val="20"/>
        </w:rPr>
        <w:t xml:space="preserve"> </w:t>
      </w:r>
      <w:r w:rsidRPr="6C3EF4D3" w:rsidR="367C381F">
        <w:rPr>
          <w:sz w:val="20"/>
          <w:szCs w:val="20"/>
        </w:rPr>
        <w:t>zahtev</w:t>
      </w:r>
      <w:r w:rsidRPr="6C3EF4D3" w:rsidR="367C381F">
        <w:rPr>
          <w:sz w:val="20"/>
          <w:szCs w:val="20"/>
        </w:rPr>
        <w:t xml:space="preserve"> </w:t>
      </w:r>
      <w:r w:rsidRPr="6C3EF4D3" w:rsidR="367C381F">
        <w:rPr>
          <w:sz w:val="20"/>
          <w:szCs w:val="20"/>
        </w:rPr>
        <w:t>lekaru</w:t>
      </w:r>
      <w:r w:rsidRPr="6C3EF4D3" w:rsidR="4A3060AF">
        <w:rPr>
          <w:sz w:val="20"/>
          <w:szCs w:val="20"/>
        </w:rPr>
        <w:t xml:space="preserve">, a koji </w:t>
      </w:r>
      <w:r w:rsidRPr="6C3EF4D3" w:rsidR="4A3060AF">
        <w:rPr>
          <w:sz w:val="20"/>
          <w:szCs w:val="20"/>
        </w:rPr>
        <w:t>još</w:t>
      </w:r>
      <w:r w:rsidRPr="6C3EF4D3" w:rsidR="4A3060AF">
        <w:rPr>
          <w:sz w:val="20"/>
          <w:szCs w:val="20"/>
        </w:rPr>
        <w:t xml:space="preserve"> </w:t>
      </w:r>
      <w:r w:rsidRPr="6C3EF4D3" w:rsidR="4A3060AF">
        <w:rPr>
          <w:sz w:val="20"/>
          <w:szCs w:val="20"/>
        </w:rPr>
        <w:t>uvek</w:t>
      </w:r>
      <w:r w:rsidRPr="6C3EF4D3" w:rsidR="4A3060AF">
        <w:rPr>
          <w:sz w:val="20"/>
          <w:szCs w:val="20"/>
        </w:rPr>
        <w:t xml:space="preserve"> </w:t>
      </w:r>
      <w:r w:rsidRPr="6C3EF4D3" w:rsidR="4A3060AF">
        <w:rPr>
          <w:sz w:val="20"/>
          <w:szCs w:val="20"/>
        </w:rPr>
        <w:t>nisu</w:t>
      </w:r>
      <w:r w:rsidRPr="6C3EF4D3" w:rsidR="4A3060AF">
        <w:rPr>
          <w:sz w:val="20"/>
          <w:szCs w:val="20"/>
        </w:rPr>
        <w:t xml:space="preserve"> </w:t>
      </w:r>
      <w:r w:rsidRPr="6C3EF4D3" w:rsidR="4A3060AF">
        <w:rPr>
          <w:sz w:val="20"/>
          <w:szCs w:val="20"/>
        </w:rPr>
        <w:t>potvrđeni</w:t>
      </w:r>
      <w:r w:rsidRPr="6C3EF4D3" w:rsidR="4A3060AF">
        <w:rPr>
          <w:sz w:val="20"/>
          <w:szCs w:val="20"/>
        </w:rPr>
        <w:t>.</w:t>
      </w:r>
    </w:p>
    <w:p w:rsidR="6C3EF4D3" w:rsidP="6C3EF4D3" w:rsidRDefault="6C3EF4D3" w14:paraId="655E13FE" w14:textId="1B21E8D3">
      <w:pPr>
        <w:pStyle w:val="Normal"/>
        <w:jc w:val="left"/>
        <w:rPr>
          <w:sz w:val="20"/>
          <w:szCs w:val="20"/>
        </w:rPr>
      </w:pPr>
    </w:p>
    <w:p w:rsidR="6C3EF4D3" w:rsidP="6C3EF4D3" w:rsidRDefault="6C3EF4D3" w14:paraId="50810A9F" w14:textId="5C727E78">
      <w:pPr>
        <w:pStyle w:val="Normal"/>
        <w:jc w:val="left"/>
        <w:rPr>
          <w:sz w:val="20"/>
          <w:szCs w:val="20"/>
        </w:rPr>
      </w:pPr>
    </w:p>
    <w:p w:rsidR="5D2E5189" w:rsidP="6E081401" w:rsidRDefault="5D2E5189" w14:paraId="45388648" w14:textId="7E90C07B">
      <w:pPr>
        <w:pStyle w:val="Naslov2"/>
        <w:rPr/>
      </w:pPr>
      <w:bookmarkStart w:name="_Toc1682267800" w:id="1528733001"/>
      <w:bookmarkStart w:name="_Toc710563138" w:id="1364908015"/>
      <w:r w:rsidR="5D2E5189">
        <w:rPr/>
        <w:t>Preporuke</w:t>
      </w:r>
      <w:bookmarkEnd w:id="1528733001"/>
      <w:bookmarkEnd w:id="1364908015"/>
    </w:p>
    <w:p w:rsidR="7FD52FA5" w:rsidP="6E081401" w:rsidRDefault="7FD52FA5" w14:paraId="6FF69AE8" w14:textId="7434DE1D">
      <w:pPr>
        <w:pStyle w:val="Normal"/>
      </w:pPr>
      <w:r w:rsidR="7FD52FA5">
        <w:rPr/>
        <w:t xml:space="preserve">Na </w:t>
      </w:r>
      <w:r w:rsidR="7FD52FA5">
        <w:rPr/>
        <w:t>sledećoj</w:t>
      </w:r>
      <w:r w:rsidR="7FD52FA5">
        <w:rPr/>
        <w:t xml:space="preserve"> </w:t>
      </w:r>
      <w:r w:rsidR="7FD52FA5">
        <w:rPr/>
        <w:t>slici</w:t>
      </w:r>
      <w:r w:rsidR="7FD52FA5">
        <w:rPr/>
        <w:t xml:space="preserve"> je </w:t>
      </w:r>
      <w:r w:rsidR="7FD52FA5">
        <w:rPr/>
        <w:t>prikazana</w:t>
      </w:r>
      <w:r w:rsidR="7FD52FA5">
        <w:rPr/>
        <w:t xml:space="preserve"> </w:t>
      </w:r>
      <w:r w:rsidR="7FD52FA5">
        <w:rPr/>
        <w:t>stranica</w:t>
      </w:r>
      <w:r w:rsidR="7FD52FA5">
        <w:rPr/>
        <w:t xml:space="preserve"> “</w:t>
      </w:r>
      <w:r w:rsidR="7FD52FA5">
        <w:rPr/>
        <w:t>Preporuke</w:t>
      </w:r>
      <w:r w:rsidR="7FD52FA5">
        <w:rPr/>
        <w:t>”</w:t>
      </w:r>
      <w:r w:rsidR="47EAEC19">
        <w:rPr/>
        <w:t>.</w:t>
      </w:r>
      <w:r w:rsidR="1BEBEBBC">
        <w:rPr/>
        <w:t xml:space="preserve"> </w:t>
      </w:r>
      <w:r w:rsidR="1BEBEBBC">
        <w:rPr/>
        <w:t>Prikazane</w:t>
      </w:r>
      <w:r w:rsidR="1BEBEBBC">
        <w:rPr/>
        <w:t xml:space="preserve"> </w:t>
      </w:r>
      <w:r w:rsidR="1BEBEBBC">
        <w:rPr/>
        <w:t>su</w:t>
      </w:r>
      <w:r w:rsidR="1BEBEBBC">
        <w:rPr/>
        <w:t xml:space="preserve"> </w:t>
      </w:r>
      <w:r w:rsidR="1BEBEBBC">
        <w:rPr/>
        <w:t>sve</w:t>
      </w:r>
      <w:r w:rsidR="1BEBEBBC">
        <w:rPr/>
        <w:t xml:space="preserve"> </w:t>
      </w:r>
      <w:r w:rsidR="1BEBEBBC">
        <w:rPr/>
        <w:t>trenutno</w:t>
      </w:r>
      <w:r w:rsidR="1BEBEBBC">
        <w:rPr/>
        <w:t xml:space="preserve"> </w:t>
      </w:r>
      <w:r w:rsidR="1BEBEBBC">
        <w:rPr/>
        <w:t>aktivne</w:t>
      </w:r>
      <w:r w:rsidR="1BEBEBBC">
        <w:rPr/>
        <w:t xml:space="preserve"> </w:t>
      </w:r>
      <w:r w:rsidR="1BEBEBBC">
        <w:rPr/>
        <w:t>preporuke</w:t>
      </w:r>
      <w:r w:rsidR="1BEBEBBC">
        <w:rPr/>
        <w:t xml:space="preserve">, </w:t>
      </w:r>
      <w:r w:rsidR="1BEBEBBC">
        <w:rPr/>
        <w:t>kao</w:t>
      </w:r>
      <w:r w:rsidR="1BEBEBBC">
        <w:rPr/>
        <w:t xml:space="preserve"> </w:t>
      </w:r>
      <w:r w:rsidR="1BEBEBBC">
        <w:rPr/>
        <w:t>i</w:t>
      </w:r>
      <w:r w:rsidR="1BEBEBBC">
        <w:rPr/>
        <w:t xml:space="preserve"> datum do </w:t>
      </w:r>
      <w:r w:rsidR="1BEBEBBC">
        <w:rPr/>
        <w:t>kada</w:t>
      </w:r>
      <w:r w:rsidR="1BEBEBBC">
        <w:rPr/>
        <w:t xml:space="preserve"> </w:t>
      </w:r>
      <w:r w:rsidR="1BEBEBBC">
        <w:rPr/>
        <w:t>su</w:t>
      </w:r>
      <w:r w:rsidR="1BEBEBBC">
        <w:rPr/>
        <w:t xml:space="preserve"> važeće.</w:t>
      </w:r>
    </w:p>
    <w:p w:rsidR="7FD52FA5" w:rsidP="6E081401" w:rsidRDefault="7FD52FA5" w14:paraId="605FDFD1" w14:textId="0BEEBC26">
      <w:pPr>
        <w:pStyle w:val="Normal"/>
      </w:pPr>
      <w:r w:rsidR="7FD52FA5">
        <w:drawing>
          <wp:inline wp14:editId="6955FBFB" wp14:anchorId="45F0A957">
            <wp:extent cx="5943600" cy="2771775"/>
            <wp:effectExtent l="0" t="0" r="0" b="0"/>
            <wp:docPr id="1568583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583300" name=""/>
                    <pic:cNvPicPr/>
                  </pic:nvPicPr>
                  <pic:blipFill>
                    <a:blip xmlns:r="http://schemas.openxmlformats.org/officeDocument/2006/relationships" r:embed="rId17154742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274C30" w:rsidP="6E081401" w:rsidRDefault="7C274C30" w14:paraId="51D1DAE8" w14:textId="088333A6">
      <w:pPr>
        <w:pStyle w:val="Normal"/>
        <w:jc w:val="center"/>
        <w:rPr>
          <w:sz w:val="16"/>
          <w:szCs w:val="16"/>
        </w:rPr>
      </w:pPr>
      <w:r w:rsidRPr="6E081401" w:rsidR="7C274C30">
        <w:rPr>
          <w:sz w:val="16"/>
          <w:szCs w:val="16"/>
        </w:rPr>
        <w:t>Slika</w:t>
      </w:r>
      <w:r w:rsidRPr="6E081401" w:rsidR="7C274C30">
        <w:rPr>
          <w:sz w:val="16"/>
          <w:szCs w:val="16"/>
        </w:rPr>
        <w:t xml:space="preserve"> 19 – </w:t>
      </w:r>
      <w:r w:rsidRPr="6E081401" w:rsidR="7C274C30">
        <w:rPr>
          <w:sz w:val="16"/>
          <w:szCs w:val="16"/>
        </w:rPr>
        <w:t>Preporuke</w:t>
      </w:r>
      <w:r w:rsidRPr="6E081401" w:rsidR="7C274C30">
        <w:rPr>
          <w:sz w:val="16"/>
          <w:szCs w:val="16"/>
        </w:rPr>
        <w:t xml:space="preserve"> </w:t>
      </w:r>
      <w:r w:rsidRPr="6E081401" w:rsidR="7C274C30">
        <w:rPr>
          <w:sz w:val="16"/>
          <w:szCs w:val="16"/>
        </w:rPr>
        <w:t>porodilje</w:t>
      </w:r>
    </w:p>
    <w:p w:rsidR="6E081401" w:rsidP="6E081401" w:rsidRDefault="6E081401" w14:paraId="2E2C5A57" w14:textId="4B694529">
      <w:pPr>
        <w:pStyle w:val="Normal"/>
        <w:jc w:val="center"/>
        <w:rPr>
          <w:sz w:val="16"/>
          <w:szCs w:val="16"/>
        </w:rPr>
      </w:pPr>
    </w:p>
    <w:p w:rsidR="5D2E5189" w:rsidP="6E081401" w:rsidRDefault="5D2E5189" w14:paraId="514CB014" w14:textId="76208A7D">
      <w:pPr>
        <w:pStyle w:val="Naslov2"/>
        <w:rPr/>
      </w:pPr>
      <w:bookmarkStart w:name="_Toc1679481014" w:id="96457846"/>
      <w:bookmarkStart w:name="_Toc777583531" w:id="1091609724"/>
      <w:r w:rsidR="5D2E5189">
        <w:rPr/>
        <w:t>Prethodni</w:t>
      </w:r>
      <w:r w:rsidR="5D2E5189">
        <w:rPr/>
        <w:t xml:space="preserve"> </w:t>
      </w:r>
      <w:r w:rsidR="5D2E5189">
        <w:rPr/>
        <w:t>pregledi</w:t>
      </w:r>
      <w:bookmarkEnd w:id="96457846"/>
      <w:bookmarkEnd w:id="1091609724"/>
    </w:p>
    <w:p w:rsidR="2C8A5492" w:rsidP="6E081401" w:rsidRDefault="2C8A5492" w14:paraId="74B7F2CD" w14:textId="766D8591">
      <w:pPr>
        <w:pStyle w:val="Normal"/>
      </w:pPr>
      <w:r w:rsidR="2C8A5492">
        <w:rPr/>
        <w:t>Stranica</w:t>
      </w:r>
      <w:r w:rsidR="2C8A5492">
        <w:rPr/>
        <w:t xml:space="preserve"> </w:t>
      </w:r>
      <w:r w:rsidR="2C8A5492">
        <w:rPr/>
        <w:t>prethodni</w:t>
      </w:r>
      <w:r w:rsidR="2C8A5492">
        <w:rPr/>
        <w:t xml:space="preserve"> </w:t>
      </w:r>
      <w:r w:rsidR="2C8A5492">
        <w:rPr/>
        <w:t>pregledi</w:t>
      </w:r>
      <w:r w:rsidR="2C8A5492">
        <w:rPr/>
        <w:t xml:space="preserve"> je </w:t>
      </w:r>
      <w:r w:rsidR="2C8A5492">
        <w:rPr/>
        <w:t>prikazana</w:t>
      </w:r>
      <w:r w:rsidR="2C8A5492">
        <w:rPr/>
        <w:t xml:space="preserve"> </w:t>
      </w:r>
      <w:r w:rsidR="2C8A5492">
        <w:rPr/>
        <w:t>na</w:t>
      </w:r>
      <w:r w:rsidR="2C8A5492">
        <w:rPr/>
        <w:t xml:space="preserve"> </w:t>
      </w:r>
      <w:r w:rsidR="2C8A5492">
        <w:rPr/>
        <w:t>narednoj</w:t>
      </w:r>
      <w:r w:rsidR="2C8A5492">
        <w:rPr/>
        <w:t xml:space="preserve"> </w:t>
      </w:r>
      <w:r w:rsidR="2C8A5492">
        <w:rPr/>
        <w:t>slici</w:t>
      </w:r>
      <w:r w:rsidR="2C8A5492">
        <w:rPr/>
        <w:t>.</w:t>
      </w:r>
      <w:r w:rsidR="722AE04B">
        <w:rPr/>
        <w:t xml:space="preserve"> </w:t>
      </w:r>
      <w:r w:rsidR="722AE04B">
        <w:rPr/>
        <w:t>Porodilja</w:t>
      </w:r>
      <w:r w:rsidR="722AE04B">
        <w:rPr/>
        <w:t xml:space="preserve"> vidi osnovne </w:t>
      </w:r>
      <w:r w:rsidR="722AE04B">
        <w:rPr/>
        <w:t>podatke</w:t>
      </w:r>
      <w:r w:rsidR="722AE04B">
        <w:rPr/>
        <w:t xml:space="preserve"> o </w:t>
      </w:r>
      <w:r w:rsidR="722AE04B">
        <w:rPr/>
        <w:t>pregledu</w:t>
      </w:r>
      <w:r w:rsidR="722AE04B">
        <w:rPr/>
        <w:t xml:space="preserve"> </w:t>
      </w:r>
      <w:r w:rsidR="722AE04B">
        <w:rPr/>
        <w:t>i</w:t>
      </w:r>
      <w:r w:rsidR="722AE04B">
        <w:rPr/>
        <w:t xml:space="preserve"> </w:t>
      </w:r>
      <w:r w:rsidR="722AE04B">
        <w:rPr/>
        <w:t>sa</w:t>
      </w:r>
      <w:r w:rsidR="722AE04B">
        <w:rPr/>
        <w:t xml:space="preserve"> </w:t>
      </w:r>
      <w:r w:rsidR="722AE04B">
        <w:rPr/>
        <w:t>desne</w:t>
      </w:r>
      <w:r w:rsidR="722AE04B">
        <w:rPr/>
        <w:t xml:space="preserve"> strane </w:t>
      </w:r>
      <w:r w:rsidR="722AE04B">
        <w:rPr/>
        <w:t>pregleda</w:t>
      </w:r>
      <w:r w:rsidR="722AE04B">
        <w:rPr/>
        <w:t xml:space="preserve"> se </w:t>
      </w:r>
      <w:r w:rsidR="722AE04B">
        <w:rPr/>
        <w:t>nalazi</w:t>
      </w:r>
      <w:r w:rsidR="722AE04B">
        <w:rPr/>
        <w:t xml:space="preserve"> jedan check box, </w:t>
      </w:r>
      <w:r w:rsidR="722AE04B">
        <w:rPr/>
        <w:t>čijim</w:t>
      </w:r>
      <w:r w:rsidR="722AE04B">
        <w:rPr/>
        <w:t xml:space="preserve"> štikliranjem se </w:t>
      </w:r>
      <w:r w:rsidR="722AE04B">
        <w:rPr/>
        <w:t>postiže</w:t>
      </w:r>
      <w:r w:rsidR="722AE04B">
        <w:rPr/>
        <w:t xml:space="preserve"> </w:t>
      </w:r>
      <w:r w:rsidR="722AE04B">
        <w:rPr/>
        <w:t>prikazivanje</w:t>
      </w:r>
      <w:r w:rsidR="722AE04B">
        <w:rPr/>
        <w:t xml:space="preserve"> </w:t>
      </w:r>
      <w:r w:rsidR="722AE04B">
        <w:rPr/>
        <w:t>informacija</w:t>
      </w:r>
      <w:r w:rsidR="722AE04B">
        <w:rPr/>
        <w:t xml:space="preserve"> o tom pregledu na </w:t>
      </w:r>
      <w:r w:rsidR="37526600">
        <w:rPr/>
        <w:t>stranici</w:t>
      </w:r>
      <w:r w:rsidR="37526600">
        <w:rPr/>
        <w:t xml:space="preserve"> pretrage </w:t>
      </w:r>
      <w:r w:rsidR="37526600">
        <w:rPr/>
        <w:t>porodilje</w:t>
      </w:r>
      <w:r w:rsidR="37526600">
        <w:rPr/>
        <w:t xml:space="preserve"> preko </w:t>
      </w:r>
      <w:r w:rsidR="37526600">
        <w:rPr/>
        <w:t>njenog</w:t>
      </w:r>
      <w:r w:rsidR="37526600">
        <w:rPr/>
        <w:t xml:space="preserve"> JMBG-a, a u </w:t>
      </w:r>
      <w:r w:rsidR="37526600">
        <w:rPr/>
        <w:t>slučaju</w:t>
      </w:r>
      <w:r w:rsidR="37526600">
        <w:rPr/>
        <w:t xml:space="preserve"> da </w:t>
      </w:r>
      <w:r w:rsidR="37526600">
        <w:rPr/>
        <w:t>nije</w:t>
      </w:r>
      <w:r w:rsidR="37526600">
        <w:rPr/>
        <w:t xml:space="preserve"> osoba </w:t>
      </w:r>
      <w:r w:rsidR="37526600">
        <w:rPr/>
        <w:t>pretražuje</w:t>
      </w:r>
      <w:r w:rsidR="37526600">
        <w:rPr/>
        <w:t xml:space="preserve"> porodilju </w:t>
      </w:r>
      <w:r w:rsidR="37526600">
        <w:rPr/>
        <w:t>preko</w:t>
      </w:r>
      <w:r w:rsidR="37526600">
        <w:rPr/>
        <w:t xml:space="preserve"> JMBG-a neće videti nikakve informacije o pregledu.</w:t>
      </w:r>
    </w:p>
    <w:p w:rsidR="722AE04B" w:rsidP="6E081401" w:rsidRDefault="722AE04B" w14:paraId="15BD3554" w14:textId="3FB544E2">
      <w:pPr>
        <w:pStyle w:val="Normal"/>
      </w:pPr>
      <w:r w:rsidR="722AE04B">
        <w:drawing>
          <wp:inline wp14:editId="2829EE39" wp14:anchorId="708AB2B9">
            <wp:extent cx="5943600" cy="3152775"/>
            <wp:effectExtent l="0" t="0" r="0" b="0"/>
            <wp:docPr id="2121938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938855" name=""/>
                    <pic:cNvPicPr/>
                  </pic:nvPicPr>
                  <pic:blipFill>
                    <a:blip xmlns:r="http://schemas.openxmlformats.org/officeDocument/2006/relationships" r:embed="rId17757324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28F50" w:rsidP="6E081401" w:rsidRDefault="44E28F50" w14:paraId="76BC2EB9" w14:textId="17442BE3">
      <w:pPr>
        <w:pStyle w:val="Normal"/>
        <w:jc w:val="center"/>
        <w:rPr>
          <w:sz w:val="16"/>
          <w:szCs w:val="16"/>
        </w:rPr>
      </w:pPr>
      <w:r w:rsidRPr="6E081401" w:rsidR="44E28F50">
        <w:rPr>
          <w:sz w:val="16"/>
          <w:szCs w:val="16"/>
        </w:rPr>
        <w:t>Slika</w:t>
      </w:r>
      <w:r w:rsidRPr="6E081401" w:rsidR="44E28F50">
        <w:rPr>
          <w:sz w:val="16"/>
          <w:szCs w:val="16"/>
        </w:rPr>
        <w:t xml:space="preserve"> 20 – </w:t>
      </w:r>
      <w:r w:rsidRPr="6E081401" w:rsidR="44E28F50">
        <w:rPr>
          <w:sz w:val="16"/>
          <w:szCs w:val="16"/>
        </w:rPr>
        <w:t>Prethodni</w:t>
      </w:r>
      <w:r w:rsidRPr="6E081401" w:rsidR="44E28F50">
        <w:rPr>
          <w:sz w:val="16"/>
          <w:szCs w:val="16"/>
        </w:rPr>
        <w:t xml:space="preserve"> </w:t>
      </w:r>
      <w:r w:rsidRPr="6E081401" w:rsidR="44E28F50">
        <w:rPr>
          <w:sz w:val="16"/>
          <w:szCs w:val="16"/>
        </w:rPr>
        <w:t>pregledi</w:t>
      </w:r>
      <w:r w:rsidRPr="6E081401" w:rsidR="44E28F50">
        <w:rPr>
          <w:sz w:val="16"/>
          <w:szCs w:val="16"/>
        </w:rPr>
        <w:t xml:space="preserve"> kod porodilje</w:t>
      </w:r>
    </w:p>
    <w:p w:rsidR="6E081401" w:rsidP="6E081401" w:rsidRDefault="6E081401" w14:paraId="40C8F8C5" w14:textId="3707F0D4">
      <w:pPr>
        <w:pStyle w:val="Normal"/>
        <w:jc w:val="center"/>
        <w:rPr>
          <w:sz w:val="16"/>
          <w:szCs w:val="16"/>
        </w:rPr>
      </w:pPr>
    </w:p>
    <w:p w:rsidR="6C3EF4D3" w:rsidP="6C3EF4D3" w:rsidRDefault="6C3EF4D3" w14:paraId="6EDE6F4C" w14:textId="333F5141">
      <w:pPr>
        <w:pStyle w:val="Normal"/>
        <w:jc w:val="center"/>
        <w:rPr>
          <w:sz w:val="16"/>
          <w:szCs w:val="16"/>
        </w:rPr>
      </w:pPr>
    </w:p>
    <w:p w:rsidR="5D2E5189" w:rsidP="6E081401" w:rsidRDefault="5D2E5189" w14:paraId="0264F58B" w14:textId="1FBE909D">
      <w:pPr>
        <w:pStyle w:val="Naslov2"/>
        <w:rPr/>
      </w:pPr>
      <w:bookmarkStart w:name="_Toc1329358941" w:id="349196477"/>
      <w:bookmarkStart w:name="_Toc1425708919" w:id="672045436"/>
      <w:r w:rsidR="5D2E5189">
        <w:rPr/>
        <w:t>Korisnički</w:t>
      </w:r>
      <w:r w:rsidR="5D2E5189">
        <w:rPr/>
        <w:t xml:space="preserve"> </w:t>
      </w:r>
      <w:r w:rsidR="5D2E5189">
        <w:rPr/>
        <w:t>profil</w:t>
      </w:r>
      <w:bookmarkEnd w:id="349196477"/>
      <w:bookmarkEnd w:id="672045436"/>
    </w:p>
    <w:p w:rsidR="1B4E367F" w:rsidP="6E081401" w:rsidRDefault="1B4E367F" w14:paraId="7D608DD6" w14:textId="11C6DF8B">
      <w:pPr>
        <w:pStyle w:val="Normal"/>
        <w:jc w:val="left"/>
        <w:rPr>
          <w:sz w:val="20"/>
          <w:szCs w:val="20"/>
        </w:rPr>
      </w:pPr>
      <w:r w:rsidR="1B4E367F">
        <w:rPr/>
        <w:t xml:space="preserve">Na </w:t>
      </w:r>
      <w:r w:rsidR="1B4E367F">
        <w:rPr/>
        <w:t>slici</w:t>
      </w:r>
      <w:r w:rsidR="1B4E367F">
        <w:rPr/>
        <w:t xml:space="preserve"> 21 </w:t>
      </w:r>
      <w:r w:rsidR="1B4E367F">
        <w:rPr/>
        <w:t>prikazana</w:t>
      </w:r>
      <w:r w:rsidR="1B4E367F">
        <w:rPr/>
        <w:t xml:space="preserve"> je stranica “Korisnički </w:t>
      </w:r>
      <w:r w:rsidR="1B4E367F">
        <w:rPr/>
        <w:t>profil</w:t>
      </w:r>
      <w:r w:rsidR="1B4E367F">
        <w:rPr/>
        <w:t xml:space="preserve">”. </w:t>
      </w:r>
      <w:r w:rsidR="1B4E367F">
        <w:rPr/>
        <w:t>Prikazani</w:t>
      </w:r>
      <w:r w:rsidR="1B4E367F">
        <w:rPr/>
        <w:t xml:space="preserve"> su osnovni </w:t>
      </w:r>
      <w:r w:rsidR="1B4E367F">
        <w:rPr/>
        <w:t>podaci</w:t>
      </w:r>
      <w:r w:rsidR="1B4E367F">
        <w:rPr/>
        <w:t xml:space="preserve"> o </w:t>
      </w:r>
      <w:r w:rsidR="1B4E367F">
        <w:rPr/>
        <w:t>korisniku</w:t>
      </w:r>
      <w:r w:rsidR="1B4E367F">
        <w:rPr/>
        <w:t xml:space="preserve">, i </w:t>
      </w:r>
      <w:r w:rsidR="1B4E367F">
        <w:rPr/>
        <w:t>postoji</w:t>
      </w:r>
      <w:r w:rsidR="1B4E367F">
        <w:rPr/>
        <w:t xml:space="preserve"> mogućnost promene </w:t>
      </w:r>
      <w:r w:rsidR="1B4E367F">
        <w:rPr/>
        <w:t>šifre</w:t>
      </w:r>
      <w:r w:rsidR="1B4E367F">
        <w:rPr/>
        <w:t xml:space="preserve"> </w:t>
      </w:r>
      <w:r w:rsidR="1B4E367F">
        <w:rPr/>
        <w:t>korisnika</w:t>
      </w:r>
      <w:r w:rsidR="1B4E367F">
        <w:rPr/>
        <w:t xml:space="preserve"> klikom na </w:t>
      </w:r>
      <w:r w:rsidR="1B4E367F">
        <w:rPr/>
        <w:t>dugme</w:t>
      </w:r>
      <w:r w:rsidR="1B4E367F">
        <w:rPr/>
        <w:t xml:space="preserve"> “</w:t>
      </w:r>
      <w:r w:rsidR="1B4E367F">
        <w:rPr/>
        <w:t>Promeni</w:t>
      </w:r>
      <w:r w:rsidR="1B4E367F">
        <w:rPr/>
        <w:t xml:space="preserve"> </w:t>
      </w:r>
      <w:r w:rsidR="1B4E367F">
        <w:rPr/>
        <w:t>lozinku</w:t>
      </w:r>
      <w:r w:rsidR="1B4E367F">
        <w:rPr/>
        <w:t>”,</w:t>
      </w:r>
      <w:r w:rsidR="1B4E367F">
        <w:rPr/>
        <w:t xml:space="preserve"> </w:t>
      </w:r>
      <w:r w:rsidR="1B4E367F">
        <w:rPr/>
        <w:t>nakon</w:t>
      </w:r>
      <w:r w:rsidR="1B4E367F">
        <w:rPr/>
        <w:t xml:space="preserve"> </w:t>
      </w:r>
      <w:r w:rsidR="1B4E367F">
        <w:rPr/>
        <w:t>klika</w:t>
      </w:r>
      <w:r w:rsidR="1B4E367F">
        <w:rPr/>
        <w:t xml:space="preserve"> se </w:t>
      </w:r>
      <w:r w:rsidR="1B4E367F">
        <w:rPr/>
        <w:t>otvara</w:t>
      </w:r>
      <w:r w:rsidR="1B4E367F">
        <w:rPr/>
        <w:t xml:space="preserve"> forma </w:t>
      </w:r>
      <w:r w:rsidR="1B4E367F">
        <w:rPr/>
        <w:t>koja</w:t>
      </w:r>
      <w:r w:rsidR="1B4E367F">
        <w:rPr/>
        <w:t xml:space="preserve"> je </w:t>
      </w:r>
      <w:r w:rsidR="1B4E367F">
        <w:rPr/>
        <w:t>prikazana</w:t>
      </w:r>
      <w:r w:rsidR="1B4E367F">
        <w:rPr/>
        <w:t xml:space="preserve"> </w:t>
      </w:r>
      <w:r w:rsidR="1B4E367F">
        <w:rPr/>
        <w:t>na</w:t>
      </w:r>
      <w:r w:rsidR="1B4E367F">
        <w:rPr/>
        <w:t xml:space="preserve"> </w:t>
      </w:r>
      <w:r w:rsidR="1B4E367F">
        <w:rPr/>
        <w:t>slici</w:t>
      </w:r>
      <w:r w:rsidR="1B4E367F">
        <w:rPr/>
        <w:t xml:space="preserve"> 22.</w:t>
      </w:r>
    </w:p>
    <w:p w:rsidR="2A1C1BC1" w:rsidP="6E081401" w:rsidRDefault="2A1C1BC1" w14:paraId="19640D72" w14:textId="42409FF5">
      <w:pPr>
        <w:pStyle w:val="Normal"/>
        <w:jc w:val="left"/>
      </w:pPr>
      <w:r w:rsidR="2A1C1BC1">
        <w:drawing>
          <wp:inline wp14:editId="2CD77F0A" wp14:anchorId="5E8A9134">
            <wp:extent cx="5943600" cy="2771775"/>
            <wp:effectExtent l="0" t="0" r="0" b="0"/>
            <wp:docPr id="718969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969836" name=""/>
                    <pic:cNvPicPr/>
                  </pic:nvPicPr>
                  <pic:blipFill>
                    <a:blip xmlns:r="http://schemas.openxmlformats.org/officeDocument/2006/relationships" r:embed="rId2489473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1C1BC1" w:rsidP="6E081401" w:rsidRDefault="2A1C1BC1" w14:paraId="4F261989" w14:textId="1C484637">
      <w:pPr>
        <w:pStyle w:val="Normal"/>
        <w:jc w:val="center"/>
        <w:rPr>
          <w:sz w:val="16"/>
          <w:szCs w:val="16"/>
        </w:rPr>
      </w:pPr>
      <w:r w:rsidRPr="6E081401" w:rsidR="2A1C1BC1">
        <w:rPr>
          <w:sz w:val="16"/>
          <w:szCs w:val="16"/>
        </w:rPr>
        <w:t>Slika</w:t>
      </w:r>
      <w:r w:rsidRPr="6E081401" w:rsidR="2A1C1BC1">
        <w:rPr>
          <w:sz w:val="16"/>
          <w:szCs w:val="16"/>
        </w:rPr>
        <w:t xml:space="preserve"> 21 - </w:t>
      </w:r>
      <w:r w:rsidRPr="6E081401" w:rsidR="2A1C1BC1">
        <w:rPr>
          <w:sz w:val="16"/>
          <w:szCs w:val="16"/>
        </w:rPr>
        <w:t>Korisnički</w:t>
      </w:r>
      <w:r w:rsidRPr="6E081401" w:rsidR="2A1C1BC1">
        <w:rPr>
          <w:sz w:val="16"/>
          <w:szCs w:val="16"/>
        </w:rPr>
        <w:t xml:space="preserve"> </w:t>
      </w:r>
      <w:r w:rsidRPr="6E081401" w:rsidR="2A1C1BC1">
        <w:rPr>
          <w:sz w:val="16"/>
          <w:szCs w:val="16"/>
        </w:rPr>
        <w:t>profil</w:t>
      </w:r>
      <w:r w:rsidRPr="6E081401" w:rsidR="2A1C1BC1">
        <w:rPr>
          <w:sz w:val="16"/>
          <w:szCs w:val="16"/>
        </w:rPr>
        <w:t xml:space="preserve"> porodilje</w:t>
      </w:r>
    </w:p>
    <w:p w:rsidR="6E081401" w:rsidP="6E081401" w:rsidRDefault="6E081401" w14:paraId="4ED108A0" w14:textId="429192DC">
      <w:pPr>
        <w:pStyle w:val="Normal"/>
        <w:jc w:val="center"/>
        <w:rPr>
          <w:sz w:val="16"/>
          <w:szCs w:val="16"/>
        </w:rPr>
      </w:pPr>
    </w:p>
    <w:p w:rsidR="2A1C1BC1" w:rsidP="6E081401" w:rsidRDefault="2A1C1BC1" w14:paraId="14AE621A" w14:textId="69E66ACD">
      <w:pPr>
        <w:pStyle w:val="Normal"/>
        <w:jc w:val="center"/>
      </w:pPr>
      <w:r w:rsidR="2A1C1BC1">
        <w:drawing>
          <wp:inline wp14:editId="03D210A4" wp14:anchorId="02EBC457">
            <wp:extent cx="5943600" cy="2762250"/>
            <wp:effectExtent l="0" t="0" r="0" b="0"/>
            <wp:docPr id="2084293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293130" name=""/>
                    <pic:cNvPicPr/>
                  </pic:nvPicPr>
                  <pic:blipFill>
                    <a:blip xmlns:r="http://schemas.openxmlformats.org/officeDocument/2006/relationships" r:embed="rId16571315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1C1BC1" w:rsidP="6E081401" w:rsidRDefault="2A1C1BC1" w14:paraId="58452C70" w14:textId="2D02B1C7">
      <w:pPr>
        <w:pStyle w:val="Normal"/>
        <w:jc w:val="center"/>
        <w:rPr>
          <w:sz w:val="16"/>
          <w:szCs w:val="16"/>
        </w:rPr>
      </w:pPr>
      <w:r w:rsidRPr="6E081401" w:rsidR="2A1C1BC1">
        <w:rPr>
          <w:sz w:val="16"/>
          <w:szCs w:val="16"/>
        </w:rPr>
        <w:t>Slika</w:t>
      </w:r>
      <w:r w:rsidRPr="6E081401" w:rsidR="2A1C1BC1">
        <w:rPr>
          <w:sz w:val="16"/>
          <w:szCs w:val="16"/>
        </w:rPr>
        <w:t xml:space="preserve"> 22 – </w:t>
      </w:r>
      <w:r w:rsidRPr="6E081401" w:rsidR="2A1C1BC1">
        <w:rPr>
          <w:sz w:val="16"/>
          <w:szCs w:val="16"/>
        </w:rPr>
        <w:t>Promena</w:t>
      </w:r>
      <w:r w:rsidRPr="6E081401" w:rsidR="2A1C1BC1">
        <w:rPr>
          <w:sz w:val="16"/>
          <w:szCs w:val="16"/>
        </w:rPr>
        <w:t xml:space="preserve"> lozinke porodilje</w:t>
      </w:r>
    </w:p>
    <w:p w:rsidR="6E081401" w:rsidP="6E081401" w:rsidRDefault="6E081401" w14:paraId="47086927" w14:textId="1340BACD">
      <w:pPr>
        <w:pStyle w:val="Normal"/>
      </w:pPr>
    </w:p>
    <w:p w:rsidR="3B8F8324" w:rsidP="6E081401" w:rsidRDefault="3B8F8324" w14:paraId="4C23E742" w14:textId="2F729264">
      <w:pPr>
        <w:pStyle w:val="Normal"/>
      </w:pPr>
      <w:r w:rsidR="3B8F8324">
        <w:rPr/>
        <w:t>Potrebno</w:t>
      </w:r>
      <w:r w:rsidR="3B8F8324">
        <w:rPr/>
        <w:t xml:space="preserve"> je da </w:t>
      </w:r>
      <w:r w:rsidR="3B8F8324">
        <w:rPr/>
        <w:t>korisnik</w:t>
      </w:r>
      <w:r w:rsidR="3B8F8324">
        <w:rPr/>
        <w:t xml:space="preserve"> </w:t>
      </w:r>
      <w:r w:rsidR="3B8F8324">
        <w:rPr/>
        <w:t>unese</w:t>
      </w:r>
      <w:r w:rsidR="3B8F8324">
        <w:rPr/>
        <w:t xml:space="preserve"> </w:t>
      </w:r>
      <w:r w:rsidR="3B8F8324">
        <w:rPr/>
        <w:t>postojeću</w:t>
      </w:r>
      <w:r w:rsidR="3B8F8324">
        <w:rPr/>
        <w:t xml:space="preserve"> </w:t>
      </w:r>
      <w:r w:rsidR="3B8F8324">
        <w:rPr/>
        <w:t>lozinku</w:t>
      </w:r>
      <w:r w:rsidR="3B8F8324">
        <w:rPr/>
        <w:t xml:space="preserve">, </w:t>
      </w:r>
      <w:r w:rsidR="3B8F8324">
        <w:rPr/>
        <w:t>novu</w:t>
      </w:r>
      <w:r w:rsidR="3B8F8324">
        <w:rPr/>
        <w:t xml:space="preserve"> </w:t>
      </w:r>
      <w:r w:rsidR="3B8F8324">
        <w:rPr/>
        <w:t>lozinku</w:t>
      </w:r>
      <w:r w:rsidR="3B8F8324">
        <w:rPr/>
        <w:t xml:space="preserve"> </w:t>
      </w:r>
      <w:r w:rsidR="3B8F8324">
        <w:rPr/>
        <w:t>i</w:t>
      </w:r>
      <w:r w:rsidR="3B8F8324">
        <w:rPr/>
        <w:t xml:space="preserve"> </w:t>
      </w:r>
      <w:r w:rsidR="3B8F8324">
        <w:rPr/>
        <w:t>potvrdu</w:t>
      </w:r>
      <w:r w:rsidR="3B8F8324">
        <w:rPr/>
        <w:t xml:space="preserve"> </w:t>
      </w:r>
      <w:r w:rsidR="3B8F8324">
        <w:rPr/>
        <w:t>nove</w:t>
      </w:r>
      <w:r w:rsidR="3B8F8324">
        <w:rPr/>
        <w:t xml:space="preserve"> </w:t>
      </w:r>
      <w:r w:rsidR="3B8F8324">
        <w:rPr/>
        <w:t>lozinke</w:t>
      </w:r>
      <w:r w:rsidR="3B8F8324">
        <w:rPr/>
        <w:t xml:space="preserve"> </w:t>
      </w:r>
      <w:r w:rsidR="3B8F8324">
        <w:rPr/>
        <w:t>koja</w:t>
      </w:r>
      <w:r w:rsidR="3B8F8324">
        <w:rPr/>
        <w:t xml:space="preserve"> mora da se </w:t>
      </w:r>
      <w:r w:rsidR="3B8F8324">
        <w:rPr/>
        <w:t>poklopi</w:t>
      </w:r>
      <w:r w:rsidR="3B8F8324">
        <w:rPr/>
        <w:t xml:space="preserve"> </w:t>
      </w:r>
      <w:r w:rsidR="3B8F8324">
        <w:rPr/>
        <w:t>sa</w:t>
      </w:r>
      <w:r w:rsidR="3B8F8324">
        <w:rPr/>
        <w:t xml:space="preserve"> </w:t>
      </w:r>
      <w:r w:rsidR="3B8F8324">
        <w:rPr/>
        <w:t>starom</w:t>
      </w:r>
      <w:r w:rsidR="3B8F8324">
        <w:rPr/>
        <w:t xml:space="preserve">. Nakon toga je </w:t>
      </w:r>
      <w:r w:rsidR="3B8F8324">
        <w:rPr/>
        <w:t>potrebno</w:t>
      </w:r>
      <w:r w:rsidR="3B8F8324">
        <w:rPr/>
        <w:t xml:space="preserve"> </w:t>
      </w:r>
      <w:r w:rsidR="3B8F8324">
        <w:rPr/>
        <w:t>kliknuti</w:t>
      </w:r>
      <w:r w:rsidR="3B8F8324">
        <w:rPr/>
        <w:t xml:space="preserve"> </w:t>
      </w:r>
      <w:r w:rsidR="3B8F8324">
        <w:rPr/>
        <w:t>na</w:t>
      </w:r>
      <w:r w:rsidR="3B8F8324">
        <w:rPr/>
        <w:t xml:space="preserve"> </w:t>
      </w:r>
      <w:r w:rsidR="3B8F8324">
        <w:rPr/>
        <w:t>dugme</w:t>
      </w:r>
      <w:r w:rsidR="3B8F8324">
        <w:rPr/>
        <w:t xml:space="preserve"> “</w:t>
      </w:r>
      <w:r w:rsidR="3B8F8324">
        <w:rPr/>
        <w:t>Sačuvaj</w:t>
      </w:r>
      <w:r w:rsidR="3B8F8324">
        <w:rPr/>
        <w:t xml:space="preserve"> </w:t>
      </w:r>
      <w:r w:rsidR="3B8F8324">
        <w:rPr/>
        <w:t>novu</w:t>
      </w:r>
      <w:r w:rsidR="3B8F8324">
        <w:rPr/>
        <w:t xml:space="preserve"> </w:t>
      </w:r>
      <w:r w:rsidR="3B8F8324">
        <w:rPr/>
        <w:t>lozinku</w:t>
      </w:r>
      <w:r w:rsidR="3B8F8324">
        <w:rPr/>
        <w:t>”.</w:t>
      </w:r>
      <w:r w:rsidR="3B8F8324">
        <w:rPr/>
        <w:t xml:space="preserve"> U </w:t>
      </w:r>
      <w:r w:rsidR="3B8F8324">
        <w:rPr/>
        <w:t>slučaju</w:t>
      </w:r>
      <w:r w:rsidR="3B8F8324">
        <w:rPr/>
        <w:t xml:space="preserve"> </w:t>
      </w:r>
      <w:r w:rsidR="3B8F8324">
        <w:rPr/>
        <w:t>odustajanja</w:t>
      </w:r>
      <w:r w:rsidR="3B8F8324">
        <w:rPr/>
        <w:t xml:space="preserve"> </w:t>
      </w:r>
      <w:r w:rsidR="3B8F8324">
        <w:rPr/>
        <w:t>kliknuti</w:t>
      </w:r>
      <w:r w:rsidR="3B8F8324">
        <w:rPr/>
        <w:t xml:space="preserve"> </w:t>
      </w:r>
      <w:r w:rsidR="3B8F8324">
        <w:rPr/>
        <w:t>na</w:t>
      </w:r>
      <w:r w:rsidR="3B8F8324">
        <w:rPr/>
        <w:t xml:space="preserve"> </w:t>
      </w:r>
      <w:r w:rsidR="3B8F8324">
        <w:rPr/>
        <w:t>dugme</w:t>
      </w:r>
      <w:r w:rsidR="3B8F8324">
        <w:rPr/>
        <w:t xml:space="preserve"> “</w:t>
      </w:r>
      <w:r w:rsidR="3B8F8324">
        <w:rPr/>
        <w:t>Zatvori</w:t>
      </w:r>
      <w:r w:rsidR="3B8F8324">
        <w:rPr/>
        <w:t>”.</w:t>
      </w:r>
    </w:p>
    <w:p w:rsidR="6E081401" w:rsidP="6E081401" w:rsidRDefault="6E081401" w14:paraId="20014442" w14:textId="67B18616">
      <w:pPr>
        <w:pStyle w:val="Normal"/>
      </w:pPr>
    </w:p>
    <w:p w:rsidR="6C3EF4D3" w:rsidP="6C3EF4D3" w:rsidRDefault="6C3EF4D3" w14:paraId="595314A0" w14:textId="6CACD001">
      <w:pPr>
        <w:pStyle w:val="Normal"/>
      </w:pPr>
    </w:p>
    <w:p w:rsidR="5D2E5189" w:rsidP="6E081401" w:rsidRDefault="5D2E5189" w14:paraId="3E75DCCF" w14:textId="386FF5F5">
      <w:pPr>
        <w:pStyle w:val="Naslov2"/>
        <w:rPr>
          <w:b w:val="1"/>
          <w:bCs w:val="1"/>
          <w:sz w:val="24"/>
          <w:szCs w:val="24"/>
        </w:rPr>
      </w:pPr>
      <w:bookmarkStart w:name="_Toc1240237604" w:id="1497003784"/>
      <w:bookmarkStart w:name="_Toc23200764" w:id="1500303584"/>
      <w:r w:rsidRPr="230B0D48" w:rsidR="5D2E5189">
        <w:rPr>
          <w:b w:val="1"/>
          <w:bCs w:val="1"/>
          <w:sz w:val="24"/>
          <w:szCs w:val="24"/>
        </w:rPr>
        <w:t>Rezultati</w:t>
      </w:r>
      <w:bookmarkEnd w:id="1497003784"/>
      <w:bookmarkEnd w:id="1500303584"/>
    </w:p>
    <w:p w:rsidR="3F7CF329" w:rsidP="6E081401" w:rsidRDefault="3F7CF329" w14:paraId="70D009EB" w14:textId="04146434">
      <w:pPr>
        <w:pStyle w:val="Normal"/>
      </w:pPr>
      <w:r w:rsidR="3F7CF329">
        <w:rPr/>
        <w:t xml:space="preserve">Na </w:t>
      </w:r>
      <w:r w:rsidR="3F7CF329">
        <w:rPr/>
        <w:t>slećoj</w:t>
      </w:r>
      <w:r w:rsidR="3F7CF329">
        <w:rPr/>
        <w:t xml:space="preserve"> </w:t>
      </w:r>
      <w:r w:rsidR="3F7CF329">
        <w:rPr/>
        <w:t>slici</w:t>
      </w:r>
      <w:r w:rsidR="3F7CF329">
        <w:rPr/>
        <w:t xml:space="preserve"> je </w:t>
      </w:r>
      <w:r w:rsidR="3F7CF329">
        <w:rPr/>
        <w:t>prikazana</w:t>
      </w:r>
      <w:r w:rsidR="3F7CF329">
        <w:rPr/>
        <w:t xml:space="preserve"> </w:t>
      </w:r>
      <w:r w:rsidR="3F7CF329">
        <w:rPr/>
        <w:t>stranica</w:t>
      </w:r>
      <w:r w:rsidR="3F7CF329">
        <w:rPr/>
        <w:t xml:space="preserve"> “</w:t>
      </w:r>
      <w:r w:rsidR="3F7CF329">
        <w:rPr/>
        <w:t>Rezultati</w:t>
      </w:r>
      <w:r w:rsidR="3F7CF329">
        <w:rPr/>
        <w:t>”.</w:t>
      </w:r>
      <w:r w:rsidR="3F7CF329">
        <w:rPr/>
        <w:t xml:space="preserve"> </w:t>
      </w:r>
      <w:r w:rsidR="3F7CF329">
        <w:rPr/>
        <w:t>Prikazani</w:t>
      </w:r>
      <w:r w:rsidR="3F7CF329">
        <w:rPr/>
        <w:t xml:space="preserve"> </w:t>
      </w:r>
      <w:r w:rsidR="3F7CF329">
        <w:rPr/>
        <w:t>su</w:t>
      </w:r>
      <w:r w:rsidR="3F7CF329">
        <w:rPr/>
        <w:t xml:space="preserve"> </w:t>
      </w:r>
      <w:r w:rsidR="3F7CF329">
        <w:rPr/>
        <w:t>svi</w:t>
      </w:r>
      <w:r w:rsidR="3F7CF329">
        <w:rPr/>
        <w:t xml:space="preserve"> </w:t>
      </w:r>
      <w:r w:rsidR="3F7CF329">
        <w:rPr/>
        <w:t>rezultati</w:t>
      </w:r>
      <w:r w:rsidR="3F7CF329">
        <w:rPr/>
        <w:t xml:space="preserve"> </w:t>
      </w:r>
      <w:r w:rsidR="3F7CF329">
        <w:rPr/>
        <w:t>porodilje</w:t>
      </w:r>
      <w:r w:rsidR="3F7CF329">
        <w:rPr/>
        <w:t xml:space="preserve"> </w:t>
      </w:r>
      <w:r w:rsidR="3F7CF329">
        <w:rPr/>
        <w:t>koje</w:t>
      </w:r>
      <w:r w:rsidR="3F7CF329">
        <w:rPr/>
        <w:t xml:space="preserve"> je </w:t>
      </w:r>
      <w:r w:rsidR="3F7CF329">
        <w:rPr/>
        <w:t>lekar</w:t>
      </w:r>
      <w:r w:rsidR="3F7CF329">
        <w:rPr/>
        <w:t xml:space="preserve"> </w:t>
      </w:r>
      <w:r w:rsidR="3F7CF329">
        <w:rPr/>
        <w:t>dodao</w:t>
      </w:r>
      <w:r w:rsidR="3F7CF329">
        <w:rPr/>
        <w:t xml:space="preserve">. </w:t>
      </w:r>
      <w:r w:rsidR="3F7CF329">
        <w:rPr/>
        <w:t>Prikazuje</w:t>
      </w:r>
      <w:r w:rsidR="3F7CF329">
        <w:rPr/>
        <w:t xml:space="preserve"> se tip </w:t>
      </w:r>
      <w:r w:rsidR="3F7CF329">
        <w:rPr/>
        <w:t>rezultata</w:t>
      </w:r>
      <w:r w:rsidR="3F7CF329">
        <w:rPr/>
        <w:t xml:space="preserve">, datum </w:t>
      </w:r>
      <w:r w:rsidR="0F4A3139">
        <w:rPr/>
        <w:t>dodavanja</w:t>
      </w:r>
      <w:r w:rsidR="0F4A3139">
        <w:rPr/>
        <w:t xml:space="preserve"> </w:t>
      </w:r>
      <w:r w:rsidR="0F4A3139">
        <w:rPr/>
        <w:t>rezultata</w:t>
      </w:r>
      <w:r w:rsidR="0F4A3139">
        <w:rPr/>
        <w:t xml:space="preserve"> </w:t>
      </w:r>
      <w:r w:rsidR="0F4A3139">
        <w:rPr/>
        <w:t>i</w:t>
      </w:r>
      <w:r w:rsidR="0F4A3139">
        <w:rPr/>
        <w:t xml:space="preserve"> </w:t>
      </w:r>
      <w:r w:rsidR="0F4A3139">
        <w:rPr/>
        <w:t>postoji</w:t>
      </w:r>
      <w:r w:rsidR="0F4A3139">
        <w:rPr/>
        <w:t xml:space="preserve"> link “</w:t>
      </w:r>
      <w:r w:rsidR="0F4A3139">
        <w:rPr/>
        <w:t>Detalji</w:t>
      </w:r>
      <w:r w:rsidR="0F4A3139">
        <w:rPr/>
        <w:t xml:space="preserve"> </w:t>
      </w:r>
      <w:r w:rsidR="0F4A3139">
        <w:rPr/>
        <w:t>rezultata</w:t>
      </w:r>
      <w:r w:rsidR="0F4A3139">
        <w:rPr/>
        <w:t>”,</w:t>
      </w:r>
      <w:r w:rsidR="0F4A3139">
        <w:rPr/>
        <w:t xml:space="preserve"> </w:t>
      </w:r>
      <w:r w:rsidR="0F4A3139">
        <w:rPr/>
        <w:t>gde</w:t>
      </w:r>
      <w:r w:rsidR="0F4A3139">
        <w:rPr/>
        <w:t xml:space="preserve"> se </w:t>
      </w:r>
      <w:r w:rsidR="0F4A3139">
        <w:rPr/>
        <w:t>klikom</w:t>
      </w:r>
      <w:r w:rsidR="0F4A3139">
        <w:rPr/>
        <w:t xml:space="preserve"> </w:t>
      </w:r>
      <w:r w:rsidR="0F4A3139">
        <w:rPr/>
        <w:t>na</w:t>
      </w:r>
      <w:r w:rsidR="0F4A3139">
        <w:rPr/>
        <w:t xml:space="preserve"> </w:t>
      </w:r>
      <w:r w:rsidR="0F4A3139">
        <w:rPr/>
        <w:t>dati</w:t>
      </w:r>
      <w:r w:rsidR="0F4A3139">
        <w:rPr/>
        <w:t xml:space="preserve"> link </w:t>
      </w:r>
      <w:r w:rsidR="0F4A3139">
        <w:rPr/>
        <w:t>otvara</w:t>
      </w:r>
      <w:r w:rsidR="0F4A3139">
        <w:rPr/>
        <w:t xml:space="preserve"> </w:t>
      </w:r>
      <w:r w:rsidR="0F4A3139">
        <w:rPr/>
        <w:t>rezultat</w:t>
      </w:r>
      <w:r w:rsidR="0F4A3139">
        <w:rPr/>
        <w:t xml:space="preserve"> u </w:t>
      </w:r>
      <w:r w:rsidR="0F4A3139">
        <w:rPr/>
        <w:t>novoj</w:t>
      </w:r>
      <w:r w:rsidR="0F4A3139">
        <w:rPr/>
        <w:t xml:space="preserve"> </w:t>
      </w:r>
      <w:r w:rsidR="0F4A3139">
        <w:rPr/>
        <w:t>kartici.</w:t>
      </w:r>
    </w:p>
    <w:p w:rsidR="3F7CF329" w:rsidP="6E081401" w:rsidRDefault="3F7CF329" w14:paraId="5C8B57B8" w14:textId="0319DC73">
      <w:pPr>
        <w:pStyle w:val="Normal"/>
      </w:pPr>
      <w:r w:rsidR="3F7CF329">
        <w:drawing>
          <wp:inline wp14:editId="36ECCC78" wp14:anchorId="7B95C064">
            <wp:extent cx="5943600" cy="2762250"/>
            <wp:effectExtent l="0" t="0" r="0" b="0"/>
            <wp:docPr id="450678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678231" name=""/>
                    <pic:cNvPicPr/>
                  </pic:nvPicPr>
                  <pic:blipFill>
                    <a:blip xmlns:r="http://schemas.openxmlformats.org/officeDocument/2006/relationships" r:embed="rId19862588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8D97FB" w:rsidP="6E081401" w:rsidRDefault="508D97FB" w14:paraId="1EC898DD" w14:textId="65823B33">
      <w:pPr>
        <w:pStyle w:val="Normal"/>
        <w:jc w:val="center"/>
        <w:rPr>
          <w:sz w:val="16"/>
          <w:szCs w:val="16"/>
        </w:rPr>
      </w:pPr>
      <w:r w:rsidRPr="6C3EF4D3" w:rsidR="508D97FB">
        <w:rPr>
          <w:sz w:val="16"/>
          <w:szCs w:val="16"/>
        </w:rPr>
        <w:t>Slika</w:t>
      </w:r>
      <w:r w:rsidRPr="6C3EF4D3" w:rsidR="508D97FB">
        <w:rPr>
          <w:sz w:val="16"/>
          <w:szCs w:val="16"/>
        </w:rPr>
        <w:t xml:space="preserve"> 23 – </w:t>
      </w:r>
      <w:r w:rsidRPr="6C3EF4D3" w:rsidR="508D97FB">
        <w:rPr>
          <w:sz w:val="16"/>
          <w:szCs w:val="16"/>
        </w:rPr>
        <w:t>Rezultati</w:t>
      </w:r>
      <w:r w:rsidRPr="6C3EF4D3" w:rsidR="508D97FB">
        <w:rPr>
          <w:sz w:val="16"/>
          <w:szCs w:val="16"/>
        </w:rPr>
        <w:t xml:space="preserve"> </w:t>
      </w:r>
      <w:r w:rsidRPr="6C3EF4D3" w:rsidR="508D97FB">
        <w:rPr>
          <w:sz w:val="16"/>
          <w:szCs w:val="16"/>
        </w:rPr>
        <w:t>kod</w:t>
      </w:r>
      <w:r w:rsidRPr="6C3EF4D3" w:rsidR="508D97FB">
        <w:rPr>
          <w:sz w:val="16"/>
          <w:szCs w:val="16"/>
        </w:rPr>
        <w:t xml:space="preserve"> </w:t>
      </w:r>
      <w:r w:rsidRPr="6C3EF4D3" w:rsidR="508D97FB">
        <w:rPr>
          <w:sz w:val="16"/>
          <w:szCs w:val="16"/>
        </w:rPr>
        <w:t>porodilje</w:t>
      </w:r>
    </w:p>
    <w:p w:rsidR="6C3EF4D3" w:rsidP="6C3EF4D3" w:rsidRDefault="6C3EF4D3" w14:paraId="405F6B6C" w14:textId="7381D5F7">
      <w:pPr>
        <w:pStyle w:val="Normal"/>
      </w:pPr>
    </w:p>
    <w:p w:rsidR="4953C909" w:rsidP="6E081401" w:rsidRDefault="4953C909" w14:paraId="7CB4E684" w14:textId="70DFC699">
      <w:pPr>
        <w:pStyle w:val="Naslov1"/>
        <w:rPr/>
      </w:pPr>
      <w:bookmarkStart w:name="_Toc2047582165" w:id="1009988931"/>
      <w:bookmarkStart w:name="_Toc985074373" w:id="1698123790"/>
      <w:r w:rsidR="4953C909">
        <w:rPr/>
        <w:t>Das</w:t>
      </w:r>
      <w:r w:rsidR="749C357E">
        <w:rPr/>
        <w:t>h</w:t>
      </w:r>
      <w:r w:rsidR="4953C909">
        <w:rPr/>
        <w:t>board</w:t>
      </w:r>
      <w:r w:rsidR="4953C909">
        <w:rPr/>
        <w:t xml:space="preserve"> </w:t>
      </w:r>
      <w:r w:rsidR="4953C909">
        <w:rPr/>
        <w:t>posetioca</w:t>
      </w:r>
      <w:bookmarkEnd w:id="1009988931"/>
      <w:bookmarkEnd w:id="1698123790"/>
    </w:p>
    <w:p w:rsidR="6C3EF4D3" w:rsidP="6C3EF4D3" w:rsidRDefault="6C3EF4D3" w14:paraId="3102EEF3" w14:textId="1297E57C">
      <w:pPr>
        <w:pStyle w:val="Normal"/>
      </w:pPr>
    </w:p>
    <w:p w:rsidR="4953C909" w:rsidP="6E081401" w:rsidRDefault="4953C909" w14:paraId="3C623F39" w14:textId="21492654">
      <w:pPr>
        <w:pStyle w:val="Normal"/>
      </w:pPr>
      <w:r w:rsidR="4953C909">
        <w:rPr/>
        <w:t xml:space="preserve">Na </w:t>
      </w:r>
      <w:r w:rsidR="4953C909">
        <w:rPr/>
        <w:t>sledećoj</w:t>
      </w:r>
      <w:r w:rsidR="4953C909">
        <w:rPr/>
        <w:t xml:space="preserve"> </w:t>
      </w:r>
      <w:r w:rsidR="4953C909">
        <w:rPr/>
        <w:t>slici</w:t>
      </w:r>
      <w:r w:rsidR="4953C909">
        <w:rPr/>
        <w:t xml:space="preserve"> je </w:t>
      </w:r>
      <w:r w:rsidR="4953C909">
        <w:rPr/>
        <w:t>prikazan</w:t>
      </w:r>
      <w:r w:rsidR="4953C909">
        <w:rPr/>
        <w:t xml:space="preserve"> dashboard </w:t>
      </w:r>
      <w:r w:rsidR="4953C909">
        <w:rPr/>
        <w:t>posetio</w:t>
      </w:r>
      <w:r w:rsidR="2D555AA9">
        <w:rPr/>
        <w:t>ca.</w:t>
      </w:r>
      <w:r>
        <w:br/>
      </w:r>
      <w:r w:rsidR="015FC3A5">
        <w:drawing>
          <wp:inline wp14:editId="6E5E2C40" wp14:anchorId="11FDA955">
            <wp:extent cx="5943600" cy="2771775"/>
            <wp:effectExtent l="0" t="0" r="0" b="0"/>
            <wp:docPr id="208460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60834" name=""/>
                    <pic:cNvPicPr/>
                  </pic:nvPicPr>
                  <pic:blipFill>
                    <a:blip xmlns:r="http://schemas.openxmlformats.org/officeDocument/2006/relationships" r:embed="rId467428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5FC3A5" w:rsidP="6E081401" w:rsidRDefault="015FC3A5" w14:paraId="1D4FB853" w14:textId="07DC63D2">
      <w:pPr>
        <w:pStyle w:val="Normal"/>
        <w:jc w:val="center"/>
      </w:pPr>
      <w:r w:rsidR="015FC3A5">
        <w:rPr/>
        <w:t>Slika</w:t>
      </w:r>
      <w:r w:rsidR="015FC3A5">
        <w:rPr/>
        <w:t xml:space="preserve"> </w:t>
      </w:r>
      <w:r w:rsidR="02C6E5E6">
        <w:rPr/>
        <w:t>24</w:t>
      </w:r>
      <w:r w:rsidR="015FC3A5">
        <w:rPr/>
        <w:t xml:space="preserve"> - Dashboard </w:t>
      </w:r>
      <w:r w:rsidR="015FC3A5">
        <w:rPr/>
        <w:t>posetioca</w:t>
      </w:r>
    </w:p>
    <w:p w:rsidR="6C3EF4D3" w:rsidP="6C3EF4D3" w:rsidRDefault="6C3EF4D3" w14:paraId="6DACAF8E" w14:textId="2D82B8A6">
      <w:pPr>
        <w:pStyle w:val="Normal"/>
        <w:jc w:val="center"/>
      </w:pPr>
    </w:p>
    <w:p w:rsidR="015FC3A5" w:rsidP="6E081401" w:rsidRDefault="015FC3A5" w14:paraId="081F9837" w14:textId="00616AE1">
      <w:pPr>
        <w:pStyle w:val="Normal"/>
        <w:jc w:val="left"/>
      </w:pPr>
      <w:r w:rsidR="015FC3A5">
        <w:rPr/>
        <w:t xml:space="preserve">Sa </w:t>
      </w:r>
      <w:r w:rsidR="015FC3A5">
        <w:rPr/>
        <w:t>leve</w:t>
      </w:r>
      <w:r w:rsidR="015FC3A5">
        <w:rPr/>
        <w:t xml:space="preserve"> </w:t>
      </w:r>
      <w:r w:rsidR="015FC3A5">
        <w:rPr/>
        <w:t>strane</w:t>
      </w:r>
      <w:r w:rsidR="015FC3A5">
        <w:rPr/>
        <w:t xml:space="preserve"> </w:t>
      </w:r>
      <w:r w:rsidR="015FC3A5">
        <w:rPr/>
        <w:t>ekrana</w:t>
      </w:r>
      <w:r w:rsidR="015FC3A5">
        <w:rPr/>
        <w:t xml:space="preserve"> je </w:t>
      </w:r>
      <w:r w:rsidR="015FC3A5">
        <w:rPr/>
        <w:t>prikazan</w:t>
      </w:r>
      <w:r w:rsidR="0D5D3520">
        <w:rPr/>
        <w:t>i</w:t>
      </w:r>
      <w:r w:rsidR="0D5D3520">
        <w:rPr/>
        <w:t xml:space="preserve"> </w:t>
      </w:r>
      <w:r w:rsidR="0D5D3520">
        <w:rPr/>
        <w:t>su</w:t>
      </w:r>
      <w:r w:rsidR="0D5D3520">
        <w:rPr/>
        <w:t xml:space="preserve"> </w:t>
      </w:r>
      <w:r w:rsidR="0D5D3520">
        <w:rPr/>
        <w:t>osnovni</w:t>
      </w:r>
      <w:r w:rsidR="0D5D3520">
        <w:rPr/>
        <w:t xml:space="preserve"> </w:t>
      </w:r>
      <w:r w:rsidR="0D5D3520">
        <w:rPr/>
        <w:t>podaci</w:t>
      </w:r>
      <w:r w:rsidR="0D5D3520">
        <w:rPr/>
        <w:t xml:space="preserve"> o </w:t>
      </w:r>
      <w:r w:rsidR="0D5D3520">
        <w:rPr/>
        <w:t>porodilji</w:t>
      </w:r>
      <w:r w:rsidR="0D5D3520">
        <w:rPr/>
        <w:t xml:space="preserve"> koji </w:t>
      </w:r>
      <w:r w:rsidR="0D5D3520">
        <w:rPr/>
        <w:t>uključuju</w:t>
      </w:r>
      <w:r w:rsidR="0D5D3520">
        <w:rPr/>
        <w:t xml:space="preserve">: </w:t>
      </w:r>
      <w:r w:rsidR="0D5D3520">
        <w:rPr/>
        <w:t>ime</w:t>
      </w:r>
      <w:r w:rsidR="0D5D3520">
        <w:rPr/>
        <w:t xml:space="preserve"> </w:t>
      </w:r>
      <w:r w:rsidR="0D5D3520">
        <w:rPr/>
        <w:t>i</w:t>
      </w:r>
      <w:r w:rsidR="0D5D3520">
        <w:rPr/>
        <w:t xml:space="preserve"> </w:t>
      </w:r>
      <w:r w:rsidR="0D5D3520">
        <w:rPr/>
        <w:t>prezime</w:t>
      </w:r>
      <w:r w:rsidR="0D5D3520">
        <w:rPr/>
        <w:t xml:space="preserve">, datum </w:t>
      </w:r>
      <w:r w:rsidR="0D5D3520">
        <w:rPr/>
        <w:t>rođenja</w:t>
      </w:r>
      <w:r w:rsidR="0D5D3520">
        <w:rPr/>
        <w:t xml:space="preserve">, </w:t>
      </w:r>
      <w:r w:rsidR="0D5D3520">
        <w:rPr/>
        <w:t>nedelju</w:t>
      </w:r>
      <w:r w:rsidR="0D5D3520">
        <w:rPr/>
        <w:t xml:space="preserve"> </w:t>
      </w:r>
      <w:r w:rsidR="0D5D3520">
        <w:rPr/>
        <w:t>trudnoće</w:t>
      </w:r>
      <w:r w:rsidR="0D5D3520">
        <w:rPr/>
        <w:t xml:space="preserve">, da li se </w:t>
      </w:r>
      <w:r w:rsidR="0D5D3520">
        <w:rPr/>
        <w:t>porodilja</w:t>
      </w:r>
      <w:r w:rsidR="0D5D3520">
        <w:rPr/>
        <w:t xml:space="preserve"> </w:t>
      </w:r>
      <w:r w:rsidR="4FB282C3">
        <w:rPr/>
        <w:t>porodilja</w:t>
      </w:r>
      <w:r w:rsidR="4FB282C3">
        <w:rPr/>
        <w:t xml:space="preserve"> </w:t>
      </w:r>
      <w:r w:rsidR="4FB282C3">
        <w:rPr/>
        <w:t>ili</w:t>
      </w:r>
      <w:r w:rsidR="4FB282C3">
        <w:rPr/>
        <w:t xml:space="preserve"> </w:t>
      </w:r>
      <w:r w:rsidR="4FB282C3">
        <w:rPr/>
        <w:t>nije</w:t>
      </w:r>
      <w:r w:rsidR="4FB282C3">
        <w:rPr/>
        <w:t xml:space="preserve">, </w:t>
      </w:r>
      <w:r w:rsidR="4FB282C3">
        <w:rPr/>
        <w:t>i</w:t>
      </w:r>
      <w:r w:rsidR="4FB282C3">
        <w:rPr/>
        <w:t xml:space="preserve"> </w:t>
      </w:r>
      <w:r w:rsidR="4FB282C3">
        <w:rPr/>
        <w:t>poređenje</w:t>
      </w:r>
      <w:r w:rsidR="4FB282C3">
        <w:rPr/>
        <w:t xml:space="preserve"> </w:t>
      </w:r>
      <w:r w:rsidR="4FB282C3">
        <w:rPr/>
        <w:t>veličine</w:t>
      </w:r>
      <w:r w:rsidR="4FB282C3">
        <w:rPr/>
        <w:t xml:space="preserve"> </w:t>
      </w:r>
      <w:r w:rsidR="4FB282C3">
        <w:rPr/>
        <w:t>proda</w:t>
      </w:r>
      <w:r w:rsidR="4FB282C3">
        <w:rPr/>
        <w:t xml:space="preserve"> </w:t>
      </w:r>
      <w:r w:rsidR="4FB282C3">
        <w:rPr/>
        <w:t>sa</w:t>
      </w:r>
      <w:r w:rsidR="4FB282C3">
        <w:rPr/>
        <w:t xml:space="preserve"> </w:t>
      </w:r>
      <w:r w:rsidR="4FB282C3">
        <w:rPr/>
        <w:t>veličinom</w:t>
      </w:r>
      <w:r w:rsidR="4FB282C3">
        <w:rPr/>
        <w:t xml:space="preserve"> </w:t>
      </w:r>
      <w:r w:rsidR="12CF8CDE">
        <w:rPr/>
        <w:t>ploda</w:t>
      </w:r>
      <w:r w:rsidR="12CF8CDE">
        <w:rPr/>
        <w:t xml:space="preserve"> </w:t>
      </w:r>
      <w:r w:rsidR="12CF8CDE">
        <w:rPr/>
        <w:t>voća</w:t>
      </w:r>
      <w:r w:rsidR="12CF8CDE">
        <w:rPr/>
        <w:t>.</w:t>
      </w:r>
    </w:p>
    <w:p w:rsidR="12CF8CDE" w:rsidP="6E081401" w:rsidRDefault="12CF8CDE" w14:paraId="2993C6EA" w14:textId="4B31B2AC">
      <w:pPr>
        <w:pStyle w:val="Normal"/>
        <w:jc w:val="left"/>
      </w:pPr>
      <w:r w:rsidR="12CF8CDE">
        <w:rPr/>
        <w:t xml:space="preserve">Sa </w:t>
      </w:r>
      <w:r w:rsidR="12CF8CDE">
        <w:rPr/>
        <w:t>desne</w:t>
      </w:r>
      <w:r w:rsidR="12CF8CDE">
        <w:rPr/>
        <w:t xml:space="preserve"> </w:t>
      </w:r>
      <w:r w:rsidR="12CF8CDE">
        <w:rPr/>
        <w:t>strane</w:t>
      </w:r>
      <w:r w:rsidR="12CF8CDE">
        <w:rPr/>
        <w:t xml:space="preserve"> </w:t>
      </w:r>
      <w:r w:rsidR="12CF8CDE">
        <w:rPr/>
        <w:t>su</w:t>
      </w:r>
      <w:r w:rsidR="12CF8CDE">
        <w:rPr/>
        <w:t xml:space="preserve"> </w:t>
      </w:r>
      <w:r w:rsidR="12CF8CDE">
        <w:rPr/>
        <w:t>prikazani</w:t>
      </w:r>
      <w:r w:rsidR="12CF8CDE">
        <w:rPr/>
        <w:t xml:space="preserve"> </w:t>
      </w:r>
      <w:r w:rsidR="12CF8CDE">
        <w:rPr/>
        <w:t>pregledi</w:t>
      </w:r>
      <w:r w:rsidR="12CF8CDE">
        <w:rPr/>
        <w:t xml:space="preserve"> </w:t>
      </w:r>
      <w:r w:rsidR="12CF8CDE">
        <w:rPr/>
        <w:t>koja</w:t>
      </w:r>
      <w:r w:rsidR="12CF8CDE">
        <w:rPr/>
        <w:t xml:space="preserve"> je </w:t>
      </w:r>
      <w:r w:rsidR="12CF8CDE">
        <w:rPr/>
        <w:t>porodilja</w:t>
      </w:r>
      <w:r w:rsidR="12CF8CDE">
        <w:rPr/>
        <w:t xml:space="preserve"> </w:t>
      </w:r>
      <w:r w:rsidR="12CF8CDE">
        <w:rPr/>
        <w:t>odobrila</w:t>
      </w:r>
      <w:r w:rsidR="12CF8CDE">
        <w:rPr/>
        <w:t xml:space="preserve"> za </w:t>
      </w:r>
      <w:r w:rsidR="12CF8CDE">
        <w:rPr/>
        <w:t>prikaz</w:t>
      </w:r>
      <w:r w:rsidR="7DD7F37C">
        <w:rPr/>
        <w:t xml:space="preserve">, </w:t>
      </w:r>
      <w:r w:rsidR="7DD7F37C">
        <w:rPr/>
        <w:t>ukoliko</w:t>
      </w:r>
      <w:r w:rsidR="7DD7F37C">
        <w:rPr/>
        <w:t xml:space="preserve"> ne </w:t>
      </w:r>
      <w:r w:rsidR="7DD7F37C">
        <w:rPr/>
        <w:t>postoji</w:t>
      </w:r>
      <w:r w:rsidR="7DD7F37C">
        <w:rPr/>
        <w:t xml:space="preserve"> </w:t>
      </w:r>
      <w:r w:rsidR="7DD7F37C">
        <w:rPr/>
        <w:t>nijedan</w:t>
      </w:r>
      <w:r w:rsidR="7DD7F37C">
        <w:rPr/>
        <w:t xml:space="preserve"> </w:t>
      </w:r>
      <w:r w:rsidR="7DD7F37C">
        <w:rPr/>
        <w:t>pregled</w:t>
      </w:r>
      <w:r w:rsidR="7DD7F37C">
        <w:rPr/>
        <w:t xml:space="preserve"> koji je </w:t>
      </w:r>
      <w:r w:rsidR="7DD7F37C">
        <w:rPr/>
        <w:t>porodilja</w:t>
      </w:r>
      <w:r w:rsidR="7DD7F37C">
        <w:rPr/>
        <w:t xml:space="preserve"> </w:t>
      </w:r>
      <w:r w:rsidR="7DD7F37C">
        <w:rPr/>
        <w:t>odobrila</w:t>
      </w:r>
      <w:r w:rsidR="7DD7F37C">
        <w:rPr/>
        <w:t xml:space="preserve"> </w:t>
      </w:r>
      <w:r w:rsidR="7DD7F37C">
        <w:rPr/>
        <w:t>prikazuje</w:t>
      </w:r>
      <w:r w:rsidR="7DD7F37C">
        <w:rPr/>
        <w:t xml:space="preserve"> se </w:t>
      </w:r>
      <w:r w:rsidRPr="6E081401" w:rsidR="7DD7F37C">
        <w:rPr>
          <w:rFonts w:ascii="Times New Roman" w:hAnsi="Times New Roman" w:eastAsia="Times New Roman" w:cs="Times New Roman"/>
          <w:color w:val="auto"/>
          <w:sz w:val="20"/>
          <w:szCs w:val="20"/>
        </w:rPr>
        <w:t>“</w:t>
      </w:r>
      <w:r w:rsidRPr="6E081401" w:rsidR="7DD7F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Porodilja</w:t>
      </w:r>
      <w:r w:rsidRPr="6E081401" w:rsidR="7DD7F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6E081401" w:rsidR="7DD7F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trenutno</w:t>
      </w:r>
      <w:r w:rsidRPr="6E081401" w:rsidR="7DD7F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6E081401" w:rsidR="7DD7F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nema</w:t>
      </w:r>
      <w:r w:rsidRPr="6E081401" w:rsidR="7DD7F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6E081401" w:rsidR="7DD7F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preglede</w:t>
      </w:r>
      <w:r w:rsidRPr="6E081401" w:rsidR="7DD7F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za </w:t>
      </w:r>
      <w:r w:rsidRPr="6E081401" w:rsidR="7DD7F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prikaz</w:t>
      </w:r>
      <w:r w:rsidRPr="6E081401" w:rsidR="7DD7F3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.</w:t>
      </w:r>
      <w:r w:rsidRPr="6E081401" w:rsidR="7DD7F37C">
        <w:rPr>
          <w:rFonts w:ascii="Times New Roman" w:hAnsi="Times New Roman" w:eastAsia="Times New Roman" w:cs="Times New Roman"/>
          <w:color w:val="auto"/>
          <w:sz w:val="20"/>
          <w:szCs w:val="20"/>
        </w:rPr>
        <w:t>”</w:t>
      </w:r>
      <w:bookmarkEnd w:id="3"/>
    </w:p>
    <w:sectPr w:rsidRPr="00EA14B1" w:rsidR="00EA14B1">
      <w:headerReference w:type="default" r:id="rId21"/>
      <w:footerReference w:type="default" r:id="rId22"/>
      <w:pgSz w:w="12240" w:h="15840" w:orient="portrait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46F53" w:rsidRDefault="00A46F53" w14:paraId="5B08B5D1" wp14:textId="77777777">
      <w:r>
        <w:separator/>
      </w:r>
    </w:p>
  </w:endnote>
  <w:endnote w:type="continuationSeparator" w:id="0">
    <w:p xmlns:wp14="http://schemas.microsoft.com/office/word/2010/wordml" w:rsidR="00A46F53" w:rsidRDefault="00A46F53" w14:paraId="16DEB4A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xmlns:wp14="http://schemas.microsoft.com/office/word/2010/wordml" w:rsidR="008B62B5" w14:paraId="6573B1C5" wp14:textId="77777777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B62B5" w:rsidRDefault="008B62B5" w14:paraId="65F9C3DC" wp14:textId="77777777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B62B5" w:rsidRDefault="0090233E" w14:paraId="0C4BDD96" wp14:textId="77777777">
          <w:pPr>
            <w:jc w:val="center"/>
          </w:pPr>
          <w:r w:rsidRPr="00B73BC6">
            <w:rPr>
              <w:rFonts w:ascii="Symbol" w:hAnsi="Symbol" w:eastAsia="Symbol" w:cs="Symbol"/>
              <w:lang w:val="sr-Latn-CS"/>
            </w:rPr>
            <w:t>Ó</w:t>
          </w:r>
          <w:r>
            <w:rPr>
              <w:lang w:val="sr-Latn-CS"/>
            </w:rPr>
            <w:t>Elektronski fakultet Niš, 2007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B62B5" w:rsidRDefault="008B62B5" w14:paraId="2C78A258" wp14:textId="77777777">
          <w:pPr>
            <w:jc w:val="right"/>
          </w:pPr>
          <w:r>
            <w:t xml:space="preserve">Strana </w:t>
          </w:r>
          <w:r>
            <w:rPr>
              <w:rStyle w:val="Brojstranice"/>
            </w:rPr>
            <w:fldChar w:fldCharType="begin"/>
          </w:r>
          <w:r>
            <w:rPr>
              <w:rStyle w:val="Brojstranice"/>
            </w:rPr>
            <w:instrText xml:space="preserve"> PAGE </w:instrText>
          </w:r>
          <w:r>
            <w:rPr>
              <w:rStyle w:val="Brojstranice"/>
            </w:rPr>
            <w:fldChar w:fldCharType="separate"/>
          </w:r>
          <w:r w:rsidR="000968A8">
            <w:rPr>
              <w:rStyle w:val="Brojstranice"/>
              <w:noProof/>
            </w:rPr>
            <w:t>14</w:t>
          </w:r>
          <w:r>
            <w:rPr>
              <w:rStyle w:val="Brojstranice"/>
            </w:rPr>
            <w:fldChar w:fldCharType="end"/>
          </w:r>
          <w:r>
            <w:rPr>
              <w:rStyle w:val="Brojstranice"/>
            </w:rPr>
            <w:t xml:space="preserve"> od </w:t>
          </w:r>
          <w:r>
            <w:rPr>
              <w:rStyle w:val="Brojstranice"/>
            </w:rPr>
            <w:fldChar w:fldCharType="begin"/>
          </w:r>
          <w:r>
            <w:rPr>
              <w:rStyle w:val="Brojstranice"/>
            </w:rPr>
            <w:instrText xml:space="preserve"> NUMPAGES  \* MERGEFORMAT </w:instrText>
          </w:r>
          <w:r>
            <w:rPr>
              <w:rStyle w:val="Brojstranice"/>
            </w:rPr>
            <w:fldChar w:fldCharType="separate"/>
          </w:r>
          <w:r w:rsidR="000968A8">
            <w:rPr>
              <w:rStyle w:val="Brojstranice"/>
              <w:noProof/>
            </w:rPr>
            <w:t>14</w:t>
          </w:r>
          <w:r>
            <w:rPr>
              <w:rStyle w:val="Brojstranice"/>
            </w:rPr>
            <w:fldChar w:fldCharType="end"/>
          </w:r>
        </w:p>
      </w:tc>
    </w:tr>
  </w:tbl>
  <w:p xmlns:wp14="http://schemas.microsoft.com/office/word/2010/wordml" w:rsidR="008B62B5" w:rsidRDefault="008B62B5" w14:paraId="5023141B" wp14:textId="77777777">
    <w:pPr>
      <w:pStyle w:val="Podnojestranice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Normalnatabel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081401" w:rsidTr="6E081401" w14:paraId="7B1A3B96">
      <w:trPr>
        <w:trHeight w:val="300"/>
      </w:trPr>
      <w:tc>
        <w:tcPr>
          <w:tcW w:w="3120" w:type="dxa"/>
          <w:tcMar/>
        </w:tcPr>
        <w:p w:rsidR="6E081401" w:rsidP="6E081401" w:rsidRDefault="6E081401" w14:paraId="4DB8AC8E" w14:textId="33C7070B">
          <w:pPr>
            <w:pStyle w:val="Zaglavljestranice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E081401" w:rsidP="6E081401" w:rsidRDefault="6E081401" w14:paraId="16473316" w14:textId="4076CFF3">
          <w:pPr>
            <w:pStyle w:val="Zaglavljestranice"/>
            <w:bidi w:val="0"/>
            <w:jc w:val="center"/>
          </w:pPr>
        </w:p>
      </w:tc>
      <w:tc>
        <w:tcPr>
          <w:tcW w:w="3120" w:type="dxa"/>
          <w:tcMar/>
        </w:tcPr>
        <w:p w:rsidR="6E081401" w:rsidP="6E081401" w:rsidRDefault="6E081401" w14:paraId="062D55E2" w14:textId="13905846">
          <w:pPr>
            <w:pStyle w:val="Zaglavljestranice"/>
            <w:bidi w:val="0"/>
            <w:ind w:right="-115"/>
            <w:jc w:val="right"/>
          </w:pPr>
        </w:p>
      </w:tc>
    </w:tr>
  </w:tbl>
  <w:p w:rsidR="6E081401" w:rsidP="6E081401" w:rsidRDefault="6E081401" w14:paraId="0D998ACB" w14:textId="15066477">
    <w:pPr>
      <w:pStyle w:val="Podnojestranice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46F53" w:rsidRDefault="00A46F53" w14:paraId="0AD9C6F4" wp14:textId="77777777">
      <w:r>
        <w:separator/>
      </w:r>
    </w:p>
  </w:footnote>
  <w:footnote w:type="continuationSeparator" w:id="0">
    <w:p xmlns:wp14="http://schemas.microsoft.com/office/word/2010/wordml" w:rsidR="00A46F53" w:rsidRDefault="00A46F53" w14:paraId="4B1F511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B62B5" w:rsidRDefault="008B62B5" w14:paraId="48A21919" wp14:textId="77777777">
    <w:pPr>
      <w:rPr>
        <w:sz w:val="24"/>
        <w:szCs w:val="24"/>
      </w:rPr>
    </w:pPr>
  </w:p>
  <w:p xmlns:wp14="http://schemas.microsoft.com/office/word/2010/wordml" w:rsidR="008B62B5" w:rsidRDefault="008B62B5" w14:paraId="6BD18F9B" wp14:textId="77777777">
    <w:pPr>
      <w:pBdr>
        <w:top w:val="single" w:color="auto" w:sz="6" w:space="1"/>
      </w:pBdr>
      <w:rPr>
        <w:sz w:val="24"/>
        <w:szCs w:val="24"/>
      </w:rPr>
    </w:pPr>
  </w:p>
  <w:p xmlns:wp14="http://schemas.microsoft.com/office/word/2010/wordml" w:rsidR="008B62B5" w:rsidRDefault="008B62B5" w14:paraId="43F7CECA" wp14:textId="77777777">
    <w:pPr>
      <w:pBdr>
        <w:bottom w:val="single" w:color="auto" w:sz="6" w:space="1"/>
      </w:pBdr>
      <w:jc w:val="right"/>
      <w:rPr>
        <w:rFonts w:ascii="Arial" w:hAnsi="Arial"/>
        <w:b/>
        <w:bCs/>
        <w:sz w:val="36"/>
        <w:szCs w:val="36"/>
      </w:rPr>
    </w:pPr>
    <w:r>
      <w:rPr>
        <w:rFonts w:ascii="Arial" w:hAnsi="Arial"/>
        <w:b/>
        <w:bCs/>
        <w:sz w:val="36"/>
        <w:szCs w:val="36"/>
      </w:rPr>
      <w:t>Elektronski fakultet Niš</w:t>
    </w:r>
  </w:p>
  <w:p xmlns:wp14="http://schemas.microsoft.com/office/word/2010/wordml" w:rsidR="008B62B5" w:rsidRDefault="008B62B5" w14:paraId="238601FE" wp14:textId="77777777">
    <w:pPr>
      <w:pBdr>
        <w:bottom w:val="single" w:color="auto" w:sz="6" w:space="1"/>
      </w:pBdr>
      <w:jc w:val="right"/>
      <w:rPr>
        <w:sz w:val="24"/>
        <w:szCs w:val="24"/>
      </w:rPr>
    </w:pPr>
  </w:p>
  <w:p xmlns:wp14="http://schemas.microsoft.com/office/word/2010/wordml" w:rsidR="008B62B5" w:rsidRDefault="008B62B5" w14:paraId="0F3CABC7" wp14:textId="77777777">
    <w:pPr>
      <w:pStyle w:val="Zaglavljestranic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xmlns:wp14="http://schemas.microsoft.com/office/word/2010/wordml" w:rsidR="008B62B5" w:rsidTr="6E081401" w14:paraId="6B986FC7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130CAF" w:rsidR="008B62B5" w:rsidP="0011110F" w:rsidRDefault="008B62B5" w14:paraId="5209FA2C" wp14:textId="77777777">
          <w:pPr>
            <w:rPr>
              <w:b/>
            </w:rPr>
          </w:pPr>
          <w:r>
            <w:rPr>
              <w:b/>
            </w:rPr>
            <w:t>Izbornik</w:t>
          </w:r>
        </w:p>
      </w:tc>
      <w:tc>
        <w:tcPr>
          <w:tcW w:w="3179" w:type="dxa"/>
          <w:tcMar/>
        </w:tcPr>
        <w:p w:rsidR="008B62B5" w:rsidP="0011110F" w:rsidRDefault="008B62B5" w14:paraId="06F89D34" wp14:textId="77777777">
          <w:pPr>
            <w:tabs>
              <w:tab w:val="left" w:pos="1135"/>
            </w:tabs>
            <w:spacing w:before="40"/>
            <w:ind w:right="68"/>
          </w:pPr>
          <w:r>
            <w:t xml:space="preserve">  Verzija:           1.0</w:t>
          </w:r>
        </w:p>
      </w:tc>
    </w:tr>
    <w:tr xmlns:wp14="http://schemas.microsoft.com/office/word/2010/wordml" w:rsidR="008B62B5" w:rsidTr="6E081401" w14:paraId="1D887535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59438F" w:rsidR="008B62B5" w:rsidP="0011110F" w:rsidRDefault="008B62B5" w14:paraId="39D179CC" wp14:textId="77777777">
          <w:pPr>
            <w:rPr>
              <w:lang w:val="sr-Latn-CS"/>
            </w:rPr>
          </w:pPr>
          <w:r>
            <w:t>Korisni</w:t>
          </w:r>
          <w:r>
            <w:rPr>
              <w:lang w:val="sr-Latn-CS"/>
            </w:rPr>
            <w:t>čko uputstvo</w:t>
          </w:r>
        </w:p>
      </w:tc>
      <w:tc>
        <w:tcPr>
          <w:tcW w:w="3179" w:type="dxa"/>
          <w:tcMar/>
        </w:tcPr>
        <w:p w:rsidR="008B62B5" w:rsidP="6E081401" w:rsidRDefault="008B62B5" w14:paraId="1D6E2BF4" wp14:textId="0F4E65B4">
          <w:pPr>
            <w:rPr>
              <w:lang w:val="sr-Latn-CS"/>
            </w:rPr>
          </w:pPr>
          <w:r w:rsidR="6E081401">
            <w:rPr/>
            <w:t xml:space="preserve">  Datum:  </w:t>
          </w:r>
          <w:r w:rsidRPr="6E081401" w:rsidR="6E081401">
            <w:rPr>
              <w:lang w:val="sr-Latn-CS"/>
            </w:rPr>
            <w:t>0</w:t>
          </w:r>
          <w:r w:rsidRPr="6E081401" w:rsidR="6E081401">
            <w:rPr>
              <w:lang w:val="sr-Latn-CS"/>
            </w:rPr>
            <w:t>8.10.2025.</w:t>
          </w:r>
        </w:p>
      </w:tc>
    </w:tr>
    <w:tr xmlns:wp14="http://schemas.microsoft.com/office/word/2010/wordml" w:rsidR="008B62B5" w:rsidTr="6E081401" w14:paraId="639896B2" wp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Mar/>
        </w:tcPr>
        <w:p w:rsidRPr="00F90094" w:rsidR="008B62B5" w:rsidP="6E081401" w:rsidRDefault="00687291" w14:paraId="3BB510EE" wp14:textId="6527EEB4">
          <w:pPr>
            <w:pStyle w:val="Normal"/>
            <w:suppressLineNumbers w:val="0"/>
            <w:bidi w:val="0"/>
            <w:spacing w:before="0" w:beforeAutospacing="off" w:after="0" w:afterAutospacing="off" w:line="240" w:lineRule="atLeast"/>
            <w:ind w:left="0" w:right="0"/>
            <w:jc w:val="left"/>
          </w:pPr>
          <w:r w:rsidR="6E081401">
            <w:rPr/>
            <w:t>Neda, Natalija, Dimitrije, Milena</w:t>
          </w:r>
        </w:p>
      </w:tc>
    </w:tr>
  </w:tbl>
  <w:p xmlns:wp14="http://schemas.microsoft.com/office/word/2010/wordml" w:rsidR="008B62B5" w:rsidRDefault="008B62B5" w14:paraId="6D072C0D" wp14:textId="77777777">
    <w:pPr>
      <w:pStyle w:val="Zaglavljestranic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2F9B"/>
    <w:multiLevelType w:val="hybridMultilevel"/>
    <w:tmpl w:val="D0AAAA1A"/>
    <w:lvl w:ilvl="0" w:tplc="F2AE7F2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" w15:restartNumberingAfterBreak="0">
    <w:nsid w:val="02844400"/>
    <w:multiLevelType w:val="hybridMultilevel"/>
    <w:tmpl w:val="B7A495EA"/>
    <w:lvl w:ilvl="0" w:tplc="86BC4CA2">
      <w:start w:val="1"/>
      <w:numFmt w:val="decimal"/>
      <w:lvlText w:val="%1."/>
      <w:lvlJc w:val="left"/>
      <w:pPr>
        <w:tabs>
          <w:tab w:val="num" w:pos="783"/>
        </w:tabs>
        <w:ind w:left="783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" w15:restartNumberingAfterBreak="0">
    <w:nsid w:val="09EE0DB1"/>
    <w:multiLevelType w:val="multilevel"/>
    <w:tmpl w:val="04090025"/>
    <w:lvl w:ilvl="0">
      <w:start w:val="1"/>
      <w:numFmt w:val="decimal"/>
      <w:pStyle w:val="Naslov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05B2B3A"/>
    <w:multiLevelType w:val="hybridMultilevel"/>
    <w:tmpl w:val="0A6C4F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94765"/>
    <w:multiLevelType w:val="hybridMultilevel"/>
    <w:tmpl w:val="791CC1FA"/>
    <w:lvl w:ilvl="0" w:tplc="F620EEF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14435B"/>
    <w:multiLevelType w:val="hybridMultilevel"/>
    <w:tmpl w:val="0A6C4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957B2"/>
    <w:multiLevelType w:val="hybridMultilevel"/>
    <w:tmpl w:val="CA20D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32476"/>
    <w:multiLevelType w:val="hybridMultilevel"/>
    <w:tmpl w:val="AAB43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D33F4"/>
    <w:multiLevelType w:val="hybridMultilevel"/>
    <w:tmpl w:val="05341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33BD4"/>
    <w:multiLevelType w:val="hybridMultilevel"/>
    <w:tmpl w:val="736A2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53824"/>
    <w:multiLevelType w:val="hybridMultilevel"/>
    <w:tmpl w:val="CB504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04AEF"/>
    <w:multiLevelType w:val="multilevel"/>
    <w:tmpl w:val="891A49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39B9357E"/>
    <w:multiLevelType w:val="hybridMultilevel"/>
    <w:tmpl w:val="4BD21316"/>
    <w:lvl w:ilvl="0" w:tplc="86BC4CA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94563A60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 w:eastAsia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41177E"/>
    <w:multiLevelType w:val="hybridMultilevel"/>
    <w:tmpl w:val="144026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C8E07FE"/>
    <w:multiLevelType w:val="hybridMultilevel"/>
    <w:tmpl w:val="E8ACC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505BC"/>
    <w:multiLevelType w:val="hybridMultilevel"/>
    <w:tmpl w:val="6DDAABEC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hint="default" w:ascii="Wingdings" w:hAnsi="Wingdings"/>
      </w:rPr>
    </w:lvl>
  </w:abstractNum>
  <w:num w:numId="1" w16cid:durableId="1161044490">
    <w:abstractNumId w:val="11"/>
  </w:num>
  <w:num w:numId="2" w16cid:durableId="2142727200">
    <w:abstractNumId w:val="15"/>
  </w:num>
  <w:num w:numId="3" w16cid:durableId="1595896448">
    <w:abstractNumId w:val="2"/>
  </w:num>
  <w:num w:numId="4" w16cid:durableId="1629772637">
    <w:abstractNumId w:val="0"/>
  </w:num>
  <w:num w:numId="5" w16cid:durableId="1100293118">
    <w:abstractNumId w:val="4"/>
  </w:num>
  <w:num w:numId="6" w16cid:durableId="251281971">
    <w:abstractNumId w:val="12"/>
  </w:num>
  <w:num w:numId="7" w16cid:durableId="1577860577">
    <w:abstractNumId w:val="1"/>
  </w:num>
  <w:num w:numId="8" w16cid:durableId="357240573">
    <w:abstractNumId w:val="13"/>
  </w:num>
  <w:num w:numId="9" w16cid:durableId="766661444">
    <w:abstractNumId w:val="6"/>
  </w:num>
  <w:num w:numId="10" w16cid:durableId="479226317">
    <w:abstractNumId w:val="5"/>
  </w:num>
  <w:num w:numId="11" w16cid:durableId="524757932">
    <w:abstractNumId w:val="10"/>
  </w:num>
  <w:num w:numId="12" w16cid:durableId="817497826">
    <w:abstractNumId w:val="3"/>
  </w:num>
  <w:num w:numId="13" w16cid:durableId="1050765093">
    <w:abstractNumId w:val="8"/>
  </w:num>
  <w:num w:numId="14" w16cid:durableId="1139107643">
    <w:abstractNumId w:val="7"/>
  </w:num>
  <w:num w:numId="15" w16cid:durableId="2116123464">
    <w:abstractNumId w:val="14"/>
  </w:num>
  <w:num w:numId="16" w16cid:durableId="1487286263">
    <w:abstractNumId w:val="9"/>
  </w:num>
  <w:numIdMacAtCleanup w:val="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activeWritingStyle w:lang="en-US" w:vendorID="64" w:dllVersion="131078" w:nlCheck="1" w:checkStyle="1" w:appName="MSWord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BC"/>
    <w:rsid w:val="00010A9F"/>
    <w:rsid w:val="000111FD"/>
    <w:rsid w:val="000350B7"/>
    <w:rsid w:val="00035108"/>
    <w:rsid w:val="000471BA"/>
    <w:rsid w:val="00047C09"/>
    <w:rsid w:val="00047C77"/>
    <w:rsid w:val="0005564D"/>
    <w:rsid w:val="00066C68"/>
    <w:rsid w:val="00070ED1"/>
    <w:rsid w:val="00085648"/>
    <w:rsid w:val="00086100"/>
    <w:rsid w:val="00090B09"/>
    <w:rsid w:val="00093987"/>
    <w:rsid w:val="000968A8"/>
    <w:rsid w:val="00096920"/>
    <w:rsid w:val="000B04BC"/>
    <w:rsid w:val="000B748B"/>
    <w:rsid w:val="000B7882"/>
    <w:rsid w:val="000C7CEA"/>
    <w:rsid w:val="000D13F9"/>
    <w:rsid w:val="000D6274"/>
    <w:rsid w:val="000E037A"/>
    <w:rsid w:val="000E26A3"/>
    <w:rsid w:val="0011087E"/>
    <w:rsid w:val="0011110F"/>
    <w:rsid w:val="00117D5B"/>
    <w:rsid w:val="00122DDD"/>
    <w:rsid w:val="00131930"/>
    <w:rsid w:val="00135B1C"/>
    <w:rsid w:val="00140B4C"/>
    <w:rsid w:val="00152A86"/>
    <w:rsid w:val="00153B42"/>
    <w:rsid w:val="001665BC"/>
    <w:rsid w:val="001670CE"/>
    <w:rsid w:val="00174998"/>
    <w:rsid w:val="00190AEA"/>
    <w:rsid w:val="00190FE8"/>
    <w:rsid w:val="00197AEF"/>
    <w:rsid w:val="001A48D0"/>
    <w:rsid w:val="001B3E3F"/>
    <w:rsid w:val="001B5F36"/>
    <w:rsid w:val="001C18EB"/>
    <w:rsid w:val="001C62F1"/>
    <w:rsid w:val="001D059B"/>
    <w:rsid w:val="001D0D35"/>
    <w:rsid w:val="001D27BC"/>
    <w:rsid w:val="001D2FC4"/>
    <w:rsid w:val="001D3D27"/>
    <w:rsid w:val="001F024A"/>
    <w:rsid w:val="001F1516"/>
    <w:rsid w:val="00202E8F"/>
    <w:rsid w:val="002067AB"/>
    <w:rsid w:val="002072BC"/>
    <w:rsid w:val="00207B94"/>
    <w:rsid w:val="00210097"/>
    <w:rsid w:val="0021501F"/>
    <w:rsid w:val="002219CB"/>
    <w:rsid w:val="00227054"/>
    <w:rsid w:val="0023017A"/>
    <w:rsid w:val="002524DF"/>
    <w:rsid w:val="002526B1"/>
    <w:rsid w:val="00262344"/>
    <w:rsid w:val="002817A1"/>
    <w:rsid w:val="00283348"/>
    <w:rsid w:val="00295BB4"/>
    <w:rsid w:val="002A0910"/>
    <w:rsid w:val="002A451D"/>
    <w:rsid w:val="002B4CF4"/>
    <w:rsid w:val="002B6385"/>
    <w:rsid w:val="002C50EE"/>
    <w:rsid w:val="002D7D0A"/>
    <w:rsid w:val="002E43D3"/>
    <w:rsid w:val="002E6A45"/>
    <w:rsid w:val="002F060C"/>
    <w:rsid w:val="002F2152"/>
    <w:rsid w:val="00302D1A"/>
    <w:rsid w:val="00311007"/>
    <w:rsid w:val="00313472"/>
    <w:rsid w:val="003164AF"/>
    <w:rsid w:val="003307FF"/>
    <w:rsid w:val="00333D75"/>
    <w:rsid w:val="00334BBB"/>
    <w:rsid w:val="00340A64"/>
    <w:rsid w:val="00341CE9"/>
    <w:rsid w:val="00341F67"/>
    <w:rsid w:val="00343D64"/>
    <w:rsid w:val="00353643"/>
    <w:rsid w:val="00356A51"/>
    <w:rsid w:val="003619B9"/>
    <w:rsid w:val="00371214"/>
    <w:rsid w:val="00373276"/>
    <w:rsid w:val="0037609A"/>
    <w:rsid w:val="003762D9"/>
    <w:rsid w:val="003A2A8D"/>
    <w:rsid w:val="003A7AA1"/>
    <w:rsid w:val="003B10CC"/>
    <w:rsid w:val="003B4867"/>
    <w:rsid w:val="003C490F"/>
    <w:rsid w:val="003D1537"/>
    <w:rsid w:val="003E72E6"/>
    <w:rsid w:val="003F233C"/>
    <w:rsid w:val="004054A7"/>
    <w:rsid w:val="00405DB0"/>
    <w:rsid w:val="00406427"/>
    <w:rsid w:val="00406790"/>
    <w:rsid w:val="0042691F"/>
    <w:rsid w:val="004301A6"/>
    <w:rsid w:val="0043576F"/>
    <w:rsid w:val="00437893"/>
    <w:rsid w:val="00440174"/>
    <w:rsid w:val="00441C4B"/>
    <w:rsid w:val="0044320A"/>
    <w:rsid w:val="004610CA"/>
    <w:rsid w:val="0046139A"/>
    <w:rsid w:val="0046178F"/>
    <w:rsid w:val="004759F6"/>
    <w:rsid w:val="0048490A"/>
    <w:rsid w:val="004856D7"/>
    <w:rsid w:val="00494F81"/>
    <w:rsid w:val="00497190"/>
    <w:rsid w:val="00497CA9"/>
    <w:rsid w:val="004A3986"/>
    <w:rsid w:val="004B36F4"/>
    <w:rsid w:val="004B7833"/>
    <w:rsid w:val="004C0786"/>
    <w:rsid w:val="004D19FC"/>
    <w:rsid w:val="004D3B3D"/>
    <w:rsid w:val="004E6299"/>
    <w:rsid w:val="004E6CD5"/>
    <w:rsid w:val="004E71C2"/>
    <w:rsid w:val="004E7353"/>
    <w:rsid w:val="004F16FD"/>
    <w:rsid w:val="004F23FA"/>
    <w:rsid w:val="004F589C"/>
    <w:rsid w:val="0050264F"/>
    <w:rsid w:val="0050414E"/>
    <w:rsid w:val="005107C5"/>
    <w:rsid w:val="0051370F"/>
    <w:rsid w:val="00533479"/>
    <w:rsid w:val="00533BAC"/>
    <w:rsid w:val="00553196"/>
    <w:rsid w:val="005534EA"/>
    <w:rsid w:val="00554465"/>
    <w:rsid w:val="00563AD8"/>
    <w:rsid w:val="005641A3"/>
    <w:rsid w:val="0056596B"/>
    <w:rsid w:val="00570E5A"/>
    <w:rsid w:val="00574204"/>
    <w:rsid w:val="00576E3D"/>
    <w:rsid w:val="00586186"/>
    <w:rsid w:val="0059209C"/>
    <w:rsid w:val="0059438F"/>
    <w:rsid w:val="0059490E"/>
    <w:rsid w:val="005955BE"/>
    <w:rsid w:val="005A483D"/>
    <w:rsid w:val="005B6419"/>
    <w:rsid w:val="005C32DF"/>
    <w:rsid w:val="005C6006"/>
    <w:rsid w:val="005C7247"/>
    <w:rsid w:val="005D11E2"/>
    <w:rsid w:val="005D4389"/>
    <w:rsid w:val="005D7034"/>
    <w:rsid w:val="005E07FB"/>
    <w:rsid w:val="005E6A4C"/>
    <w:rsid w:val="005E762D"/>
    <w:rsid w:val="005F323C"/>
    <w:rsid w:val="006041E1"/>
    <w:rsid w:val="00607AA6"/>
    <w:rsid w:val="00610281"/>
    <w:rsid w:val="00611D50"/>
    <w:rsid w:val="006129BA"/>
    <w:rsid w:val="00620E51"/>
    <w:rsid w:val="006240B9"/>
    <w:rsid w:val="00626AFE"/>
    <w:rsid w:val="00632C24"/>
    <w:rsid w:val="00636E2E"/>
    <w:rsid w:val="00651313"/>
    <w:rsid w:val="0065315B"/>
    <w:rsid w:val="006612BC"/>
    <w:rsid w:val="00661FC5"/>
    <w:rsid w:val="006807B0"/>
    <w:rsid w:val="00687291"/>
    <w:rsid w:val="00696B72"/>
    <w:rsid w:val="00697A77"/>
    <w:rsid w:val="006A13EE"/>
    <w:rsid w:val="006A3F92"/>
    <w:rsid w:val="006B2A58"/>
    <w:rsid w:val="006B407A"/>
    <w:rsid w:val="006B77FD"/>
    <w:rsid w:val="006D2180"/>
    <w:rsid w:val="006D70BA"/>
    <w:rsid w:val="006E0933"/>
    <w:rsid w:val="006E34EE"/>
    <w:rsid w:val="006E52FA"/>
    <w:rsid w:val="006E759A"/>
    <w:rsid w:val="006F45DA"/>
    <w:rsid w:val="00703FFE"/>
    <w:rsid w:val="00716E6F"/>
    <w:rsid w:val="00734E5F"/>
    <w:rsid w:val="0074159A"/>
    <w:rsid w:val="0074177F"/>
    <w:rsid w:val="00755D95"/>
    <w:rsid w:val="00760CED"/>
    <w:rsid w:val="007677EA"/>
    <w:rsid w:val="007677F6"/>
    <w:rsid w:val="00781ECF"/>
    <w:rsid w:val="00782964"/>
    <w:rsid w:val="00783025"/>
    <w:rsid w:val="007906C9"/>
    <w:rsid w:val="00792AA3"/>
    <w:rsid w:val="00796FEA"/>
    <w:rsid w:val="007973BE"/>
    <w:rsid w:val="007A550B"/>
    <w:rsid w:val="007B4D51"/>
    <w:rsid w:val="007B6FF5"/>
    <w:rsid w:val="007C07C6"/>
    <w:rsid w:val="007C16F9"/>
    <w:rsid w:val="007C1B49"/>
    <w:rsid w:val="007C5125"/>
    <w:rsid w:val="007C517B"/>
    <w:rsid w:val="007C71F3"/>
    <w:rsid w:val="007D40B6"/>
    <w:rsid w:val="007E4D10"/>
    <w:rsid w:val="007E4D71"/>
    <w:rsid w:val="008028FE"/>
    <w:rsid w:val="008032EF"/>
    <w:rsid w:val="0081181D"/>
    <w:rsid w:val="00815DFF"/>
    <w:rsid w:val="0082055B"/>
    <w:rsid w:val="008212E7"/>
    <w:rsid w:val="008213A9"/>
    <w:rsid w:val="00825B49"/>
    <w:rsid w:val="00833124"/>
    <w:rsid w:val="0083793D"/>
    <w:rsid w:val="00844925"/>
    <w:rsid w:val="00846377"/>
    <w:rsid w:val="008950FA"/>
    <w:rsid w:val="00896938"/>
    <w:rsid w:val="008A1320"/>
    <w:rsid w:val="008A4853"/>
    <w:rsid w:val="008A663D"/>
    <w:rsid w:val="008B3BA5"/>
    <w:rsid w:val="008B50F5"/>
    <w:rsid w:val="008B62B5"/>
    <w:rsid w:val="008C0B98"/>
    <w:rsid w:val="008D16F3"/>
    <w:rsid w:val="008E6EBB"/>
    <w:rsid w:val="008F2084"/>
    <w:rsid w:val="008F507E"/>
    <w:rsid w:val="0090233E"/>
    <w:rsid w:val="009103DE"/>
    <w:rsid w:val="00923CD9"/>
    <w:rsid w:val="0092519E"/>
    <w:rsid w:val="0093100D"/>
    <w:rsid w:val="009401FE"/>
    <w:rsid w:val="009423AE"/>
    <w:rsid w:val="00947EBE"/>
    <w:rsid w:val="00956937"/>
    <w:rsid w:val="00956D18"/>
    <w:rsid w:val="009574B5"/>
    <w:rsid w:val="00960495"/>
    <w:rsid w:val="00961D7E"/>
    <w:rsid w:val="009652CD"/>
    <w:rsid w:val="00967C6D"/>
    <w:rsid w:val="00980A84"/>
    <w:rsid w:val="00981379"/>
    <w:rsid w:val="00983043"/>
    <w:rsid w:val="00986815"/>
    <w:rsid w:val="009946B8"/>
    <w:rsid w:val="009972B0"/>
    <w:rsid w:val="009974FF"/>
    <w:rsid w:val="009B34D6"/>
    <w:rsid w:val="009B4BA5"/>
    <w:rsid w:val="009B5EC7"/>
    <w:rsid w:val="009C0B1A"/>
    <w:rsid w:val="009C6B85"/>
    <w:rsid w:val="009C7065"/>
    <w:rsid w:val="009E5FF2"/>
    <w:rsid w:val="009E6C6B"/>
    <w:rsid w:val="009F12E9"/>
    <w:rsid w:val="009F4E47"/>
    <w:rsid w:val="009F505B"/>
    <w:rsid w:val="009F5A3F"/>
    <w:rsid w:val="00A01056"/>
    <w:rsid w:val="00A15699"/>
    <w:rsid w:val="00A20A5C"/>
    <w:rsid w:val="00A24E44"/>
    <w:rsid w:val="00A300B8"/>
    <w:rsid w:val="00A31CD7"/>
    <w:rsid w:val="00A35554"/>
    <w:rsid w:val="00A377FC"/>
    <w:rsid w:val="00A46F53"/>
    <w:rsid w:val="00A53BC1"/>
    <w:rsid w:val="00A568C2"/>
    <w:rsid w:val="00A61D76"/>
    <w:rsid w:val="00A9056E"/>
    <w:rsid w:val="00A9261C"/>
    <w:rsid w:val="00A9372C"/>
    <w:rsid w:val="00AA0445"/>
    <w:rsid w:val="00AA16E7"/>
    <w:rsid w:val="00AA4871"/>
    <w:rsid w:val="00AA7BF0"/>
    <w:rsid w:val="00AB0176"/>
    <w:rsid w:val="00AB2669"/>
    <w:rsid w:val="00AC3BD0"/>
    <w:rsid w:val="00AC5598"/>
    <w:rsid w:val="00AD0B9F"/>
    <w:rsid w:val="00AE02F3"/>
    <w:rsid w:val="00AF31DD"/>
    <w:rsid w:val="00AF3BBD"/>
    <w:rsid w:val="00AF516B"/>
    <w:rsid w:val="00B03EBC"/>
    <w:rsid w:val="00B23500"/>
    <w:rsid w:val="00B300FD"/>
    <w:rsid w:val="00B33B4F"/>
    <w:rsid w:val="00B43EF5"/>
    <w:rsid w:val="00B446AD"/>
    <w:rsid w:val="00B448D7"/>
    <w:rsid w:val="00B47147"/>
    <w:rsid w:val="00B50247"/>
    <w:rsid w:val="00B531F5"/>
    <w:rsid w:val="00B557C8"/>
    <w:rsid w:val="00B65C3C"/>
    <w:rsid w:val="00B80605"/>
    <w:rsid w:val="00B819EC"/>
    <w:rsid w:val="00B85A8A"/>
    <w:rsid w:val="00B927B8"/>
    <w:rsid w:val="00B94209"/>
    <w:rsid w:val="00B950D2"/>
    <w:rsid w:val="00B963D8"/>
    <w:rsid w:val="00BB113F"/>
    <w:rsid w:val="00BC2F28"/>
    <w:rsid w:val="00BC58C3"/>
    <w:rsid w:val="00BD198C"/>
    <w:rsid w:val="00BD201E"/>
    <w:rsid w:val="00BD31BD"/>
    <w:rsid w:val="00BE3B09"/>
    <w:rsid w:val="00BE4B5A"/>
    <w:rsid w:val="00BF1F02"/>
    <w:rsid w:val="00BF2A22"/>
    <w:rsid w:val="00BF695D"/>
    <w:rsid w:val="00BF6F82"/>
    <w:rsid w:val="00C0056F"/>
    <w:rsid w:val="00C04C20"/>
    <w:rsid w:val="00C07D61"/>
    <w:rsid w:val="00C13A1E"/>
    <w:rsid w:val="00C146B8"/>
    <w:rsid w:val="00C15265"/>
    <w:rsid w:val="00C3093C"/>
    <w:rsid w:val="00C430E1"/>
    <w:rsid w:val="00C44635"/>
    <w:rsid w:val="00C631D8"/>
    <w:rsid w:val="00C64089"/>
    <w:rsid w:val="00C65CCA"/>
    <w:rsid w:val="00C73F99"/>
    <w:rsid w:val="00C81DF9"/>
    <w:rsid w:val="00C85F2D"/>
    <w:rsid w:val="00C90377"/>
    <w:rsid w:val="00CA4CDC"/>
    <w:rsid w:val="00CA6ED1"/>
    <w:rsid w:val="00CB1E68"/>
    <w:rsid w:val="00CB42B6"/>
    <w:rsid w:val="00CC307A"/>
    <w:rsid w:val="00CC7631"/>
    <w:rsid w:val="00CD03B0"/>
    <w:rsid w:val="00CF179C"/>
    <w:rsid w:val="00CF2365"/>
    <w:rsid w:val="00D0170C"/>
    <w:rsid w:val="00D102C4"/>
    <w:rsid w:val="00D10E9E"/>
    <w:rsid w:val="00D20EB2"/>
    <w:rsid w:val="00D409D2"/>
    <w:rsid w:val="00D41151"/>
    <w:rsid w:val="00D42F16"/>
    <w:rsid w:val="00D63394"/>
    <w:rsid w:val="00D65AE9"/>
    <w:rsid w:val="00D70C6D"/>
    <w:rsid w:val="00D8018C"/>
    <w:rsid w:val="00D8035E"/>
    <w:rsid w:val="00DA026F"/>
    <w:rsid w:val="00DA6E0E"/>
    <w:rsid w:val="00DB1AD9"/>
    <w:rsid w:val="00DB3490"/>
    <w:rsid w:val="00DC0615"/>
    <w:rsid w:val="00DC0BD0"/>
    <w:rsid w:val="00DC4A22"/>
    <w:rsid w:val="00DC6735"/>
    <w:rsid w:val="00DE5984"/>
    <w:rsid w:val="00DE6253"/>
    <w:rsid w:val="00DE74FB"/>
    <w:rsid w:val="00DF2A13"/>
    <w:rsid w:val="00DF4816"/>
    <w:rsid w:val="00DF7E72"/>
    <w:rsid w:val="00E041D4"/>
    <w:rsid w:val="00E11607"/>
    <w:rsid w:val="00E12149"/>
    <w:rsid w:val="00E145A9"/>
    <w:rsid w:val="00E15E00"/>
    <w:rsid w:val="00E17267"/>
    <w:rsid w:val="00E1782D"/>
    <w:rsid w:val="00E256F5"/>
    <w:rsid w:val="00E31841"/>
    <w:rsid w:val="00E3466D"/>
    <w:rsid w:val="00E361FF"/>
    <w:rsid w:val="00E55B33"/>
    <w:rsid w:val="00E57B0B"/>
    <w:rsid w:val="00E57CF3"/>
    <w:rsid w:val="00E73800"/>
    <w:rsid w:val="00E83D10"/>
    <w:rsid w:val="00E91116"/>
    <w:rsid w:val="00E91542"/>
    <w:rsid w:val="00EA14B1"/>
    <w:rsid w:val="00EA6B1F"/>
    <w:rsid w:val="00EB6BC6"/>
    <w:rsid w:val="00EC4ACE"/>
    <w:rsid w:val="00ED29FF"/>
    <w:rsid w:val="00ED4390"/>
    <w:rsid w:val="00ED5EE6"/>
    <w:rsid w:val="00EE324C"/>
    <w:rsid w:val="00EE37C2"/>
    <w:rsid w:val="00EE665C"/>
    <w:rsid w:val="00F02412"/>
    <w:rsid w:val="00F0630F"/>
    <w:rsid w:val="00F06D4B"/>
    <w:rsid w:val="00F131F5"/>
    <w:rsid w:val="00F15D51"/>
    <w:rsid w:val="00F17836"/>
    <w:rsid w:val="00F305D1"/>
    <w:rsid w:val="00F30F9F"/>
    <w:rsid w:val="00F35618"/>
    <w:rsid w:val="00F3615E"/>
    <w:rsid w:val="00F462ED"/>
    <w:rsid w:val="00F4764C"/>
    <w:rsid w:val="00F50406"/>
    <w:rsid w:val="00F5154F"/>
    <w:rsid w:val="00F638CE"/>
    <w:rsid w:val="00F66EAE"/>
    <w:rsid w:val="00F6746B"/>
    <w:rsid w:val="00F70098"/>
    <w:rsid w:val="00F740EB"/>
    <w:rsid w:val="00F7428C"/>
    <w:rsid w:val="00F8198E"/>
    <w:rsid w:val="00F877E8"/>
    <w:rsid w:val="00F87F82"/>
    <w:rsid w:val="00F90094"/>
    <w:rsid w:val="00F94027"/>
    <w:rsid w:val="00F94867"/>
    <w:rsid w:val="00F98471"/>
    <w:rsid w:val="00FA3C4D"/>
    <w:rsid w:val="00FC220C"/>
    <w:rsid w:val="00FC3BD2"/>
    <w:rsid w:val="00FC5511"/>
    <w:rsid w:val="00FD11EB"/>
    <w:rsid w:val="00FD15C7"/>
    <w:rsid w:val="00FD3A66"/>
    <w:rsid w:val="00FD3B17"/>
    <w:rsid w:val="00FD74DF"/>
    <w:rsid w:val="00FE62CD"/>
    <w:rsid w:val="00FF10DD"/>
    <w:rsid w:val="00FF2158"/>
    <w:rsid w:val="00FF25BA"/>
    <w:rsid w:val="00FF4A27"/>
    <w:rsid w:val="00FF5517"/>
    <w:rsid w:val="00FF6B8A"/>
    <w:rsid w:val="015FC3A5"/>
    <w:rsid w:val="018A2D96"/>
    <w:rsid w:val="018E4C15"/>
    <w:rsid w:val="02113E69"/>
    <w:rsid w:val="021379E7"/>
    <w:rsid w:val="02993E84"/>
    <w:rsid w:val="029F0328"/>
    <w:rsid w:val="02A78CE9"/>
    <w:rsid w:val="02C6E5E6"/>
    <w:rsid w:val="02E03C4F"/>
    <w:rsid w:val="02FE8842"/>
    <w:rsid w:val="0357FFD1"/>
    <w:rsid w:val="038E4AFF"/>
    <w:rsid w:val="0390C64B"/>
    <w:rsid w:val="04587035"/>
    <w:rsid w:val="04EBB3F5"/>
    <w:rsid w:val="04F1EA92"/>
    <w:rsid w:val="053C82ED"/>
    <w:rsid w:val="05417105"/>
    <w:rsid w:val="059300F2"/>
    <w:rsid w:val="05C88C7E"/>
    <w:rsid w:val="063B496E"/>
    <w:rsid w:val="0660D741"/>
    <w:rsid w:val="06F456F7"/>
    <w:rsid w:val="07021C32"/>
    <w:rsid w:val="074F4CBF"/>
    <w:rsid w:val="07798CD8"/>
    <w:rsid w:val="080A5A40"/>
    <w:rsid w:val="08C541F5"/>
    <w:rsid w:val="094F26D0"/>
    <w:rsid w:val="098625E9"/>
    <w:rsid w:val="099E5367"/>
    <w:rsid w:val="09E60B28"/>
    <w:rsid w:val="09ECFF6A"/>
    <w:rsid w:val="0A67E799"/>
    <w:rsid w:val="0AF8B742"/>
    <w:rsid w:val="0B22D2F2"/>
    <w:rsid w:val="0B895981"/>
    <w:rsid w:val="0BA363F6"/>
    <w:rsid w:val="0CAD67A0"/>
    <w:rsid w:val="0D3A3C3D"/>
    <w:rsid w:val="0D5D3520"/>
    <w:rsid w:val="0DFD7C3C"/>
    <w:rsid w:val="0E1DBD07"/>
    <w:rsid w:val="0F4A3139"/>
    <w:rsid w:val="0F546427"/>
    <w:rsid w:val="0F818BFD"/>
    <w:rsid w:val="1038079F"/>
    <w:rsid w:val="1041F5B7"/>
    <w:rsid w:val="107EED27"/>
    <w:rsid w:val="108149EC"/>
    <w:rsid w:val="1096FE19"/>
    <w:rsid w:val="10BCB856"/>
    <w:rsid w:val="112EB678"/>
    <w:rsid w:val="1133F228"/>
    <w:rsid w:val="11FB4C19"/>
    <w:rsid w:val="1219349D"/>
    <w:rsid w:val="12354701"/>
    <w:rsid w:val="123EB71E"/>
    <w:rsid w:val="124E781C"/>
    <w:rsid w:val="124EF193"/>
    <w:rsid w:val="12CF8CDE"/>
    <w:rsid w:val="12F7A4AE"/>
    <w:rsid w:val="13502982"/>
    <w:rsid w:val="13A61999"/>
    <w:rsid w:val="145BF3BE"/>
    <w:rsid w:val="1512E6A6"/>
    <w:rsid w:val="152391A0"/>
    <w:rsid w:val="15757502"/>
    <w:rsid w:val="159C4DA0"/>
    <w:rsid w:val="15D67A70"/>
    <w:rsid w:val="15FA8948"/>
    <w:rsid w:val="1673CECF"/>
    <w:rsid w:val="16B7A86D"/>
    <w:rsid w:val="16D6B0A5"/>
    <w:rsid w:val="17118D9E"/>
    <w:rsid w:val="173F3D30"/>
    <w:rsid w:val="174B7FBF"/>
    <w:rsid w:val="175BA76D"/>
    <w:rsid w:val="1780951C"/>
    <w:rsid w:val="17AADC68"/>
    <w:rsid w:val="1856CAA6"/>
    <w:rsid w:val="189DADF8"/>
    <w:rsid w:val="18AC7280"/>
    <w:rsid w:val="1987CDA6"/>
    <w:rsid w:val="19A16750"/>
    <w:rsid w:val="19BB0EE8"/>
    <w:rsid w:val="19CAB3D8"/>
    <w:rsid w:val="1A2FE3D0"/>
    <w:rsid w:val="1A33D424"/>
    <w:rsid w:val="1A35657B"/>
    <w:rsid w:val="1A3A9BF6"/>
    <w:rsid w:val="1A6D2EF7"/>
    <w:rsid w:val="1A7D6BB3"/>
    <w:rsid w:val="1B396C4F"/>
    <w:rsid w:val="1B3B4E55"/>
    <w:rsid w:val="1B48600F"/>
    <w:rsid w:val="1B4E367F"/>
    <w:rsid w:val="1B53BEC5"/>
    <w:rsid w:val="1B63CAAB"/>
    <w:rsid w:val="1BB59A90"/>
    <w:rsid w:val="1BB66B7E"/>
    <w:rsid w:val="1BB767C7"/>
    <w:rsid w:val="1BBFE3F7"/>
    <w:rsid w:val="1BEBEBBC"/>
    <w:rsid w:val="1BF8A52D"/>
    <w:rsid w:val="1C18A39B"/>
    <w:rsid w:val="1C8C42A9"/>
    <w:rsid w:val="1CB1365F"/>
    <w:rsid w:val="1D0D9B44"/>
    <w:rsid w:val="1D330E24"/>
    <w:rsid w:val="1D61798A"/>
    <w:rsid w:val="1D6E2513"/>
    <w:rsid w:val="1D868BC8"/>
    <w:rsid w:val="1DB63D76"/>
    <w:rsid w:val="1DB7334D"/>
    <w:rsid w:val="1E1C5D7E"/>
    <w:rsid w:val="1E321F3B"/>
    <w:rsid w:val="1E6D01A9"/>
    <w:rsid w:val="1E7F5372"/>
    <w:rsid w:val="1FB210EC"/>
    <w:rsid w:val="1FB38AB2"/>
    <w:rsid w:val="1FD5A4B6"/>
    <w:rsid w:val="1FE650A0"/>
    <w:rsid w:val="2026AB05"/>
    <w:rsid w:val="2079B84E"/>
    <w:rsid w:val="20917E62"/>
    <w:rsid w:val="2152E610"/>
    <w:rsid w:val="2196A870"/>
    <w:rsid w:val="21F2DE77"/>
    <w:rsid w:val="2201BE67"/>
    <w:rsid w:val="22A90457"/>
    <w:rsid w:val="22E985D7"/>
    <w:rsid w:val="22FFD550"/>
    <w:rsid w:val="230B0D48"/>
    <w:rsid w:val="23E8C1C4"/>
    <w:rsid w:val="23EF6AD3"/>
    <w:rsid w:val="242516E6"/>
    <w:rsid w:val="24300372"/>
    <w:rsid w:val="244E5112"/>
    <w:rsid w:val="24D0092F"/>
    <w:rsid w:val="24DC7ACF"/>
    <w:rsid w:val="24F79B92"/>
    <w:rsid w:val="254C566B"/>
    <w:rsid w:val="2571E6D4"/>
    <w:rsid w:val="25753628"/>
    <w:rsid w:val="25A2781C"/>
    <w:rsid w:val="25E68B66"/>
    <w:rsid w:val="26170689"/>
    <w:rsid w:val="262FD479"/>
    <w:rsid w:val="262FD479"/>
    <w:rsid w:val="26AF65A8"/>
    <w:rsid w:val="270B6F14"/>
    <w:rsid w:val="272A00C2"/>
    <w:rsid w:val="2752BED5"/>
    <w:rsid w:val="275D5217"/>
    <w:rsid w:val="27804EFE"/>
    <w:rsid w:val="278128FA"/>
    <w:rsid w:val="27C44C10"/>
    <w:rsid w:val="27FDE066"/>
    <w:rsid w:val="2812C2C4"/>
    <w:rsid w:val="284F1E6B"/>
    <w:rsid w:val="286B8011"/>
    <w:rsid w:val="28F5781A"/>
    <w:rsid w:val="290D4F9A"/>
    <w:rsid w:val="294E742C"/>
    <w:rsid w:val="297D649E"/>
    <w:rsid w:val="29D30ACD"/>
    <w:rsid w:val="29D30ACD"/>
    <w:rsid w:val="29DA1308"/>
    <w:rsid w:val="29F211CC"/>
    <w:rsid w:val="2A1C1BC1"/>
    <w:rsid w:val="2A273A99"/>
    <w:rsid w:val="2A3227B4"/>
    <w:rsid w:val="2A52EAF2"/>
    <w:rsid w:val="2A827663"/>
    <w:rsid w:val="2AD64617"/>
    <w:rsid w:val="2AE86D01"/>
    <w:rsid w:val="2AF7D680"/>
    <w:rsid w:val="2B108DAC"/>
    <w:rsid w:val="2B1E94C3"/>
    <w:rsid w:val="2B6AC68D"/>
    <w:rsid w:val="2C6099CD"/>
    <w:rsid w:val="2C8A5492"/>
    <w:rsid w:val="2CD21CF3"/>
    <w:rsid w:val="2D555AA9"/>
    <w:rsid w:val="2D7DA426"/>
    <w:rsid w:val="2E56BEB4"/>
    <w:rsid w:val="2EA0F08B"/>
    <w:rsid w:val="2ECF1C4A"/>
    <w:rsid w:val="2F3169F4"/>
    <w:rsid w:val="2F4E7961"/>
    <w:rsid w:val="2F6C07A9"/>
    <w:rsid w:val="2F7C9D95"/>
    <w:rsid w:val="2F8A24F4"/>
    <w:rsid w:val="2F8A69A4"/>
    <w:rsid w:val="2FBC0421"/>
    <w:rsid w:val="2FDF0E8E"/>
    <w:rsid w:val="30ECD970"/>
    <w:rsid w:val="314DA2AF"/>
    <w:rsid w:val="31B85C20"/>
    <w:rsid w:val="31C0234D"/>
    <w:rsid w:val="31D516AA"/>
    <w:rsid w:val="31D516AA"/>
    <w:rsid w:val="31FCBD68"/>
    <w:rsid w:val="329C8BB9"/>
    <w:rsid w:val="3335CFC8"/>
    <w:rsid w:val="338D872A"/>
    <w:rsid w:val="33DD73C4"/>
    <w:rsid w:val="3455C10D"/>
    <w:rsid w:val="34A01C47"/>
    <w:rsid w:val="34B0665B"/>
    <w:rsid w:val="34C68493"/>
    <w:rsid w:val="34D151B2"/>
    <w:rsid w:val="34F84BF7"/>
    <w:rsid w:val="3602CD13"/>
    <w:rsid w:val="36464766"/>
    <w:rsid w:val="36737BC4"/>
    <w:rsid w:val="367C381F"/>
    <w:rsid w:val="37033284"/>
    <w:rsid w:val="371875DF"/>
    <w:rsid w:val="37526600"/>
    <w:rsid w:val="376833AB"/>
    <w:rsid w:val="37F35D97"/>
    <w:rsid w:val="37F8E0C4"/>
    <w:rsid w:val="385AC80F"/>
    <w:rsid w:val="38A2B42B"/>
    <w:rsid w:val="38AD26CA"/>
    <w:rsid w:val="39A049D5"/>
    <w:rsid w:val="39C4E4A3"/>
    <w:rsid w:val="39F7EE3F"/>
    <w:rsid w:val="3A3A0A2C"/>
    <w:rsid w:val="3A3F5D10"/>
    <w:rsid w:val="3A919361"/>
    <w:rsid w:val="3B49182E"/>
    <w:rsid w:val="3B840252"/>
    <w:rsid w:val="3B8F8324"/>
    <w:rsid w:val="3B99ED97"/>
    <w:rsid w:val="3BBA70B2"/>
    <w:rsid w:val="3BD44799"/>
    <w:rsid w:val="3C57FDD2"/>
    <w:rsid w:val="3C988BE1"/>
    <w:rsid w:val="3CBF28BB"/>
    <w:rsid w:val="3CCDE042"/>
    <w:rsid w:val="3CEEDDFB"/>
    <w:rsid w:val="3D17032D"/>
    <w:rsid w:val="3D56904A"/>
    <w:rsid w:val="3D905D00"/>
    <w:rsid w:val="3E0AC081"/>
    <w:rsid w:val="3E48FF29"/>
    <w:rsid w:val="3EFD3C38"/>
    <w:rsid w:val="3F17DA22"/>
    <w:rsid w:val="3F2B349D"/>
    <w:rsid w:val="3F5EBA9E"/>
    <w:rsid w:val="3F7CF329"/>
    <w:rsid w:val="3FC8F2AD"/>
    <w:rsid w:val="4008153B"/>
    <w:rsid w:val="4020C2F5"/>
    <w:rsid w:val="40C4962D"/>
    <w:rsid w:val="40F90402"/>
    <w:rsid w:val="41431574"/>
    <w:rsid w:val="41B1E26C"/>
    <w:rsid w:val="41D4EF87"/>
    <w:rsid w:val="424860BF"/>
    <w:rsid w:val="4252A7BF"/>
    <w:rsid w:val="4252A7BF"/>
    <w:rsid w:val="42E7E6C8"/>
    <w:rsid w:val="42F28B12"/>
    <w:rsid w:val="4306F4DC"/>
    <w:rsid w:val="4320E276"/>
    <w:rsid w:val="432941A0"/>
    <w:rsid w:val="433B3627"/>
    <w:rsid w:val="43E7B0CA"/>
    <w:rsid w:val="443CC4BB"/>
    <w:rsid w:val="443E3F82"/>
    <w:rsid w:val="445B8809"/>
    <w:rsid w:val="44870FB6"/>
    <w:rsid w:val="44D4B774"/>
    <w:rsid w:val="44E28F50"/>
    <w:rsid w:val="4647B5E7"/>
    <w:rsid w:val="46EBEC1C"/>
    <w:rsid w:val="4768983B"/>
    <w:rsid w:val="47EAEC19"/>
    <w:rsid w:val="48B699CF"/>
    <w:rsid w:val="48B8ECD6"/>
    <w:rsid w:val="48E2F937"/>
    <w:rsid w:val="4953C909"/>
    <w:rsid w:val="49863876"/>
    <w:rsid w:val="49AE26E3"/>
    <w:rsid w:val="49FDD51B"/>
    <w:rsid w:val="4A3060AF"/>
    <w:rsid w:val="4AC2D786"/>
    <w:rsid w:val="4AEF8596"/>
    <w:rsid w:val="4B715F4B"/>
    <w:rsid w:val="4B71F73C"/>
    <w:rsid w:val="4BC24402"/>
    <w:rsid w:val="4BD1FDE6"/>
    <w:rsid w:val="4C6ED7DB"/>
    <w:rsid w:val="4CBADA95"/>
    <w:rsid w:val="4D043D0A"/>
    <w:rsid w:val="4D0801D6"/>
    <w:rsid w:val="4D8A612A"/>
    <w:rsid w:val="4DA8D5F2"/>
    <w:rsid w:val="4DB0A3E4"/>
    <w:rsid w:val="4DC6CB6F"/>
    <w:rsid w:val="4E138022"/>
    <w:rsid w:val="4E23B63A"/>
    <w:rsid w:val="4E3AE736"/>
    <w:rsid w:val="4E3F8033"/>
    <w:rsid w:val="4E63CC0A"/>
    <w:rsid w:val="4E9C02E1"/>
    <w:rsid w:val="4F128FA6"/>
    <w:rsid w:val="4F172FFB"/>
    <w:rsid w:val="4F1961E9"/>
    <w:rsid w:val="4F3620E2"/>
    <w:rsid w:val="4F43BAFF"/>
    <w:rsid w:val="4F486AC1"/>
    <w:rsid w:val="4F7AF421"/>
    <w:rsid w:val="4FB282C3"/>
    <w:rsid w:val="4FD8226E"/>
    <w:rsid w:val="500AC95E"/>
    <w:rsid w:val="50359245"/>
    <w:rsid w:val="504D4248"/>
    <w:rsid w:val="506DA4FE"/>
    <w:rsid w:val="508D97FB"/>
    <w:rsid w:val="50B1AF4B"/>
    <w:rsid w:val="50B5132E"/>
    <w:rsid w:val="50C0D299"/>
    <w:rsid w:val="50DAE501"/>
    <w:rsid w:val="51121C53"/>
    <w:rsid w:val="511ABBB8"/>
    <w:rsid w:val="5174E7C7"/>
    <w:rsid w:val="51ADF356"/>
    <w:rsid w:val="51C6FF3D"/>
    <w:rsid w:val="5221121E"/>
    <w:rsid w:val="52360956"/>
    <w:rsid w:val="5271C543"/>
    <w:rsid w:val="527B362F"/>
    <w:rsid w:val="52F042C4"/>
    <w:rsid w:val="531B4CB5"/>
    <w:rsid w:val="5346D7A0"/>
    <w:rsid w:val="53633447"/>
    <w:rsid w:val="537AAB9D"/>
    <w:rsid w:val="53A2FDBD"/>
    <w:rsid w:val="540567DB"/>
    <w:rsid w:val="54101D71"/>
    <w:rsid w:val="541153DD"/>
    <w:rsid w:val="5465BAFB"/>
    <w:rsid w:val="54826C52"/>
    <w:rsid w:val="54A1C9DA"/>
    <w:rsid w:val="5570F729"/>
    <w:rsid w:val="56194096"/>
    <w:rsid w:val="561FACFD"/>
    <w:rsid w:val="56604427"/>
    <w:rsid w:val="568EB8B2"/>
    <w:rsid w:val="5692F378"/>
    <w:rsid w:val="56A870B3"/>
    <w:rsid w:val="573786B2"/>
    <w:rsid w:val="58C215A9"/>
    <w:rsid w:val="59109490"/>
    <w:rsid w:val="59302581"/>
    <w:rsid w:val="594E1DC6"/>
    <w:rsid w:val="59E74C8F"/>
    <w:rsid w:val="5AA6770D"/>
    <w:rsid w:val="5AD5C44C"/>
    <w:rsid w:val="5B241B76"/>
    <w:rsid w:val="5B9B77CE"/>
    <w:rsid w:val="5C197B87"/>
    <w:rsid w:val="5C891BA9"/>
    <w:rsid w:val="5CEE27F8"/>
    <w:rsid w:val="5D2E5189"/>
    <w:rsid w:val="5D54062A"/>
    <w:rsid w:val="5D8EAFF5"/>
    <w:rsid w:val="5DA8B519"/>
    <w:rsid w:val="5E30407E"/>
    <w:rsid w:val="5EBF4DB8"/>
    <w:rsid w:val="5F0B2A2B"/>
    <w:rsid w:val="5F2C60E3"/>
    <w:rsid w:val="5F5AD511"/>
    <w:rsid w:val="5F648F54"/>
    <w:rsid w:val="601BA3E5"/>
    <w:rsid w:val="604C81C7"/>
    <w:rsid w:val="60597330"/>
    <w:rsid w:val="609CB032"/>
    <w:rsid w:val="60A4FAA2"/>
    <w:rsid w:val="60E1396B"/>
    <w:rsid w:val="615A2945"/>
    <w:rsid w:val="615B745C"/>
    <w:rsid w:val="61646B39"/>
    <w:rsid w:val="617A36BF"/>
    <w:rsid w:val="6191DC12"/>
    <w:rsid w:val="61A7A710"/>
    <w:rsid w:val="61EDD779"/>
    <w:rsid w:val="61F04299"/>
    <w:rsid w:val="6268ABF1"/>
    <w:rsid w:val="62ACFBBA"/>
    <w:rsid w:val="6361BF6D"/>
    <w:rsid w:val="63982B75"/>
    <w:rsid w:val="63BC14C3"/>
    <w:rsid w:val="644B0284"/>
    <w:rsid w:val="64583570"/>
    <w:rsid w:val="648DC785"/>
    <w:rsid w:val="64A4C184"/>
    <w:rsid w:val="64BAE81F"/>
    <w:rsid w:val="65134CD8"/>
    <w:rsid w:val="6524CE3D"/>
    <w:rsid w:val="655EDC1C"/>
    <w:rsid w:val="65C9B3C3"/>
    <w:rsid w:val="660351E6"/>
    <w:rsid w:val="665BB325"/>
    <w:rsid w:val="6676A9ED"/>
    <w:rsid w:val="66A25CE7"/>
    <w:rsid w:val="66FC1796"/>
    <w:rsid w:val="67082A05"/>
    <w:rsid w:val="67F367EA"/>
    <w:rsid w:val="67FA6B1D"/>
    <w:rsid w:val="680D4126"/>
    <w:rsid w:val="6811AFD2"/>
    <w:rsid w:val="68184D04"/>
    <w:rsid w:val="682EC541"/>
    <w:rsid w:val="684B3C10"/>
    <w:rsid w:val="68B3008C"/>
    <w:rsid w:val="68C4F5D9"/>
    <w:rsid w:val="68D59C33"/>
    <w:rsid w:val="68ED448A"/>
    <w:rsid w:val="6905BBB9"/>
    <w:rsid w:val="6933B6D2"/>
    <w:rsid w:val="698B68B1"/>
    <w:rsid w:val="69A6B460"/>
    <w:rsid w:val="69F0C731"/>
    <w:rsid w:val="6A28C367"/>
    <w:rsid w:val="6ABFA18E"/>
    <w:rsid w:val="6AD33E0A"/>
    <w:rsid w:val="6AFABDC0"/>
    <w:rsid w:val="6B375579"/>
    <w:rsid w:val="6B9AD7E9"/>
    <w:rsid w:val="6BD303B3"/>
    <w:rsid w:val="6C3EF4D3"/>
    <w:rsid w:val="6C5FBAA8"/>
    <w:rsid w:val="6D69C53B"/>
    <w:rsid w:val="6D726847"/>
    <w:rsid w:val="6D940E4D"/>
    <w:rsid w:val="6D9AA6EF"/>
    <w:rsid w:val="6D9F6C06"/>
    <w:rsid w:val="6E057A85"/>
    <w:rsid w:val="6E081401"/>
    <w:rsid w:val="6E5D6CDD"/>
    <w:rsid w:val="6E62DDC7"/>
    <w:rsid w:val="6E703919"/>
    <w:rsid w:val="6ED1D97F"/>
    <w:rsid w:val="6F201954"/>
    <w:rsid w:val="6FAB2405"/>
    <w:rsid w:val="6FAC15E0"/>
    <w:rsid w:val="707D0BEA"/>
    <w:rsid w:val="70B401A4"/>
    <w:rsid w:val="70DD3B4F"/>
    <w:rsid w:val="70ECE4A9"/>
    <w:rsid w:val="70F35E72"/>
    <w:rsid w:val="71A0F1CD"/>
    <w:rsid w:val="722AE04B"/>
    <w:rsid w:val="72783A4F"/>
    <w:rsid w:val="72A768C1"/>
    <w:rsid w:val="740BF127"/>
    <w:rsid w:val="747B54D0"/>
    <w:rsid w:val="7493C712"/>
    <w:rsid w:val="749C357E"/>
    <w:rsid w:val="74ACA144"/>
    <w:rsid w:val="7502EA05"/>
    <w:rsid w:val="752B33EB"/>
    <w:rsid w:val="756B8177"/>
    <w:rsid w:val="75F4FEBE"/>
    <w:rsid w:val="760F6A88"/>
    <w:rsid w:val="76276F33"/>
    <w:rsid w:val="763AA04D"/>
    <w:rsid w:val="767D745C"/>
    <w:rsid w:val="76E9E0B6"/>
    <w:rsid w:val="776A5F0E"/>
    <w:rsid w:val="779AA820"/>
    <w:rsid w:val="77A29B98"/>
    <w:rsid w:val="77A29B98"/>
    <w:rsid w:val="77B76995"/>
    <w:rsid w:val="7832460A"/>
    <w:rsid w:val="7865F197"/>
    <w:rsid w:val="792552B3"/>
    <w:rsid w:val="7925EDB8"/>
    <w:rsid w:val="79695403"/>
    <w:rsid w:val="79D1F66A"/>
    <w:rsid w:val="7A1628DE"/>
    <w:rsid w:val="7AD12A48"/>
    <w:rsid w:val="7AFA03FF"/>
    <w:rsid w:val="7AFDAA81"/>
    <w:rsid w:val="7B651424"/>
    <w:rsid w:val="7BB1D535"/>
    <w:rsid w:val="7BCF527F"/>
    <w:rsid w:val="7BD0CC33"/>
    <w:rsid w:val="7C08E750"/>
    <w:rsid w:val="7C274C30"/>
    <w:rsid w:val="7C3DB574"/>
    <w:rsid w:val="7C9C9219"/>
    <w:rsid w:val="7CC405C7"/>
    <w:rsid w:val="7CE609B7"/>
    <w:rsid w:val="7D14F143"/>
    <w:rsid w:val="7D615EDC"/>
    <w:rsid w:val="7D692235"/>
    <w:rsid w:val="7D9400CE"/>
    <w:rsid w:val="7DD7F37C"/>
    <w:rsid w:val="7DEF6F70"/>
    <w:rsid w:val="7E0F4C6D"/>
    <w:rsid w:val="7E1E3961"/>
    <w:rsid w:val="7F5F1611"/>
    <w:rsid w:val="7F99864B"/>
    <w:rsid w:val="7FD5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1363A1A"/>
  <w15:chartTrackingRefBased/>
  <w15:docId w15:val="{4B2E03B5-A225-4839-AB89-8224B2A844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sr-Latn-R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  <w:spacing w:line="240" w:lineRule="atLeast"/>
    </w:pPr>
    <w:rPr>
      <w:lang w:val="en-US" w:eastAsia="en-US"/>
    </w:rPr>
  </w:style>
  <w:style w:type="paragraph" w:styleId="Naslov1">
    <w:name w:val="heading 1"/>
    <w:basedOn w:val="Normal"/>
    <w:next w:val="Normal"/>
    <w:qFormat/>
    <w:rsid w:val="006F45DA"/>
    <w:pPr>
      <w:keepNext/>
      <w:numPr>
        <w:numId w:val="3"/>
      </w:numPr>
      <w:spacing w:before="120" w:after="60"/>
      <w:outlineLvl w:val="0"/>
    </w:pPr>
    <w:rPr>
      <w:rFonts w:ascii="Arial" w:hAnsi="Arial"/>
      <w:b/>
      <w:bCs/>
      <w:sz w:val="28"/>
      <w:szCs w:val="24"/>
    </w:rPr>
  </w:style>
  <w:style w:type="paragraph" w:styleId="Naslov2">
    <w:name w:val="heading 2"/>
    <w:basedOn w:val="Naslov1"/>
    <w:next w:val="Normal"/>
    <w:qFormat/>
    <w:rsid w:val="006F45DA"/>
    <w:pPr>
      <w:numPr>
        <w:ilvl w:val="1"/>
      </w:numPr>
      <w:outlineLvl w:val="1"/>
    </w:pPr>
    <w:rPr>
      <w:sz w:val="24"/>
      <w:szCs w:val="20"/>
    </w:rPr>
  </w:style>
  <w:style w:type="paragraph" w:styleId="Naslov3">
    <w:name w:val="heading 3"/>
    <w:basedOn w:val="Naslov1"/>
    <w:next w:val="Normal"/>
    <w:qFormat/>
    <w:pPr>
      <w:numPr>
        <w:ilvl w:val="2"/>
      </w:numPr>
      <w:outlineLvl w:val="2"/>
    </w:pPr>
    <w:rPr>
      <w:b w:val="0"/>
      <w:bCs w:val="0"/>
      <w:i/>
      <w:iCs/>
      <w:szCs w:val="20"/>
    </w:rPr>
  </w:style>
  <w:style w:type="paragraph" w:styleId="Naslov4">
    <w:name w:val="heading 4"/>
    <w:basedOn w:val="Naslov1"/>
    <w:next w:val="Normal"/>
    <w:qFormat/>
    <w:pPr>
      <w:numPr>
        <w:ilvl w:val="3"/>
      </w:numPr>
      <w:outlineLvl w:val="3"/>
    </w:pPr>
    <w:rPr>
      <w:b w:val="0"/>
      <w:bCs w:val="0"/>
      <w:szCs w:val="20"/>
    </w:rPr>
  </w:style>
  <w:style w:type="paragraph" w:styleId="Naslov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  <w:szCs w:val="22"/>
    </w:rPr>
  </w:style>
  <w:style w:type="paragraph" w:styleId="Naslov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iCs/>
      <w:sz w:val="22"/>
      <w:szCs w:val="22"/>
    </w:rPr>
  </w:style>
  <w:style w:type="paragraph" w:styleId="Naslov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Naslov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Naslov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styleId="Podrazumevanifontpasusa" w:default="1">
    <w:name w:val="Default Paragraph Font"/>
    <w:semiHidden/>
  </w:style>
  <w:style w:type="table" w:styleId="Normalnatabela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e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Naslov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Podnaslov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Normalnouvlapasusa">
    <w:name w:val="Normal Indent"/>
    <w:basedOn w:val="Normal"/>
    <w:pPr>
      <w:ind w:left="900" w:hanging="900"/>
    </w:pPr>
  </w:style>
  <w:style w:type="paragraph" w:styleId="SADRAJ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SADRAJ2">
    <w:name w:val="toc 2"/>
    <w:basedOn w:val="Normal"/>
    <w:next w:val="Normal"/>
    <w:autoRedefine/>
    <w:semiHidden/>
    <w:rsid w:val="002F2152"/>
    <w:pPr>
      <w:tabs>
        <w:tab w:val="left" w:pos="960"/>
        <w:tab w:val="right" w:pos="9360"/>
      </w:tabs>
      <w:ind w:left="432" w:right="720"/>
    </w:pPr>
    <w:rPr>
      <w:noProof/>
      <w:lang w:val="sr-Latn-CS"/>
    </w:rPr>
  </w:style>
  <w:style w:type="paragraph" w:styleId="SADRAJ3">
    <w:name w:val="toc 3"/>
    <w:basedOn w:val="Normal"/>
    <w:next w:val="Normal"/>
    <w:autoRedefine/>
    <w:semiHidden/>
    <w:pPr>
      <w:tabs>
        <w:tab w:val="right" w:pos="9360"/>
      </w:tabs>
      <w:ind w:left="864"/>
    </w:pPr>
  </w:style>
  <w:style w:type="paragraph" w:styleId="Zaglavljestranice">
    <w:name w:val="header"/>
    <w:basedOn w:val="Normal"/>
    <w:pPr>
      <w:tabs>
        <w:tab w:val="center" w:pos="4320"/>
        <w:tab w:val="right" w:pos="8640"/>
      </w:tabs>
    </w:pPr>
  </w:style>
  <w:style w:type="paragraph" w:styleId="Podnojestranice">
    <w:name w:val="footer"/>
    <w:basedOn w:val="Normal"/>
    <w:pPr>
      <w:tabs>
        <w:tab w:val="center" w:pos="4320"/>
        <w:tab w:val="right" w:pos="8640"/>
      </w:tabs>
    </w:pPr>
  </w:style>
  <w:style w:type="character" w:styleId="Brojstranice">
    <w:name w:val="page number"/>
    <w:basedOn w:val="Podrazumevanifontpasusa"/>
  </w:style>
  <w:style w:type="character" w:styleId="Referencakomentara">
    <w:name w:val="annotation reference"/>
    <w:basedOn w:val="Podrazumevanifontpasusa"/>
    <w:semiHidden/>
    <w:rPr>
      <w:color w:val="FF00FF"/>
      <w:sz w:val="16"/>
      <w:szCs w:val="16"/>
      <w:shd w:val="clear" w:color="auto" w:fill="FFFF99"/>
    </w:rPr>
  </w:style>
  <w:style w:type="paragraph" w:styleId="Tekstkomentara">
    <w:name w:val="annotation text"/>
    <w:basedOn w:val="Normal"/>
    <w:semiHidden/>
    <w:pPr>
      <w:spacing w:line="240" w:lineRule="auto"/>
    </w:p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Teloteksta">
    <w:name w:val="Body Text"/>
    <w:basedOn w:val="Normal"/>
    <w:pPr>
      <w:keepLines/>
      <w:spacing w:after="120"/>
      <w:ind w:left="720"/>
    </w:pPr>
  </w:style>
  <w:style w:type="character" w:styleId="SoDAField" w:customStyle="1">
    <w:name w:val="SoDA Field"/>
    <w:basedOn w:val="Podrazumevanifontpasusa"/>
    <w:rPr>
      <w:color w:val="0000FF"/>
    </w:rPr>
  </w:style>
  <w:style w:type="paragraph" w:styleId="NormalIndent" w:customStyle="1">
    <w:name w:val="NormalIndent"/>
    <w:basedOn w:val="Normal"/>
    <w:pPr>
      <w:tabs>
        <w:tab w:val="left" w:pos="2835"/>
      </w:tabs>
      <w:spacing w:line="240" w:lineRule="auto"/>
      <w:ind w:left="567"/>
    </w:pPr>
  </w:style>
  <w:style w:type="paragraph" w:styleId="Natpis">
    <w:name w:val="caption"/>
    <w:basedOn w:val="Normal"/>
    <w:next w:val="Normal"/>
    <w:qFormat/>
    <w:pPr>
      <w:spacing w:before="120" w:after="120" w:line="240" w:lineRule="auto"/>
    </w:pPr>
    <w:rPr>
      <w:rFonts w:ascii="Arial" w:hAnsi="Arial"/>
    </w:rPr>
  </w:style>
  <w:style w:type="paragraph" w:styleId="Uvlaenjetelateksta">
    <w:name w:val="Body Text Indent"/>
    <w:basedOn w:val="Normal"/>
    <w:pPr>
      <w:spacing w:line="240" w:lineRule="auto"/>
      <w:ind w:left="270"/>
    </w:pPr>
    <w:rPr>
      <w:kern w:val="28"/>
    </w:rPr>
  </w:style>
  <w:style w:type="paragraph" w:styleId="SectionTitle" w:customStyle="1">
    <w:name w:val="Section Title"/>
    <w:basedOn w:val="Normal"/>
    <w:next w:val="Normal"/>
    <w:pPr>
      <w:spacing w:before="240" w:after="60" w:line="240" w:lineRule="auto"/>
    </w:pPr>
    <w:rPr>
      <w:rFonts w:ascii="Arial" w:hAnsi="Arial"/>
      <w:kern w:val="28"/>
      <w:szCs w:val="24"/>
    </w:rPr>
  </w:style>
  <w:style w:type="paragraph" w:styleId="ReportTitle" w:customStyle="1">
    <w:name w:val="Report Title"/>
    <w:basedOn w:val="Normal"/>
    <w:pPr>
      <w:spacing w:after="240" w:line="240" w:lineRule="auto"/>
      <w:jc w:val="center"/>
    </w:pPr>
    <w:rPr>
      <w:rFonts w:ascii="Arial" w:hAnsi="Arial"/>
      <w:b/>
      <w:bCs/>
      <w:sz w:val="32"/>
      <w:szCs w:val="32"/>
    </w:rPr>
  </w:style>
  <w:style w:type="paragraph" w:styleId="Documentation" w:customStyle="1">
    <w:name w:val="Documentation"/>
    <w:basedOn w:val="Normal"/>
    <w:pPr>
      <w:spacing w:after="120" w:line="240" w:lineRule="auto"/>
      <w:ind w:left="720"/>
    </w:pPr>
    <w:rPr>
      <w:color w:val="000000"/>
    </w:rPr>
  </w:style>
  <w:style w:type="paragraph" w:styleId="Tekstubaloniu">
    <w:name w:val="Balloon Text"/>
    <w:basedOn w:val="Normal"/>
    <w:semiHidden/>
    <w:rsid w:val="000B04BC"/>
    <w:rPr>
      <w:rFonts w:ascii="Tahoma" w:hAnsi="Tahoma" w:cs="Tahoma"/>
      <w:sz w:val="16"/>
      <w:szCs w:val="16"/>
    </w:rPr>
  </w:style>
  <w:style w:type="character" w:styleId="StilReferencakomentaraArial" w:customStyle="1">
    <w:name w:val="Stil Referenca komentara + Arial"/>
    <w:basedOn w:val="Referencakomentara"/>
    <w:rsid w:val="00F5154F"/>
    <w:rPr>
      <w:rFonts w:ascii="Arial" w:hAnsi="Arial"/>
      <w:color w:val="auto"/>
      <w:sz w:val="16"/>
      <w:szCs w:val="16"/>
      <w:shd w:val="clear" w:color="auto" w:fill="FFFF99"/>
    </w:rPr>
  </w:style>
  <w:style w:type="character" w:styleId="Hyperlink">
    <w:uiPriority w:val="99"/>
    <w:name w:val="Hyperlink"/>
    <w:basedOn w:val="Podrazumevanifontpasusa"/>
    <w:unhideWhenUsed/>
    <w:rsid w:val="6E081401"/>
    <w:rPr>
      <w:color w:val="0563C1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natabela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header" Target="header2.xml" Id="rId21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fontTable" Target="fontTable.xml" Id="rId23" /><Relationship Type="http://schemas.openxmlformats.org/officeDocument/2006/relationships/webSettings" Target="webSettings.xml" Id="rId4" /><Relationship Type="http://schemas.openxmlformats.org/officeDocument/2006/relationships/footer" Target="footer1.xml" Id="rId22" /><Relationship Type="http://schemas.openxmlformats.org/officeDocument/2006/relationships/footer" Target="footer2.xml" Id="Re71b4f72c9d644a4" /><Relationship Type="http://schemas.openxmlformats.org/officeDocument/2006/relationships/image" Target="/media/imagee.png" Id="rId1282199381" /><Relationship Type="http://schemas.openxmlformats.org/officeDocument/2006/relationships/image" Target="/media/imagef.png" Id="rId1125299163" /><Relationship Type="http://schemas.openxmlformats.org/officeDocument/2006/relationships/image" Target="/media/image10.png" Id="rId2049217390" /><Relationship Type="http://schemas.openxmlformats.org/officeDocument/2006/relationships/image" Target="/media/image11.png" Id="rId676865125" /><Relationship Type="http://schemas.openxmlformats.org/officeDocument/2006/relationships/image" Target="/media/image12.png" Id="rId1631860748" /><Relationship Type="http://schemas.openxmlformats.org/officeDocument/2006/relationships/image" Target="/media/image13.png" Id="rId2127651920" /><Relationship Type="http://schemas.openxmlformats.org/officeDocument/2006/relationships/image" Target="/media/image14.png" Id="rId1523172332" /><Relationship Type="http://schemas.openxmlformats.org/officeDocument/2006/relationships/image" Target="/media/image15.png" Id="rId2017156650" /><Relationship Type="http://schemas.openxmlformats.org/officeDocument/2006/relationships/image" Target="/media/image16.png" Id="rId524455612" /><Relationship Type="http://schemas.openxmlformats.org/officeDocument/2006/relationships/image" Target="/media/image17.png" Id="rId1896469010" /><Relationship Type="http://schemas.openxmlformats.org/officeDocument/2006/relationships/image" Target="/media/image18.png" Id="rId1290833306" /><Relationship Type="http://schemas.openxmlformats.org/officeDocument/2006/relationships/image" Target="/media/image19.png" Id="rId786931074" /><Relationship Type="http://schemas.openxmlformats.org/officeDocument/2006/relationships/image" Target="/media/image1a.png" Id="rId956884536" /><Relationship Type="http://schemas.openxmlformats.org/officeDocument/2006/relationships/image" Target="/media/image1b.png" Id="rId410321889" /><Relationship Type="http://schemas.openxmlformats.org/officeDocument/2006/relationships/image" Target="/media/image1c.png" Id="rId1478760241" /><Relationship Type="http://schemas.openxmlformats.org/officeDocument/2006/relationships/image" Target="/media/image1d.png" Id="rId402757447" /><Relationship Type="http://schemas.openxmlformats.org/officeDocument/2006/relationships/image" Target="/media/image1e.png" Id="rId381640845" /><Relationship Type="http://schemas.openxmlformats.org/officeDocument/2006/relationships/image" Target="/media/image1f.png" Id="rId830213182" /><Relationship Type="http://schemas.openxmlformats.org/officeDocument/2006/relationships/image" Target="/media/image20.png" Id="rId2127768610" /><Relationship Type="http://schemas.openxmlformats.org/officeDocument/2006/relationships/image" Target="/media/image21.png" Id="rId1715474268" /><Relationship Type="http://schemas.openxmlformats.org/officeDocument/2006/relationships/image" Target="/media/image.jpg" Id="rId1775732470" /><Relationship Type="http://schemas.openxmlformats.org/officeDocument/2006/relationships/image" Target="/media/image22.png" Id="rId248947302" /><Relationship Type="http://schemas.openxmlformats.org/officeDocument/2006/relationships/image" Target="/media/image23.png" Id="rId1657131529" /><Relationship Type="http://schemas.openxmlformats.org/officeDocument/2006/relationships/image" Target="/media/image24.png" Id="rId1986258824" /><Relationship Type="http://schemas.openxmlformats.org/officeDocument/2006/relationships/image" Target="/media/image25.png" Id="rId4674289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Microsoft%20Office\Templates\1033\SoDA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SoDA.dot</ap:Template>
  <ap:Application>Microsoft Word for the web</ap:Application>
  <ap:DocSecurity>0</ap:DocSecurity>
  <ap:ScaleCrop>false</ap:ScaleCrop>
  <ap:Company>Rational Software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Rational Unified Process Use-Case Model Survey</dc:title>
  <dc:subject>Project Name</dc:subject>
  <dc:creator>Company Name</dc:creator>
  <keywords/>
  <dc:description/>
  <lastModifiedBy>Milena Stankovic</lastModifiedBy>
  <revision>6</revision>
  <dcterms:created xsi:type="dcterms:W3CDTF">2025-10-08T12:04:00.0000000Z</dcterms:created>
  <dcterms:modified xsi:type="dcterms:W3CDTF">2025-10-08T21:49:53.3750298Z</dcterms:modified>
</coreProperties>
</file>